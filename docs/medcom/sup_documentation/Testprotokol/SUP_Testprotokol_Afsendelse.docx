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8E411" w14:textId="77777777" w:rsidR="00AD5F74" w:rsidRDefault="00B273BA" w:rsidP="001D2174">
      <w:pPr>
        <w:pStyle w:val="Titel"/>
      </w:pPr>
      <w:r>
        <w:t xml:space="preserve"> </w:t>
      </w:r>
    </w:p>
    <w:p w14:paraId="0F424012" w14:textId="3538F039" w:rsidR="00AB69CB" w:rsidRPr="00DB6882" w:rsidRDefault="00B64437" w:rsidP="001D2174">
      <w:pPr>
        <w:pStyle w:val="Titel"/>
      </w:pPr>
      <w:r w:rsidRPr="00DB6882">
        <w:t xml:space="preserve">XML-udtræk </w:t>
      </w:r>
      <w:r w:rsidR="00AB69CB" w:rsidRPr="00DB6882">
        <w:t>af</w:t>
      </w:r>
    </w:p>
    <w:p w14:paraId="7BA09AB3" w14:textId="7729CF58" w:rsidR="00AB69CB" w:rsidRPr="00DB6882" w:rsidRDefault="00B64437" w:rsidP="001D2174">
      <w:pPr>
        <w:pStyle w:val="Titel"/>
      </w:pPr>
      <w:r w:rsidRPr="00DB6882">
        <w:t>SUP</w:t>
      </w:r>
    </w:p>
    <w:p w14:paraId="5B5BACA7" w14:textId="6342017D" w:rsidR="00210DB1" w:rsidRPr="00DB6882" w:rsidRDefault="00A11203" w:rsidP="001D2174">
      <w:pPr>
        <w:pStyle w:val="Titel"/>
      </w:pPr>
      <w:fldSimple w:instr="DOCPROPERTY  &quot;Dato for revision&quot;  \* MERGEFORMAT">
        <w:r w:rsidRPr="00DB6882">
          <w:t>10-06-2024</w:t>
        </w:r>
      </w:fldSimple>
    </w:p>
    <w:p w14:paraId="66FB6499" w14:textId="77777777" w:rsidR="00E768EE" w:rsidRPr="00DB6882" w:rsidRDefault="00E768EE" w:rsidP="00AB69CB"/>
    <w:p w14:paraId="554F2AEE" w14:textId="77777777" w:rsidR="001F3845" w:rsidRPr="00DB6882" w:rsidRDefault="001F3845" w:rsidP="00AB69CB">
      <w:pPr>
        <w:rPr>
          <w:rFonts w:ascii="Roboto Light" w:hAnsi="Roboto Light"/>
          <w:sz w:val="36"/>
          <w:szCs w:val="36"/>
        </w:rPr>
      </w:pPr>
    </w:p>
    <w:p w14:paraId="592ED522" w14:textId="77777777" w:rsidR="00AB69CB" w:rsidRPr="00DB6882" w:rsidRDefault="00AB69CB" w:rsidP="00C72594">
      <w:r w:rsidRPr="00DB6882">
        <w:t>Testprotokollen omfatter følgende standarder</w:t>
      </w:r>
      <w:r w:rsidR="00474D80" w:rsidRPr="00DB6882">
        <w:t>/projekter</w:t>
      </w:r>
      <w:r w:rsidRPr="00DB6882">
        <w:t>:</w:t>
      </w:r>
    </w:p>
    <w:tbl>
      <w:tblPr>
        <w:tblStyle w:val="Tabel-Gitter"/>
        <w:tblW w:w="5000" w:type="pct"/>
        <w:jc w:val="center"/>
        <w:tblLook w:val="04A0" w:firstRow="1" w:lastRow="0" w:firstColumn="1" w:lastColumn="0" w:noHBand="0" w:noVBand="1"/>
      </w:tblPr>
      <w:tblGrid>
        <w:gridCol w:w="3323"/>
        <w:gridCol w:w="521"/>
        <w:gridCol w:w="3226"/>
        <w:gridCol w:w="3035"/>
        <w:gridCol w:w="3323"/>
      </w:tblGrid>
      <w:tr w:rsidR="00AB69CB" w:rsidRPr="00DB6882" w14:paraId="09FE3FA9" w14:textId="77777777" w:rsidTr="003863EB">
        <w:trPr>
          <w:jc w:val="center"/>
        </w:trPr>
        <w:tc>
          <w:tcPr>
            <w:tcW w:w="3844" w:type="dxa"/>
            <w:gridSpan w:val="2"/>
            <w:shd w:val="clear" w:color="auto" w:fill="315A7A"/>
            <w:vAlign w:val="center"/>
          </w:tcPr>
          <w:p w14:paraId="74B37009" w14:textId="77777777" w:rsidR="00AB69CB" w:rsidRPr="00DB6882" w:rsidRDefault="00AB69CB" w:rsidP="006C1A26">
            <w:pPr>
              <w:spacing w:after="0"/>
              <w:rPr>
                <w:color w:val="FFFFFF" w:themeColor="background1"/>
              </w:rPr>
            </w:pPr>
            <w:r w:rsidRPr="00DB6882">
              <w:rPr>
                <w:b/>
                <w:color w:val="FFFFFF" w:themeColor="background1"/>
                <w:sz w:val="18"/>
              </w:rPr>
              <w:t>Standard</w:t>
            </w:r>
          </w:p>
        </w:tc>
        <w:tc>
          <w:tcPr>
            <w:tcW w:w="3226" w:type="dxa"/>
            <w:shd w:val="clear" w:color="auto" w:fill="315A7A"/>
            <w:vAlign w:val="center"/>
          </w:tcPr>
          <w:p w14:paraId="22DDFEAF" w14:textId="77777777" w:rsidR="00AB69CB" w:rsidRPr="00DB6882" w:rsidRDefault="00AB69CB" w:rsidP="006C1A26">
            <w:pPr>
              <w:spacing w:after="0"/>
              <w:rPr>
                <w:color w:val="FFFFFF" w:themeColor="background1"/>
              </w:rPr>
            </w:pPr>
            <w:r w:rsidRPr="00DB6882">
              <w:rPr>
                <w:b/>
                <w:color w:val="FFFFFF" w:themeColor="background1"/>
                <w:sz w:val="18"/>
              </w:rPr>
              <w:t>Navn</w:t>
            </w:r>
          </w:p>
        </w:tc>
        <w:tc>
          <w:tcPr>
            <w:tcW w:w="3035" w:type="dxa"/>
            <w:shd w:val="clear" w:color="auto" w:fill="315A7A"/>
            <w:vAlign w:val="center"/>
          </w:tcPr>
          <w:p w14:paraId="39804B54" w14:textId="77777777" w:rsidR="00AB69CB" w:rsidRPr="00DB6882" w:rsidRDefault="00AB69CB" w:rsidP="006C1A26">
            <w:pPr>
              <w:spacing w:after="0"/>
              <w:rPr>
                <w:color w:val="FFFFFF" w:themeColor="background1"/>
              </w:rPr>
            </w:pPr>
            <w:r w:rsidRPr="00DB6882">
              <w:rPr>
                <w:b/>
                <w:color w:val="FFFFFF" w:themeColor="background1"/>
                <w:sz w:val="18"/>
              </w:rPr>
              <w:t>Version</w:t>
            </w:r>
          </w:p>
        </w:tc>
        <w:tc>
          <w:tcPr>
            <w:tcW w:w="3323" w:type="dxa"/>
            <w:shd w:val="clear" w:color="auto" w:fill="315A7A"/>
            <w:vAlign w:val="center"/>
          </w:tcPr>
          <w:p w14:paraId="09D6A17F" w14:textId="77777777" w:rsidR="00AB69CB" w:rsidRPr="00DB6882" w:rsidRDefault="00AB69CB" w:rsidP="006C1A26">
            <w:pPr>
              <w:spacing w:after="0"/>
              <w:rPr>
                <w:color w:val="FFFFFF" w:themeColor="background1"/>
              </w:rPr>
            </w:pPr>
            <w:r w:rsidRPr="00DB6882">
              <w:rPr>
                <w:b/>
                <w:color w:val="FFFFFF" w:themeColor="background1"/>
                <w:sz w:val="18"/>
              </w:rPr>
              <w:t>Type</w:t>
            </w:r>
          </w:p>
        </w:tc>
      </w:tr>
      <w:tr w:rsidR="00AB69CB" w:rsidRPr="00DB6882" w14:paraId="2AD2A573" w14:textId="77777777" w:rsidTr="00AB69CB">
        <w:trPr>
          <w:jc w:val="center"/>
        </w:trPr>
        <w:tc>
          <w:tcPr>
            <w:tcW w:w="3844" w:type="dxa"/>
            <w:gridSpan w:val="2"/>
          </w:tcPr>
          <w:p w14:paraId="79DCE48C" w14:textId="546C9EED" w:rsidR="00AB69CB" w:rsidRPr="00DB6882" w:rsidRDefault="00DA4922" w:rsidP="00382748">
            <w:pPr>
              <w:spacing w:before="0" w:after="0"/>
              <w:rPr>
                <w:sz w:val="16"/>
                <w:szCs w:val="16"/>
              </w:rPr>
            </w:pPr>
            <w:r w:rsidRPr="00DB6882">
              <w:rPr>
                <w:sz w:val="16"/>
                <w:szCs w:val="16"/>
              </w:rPr>
              <w:t>SUP-specifikation</w:t>
            </w:r>
          </w:p>
        </w:tc>
        <w:tc>
          <w:tcPr>
            <w:tcW w:w="3226" w:type="dxa"/>
          </w:tcPr>
          <w:p w14:paraId="2A38CADE" w14:textId="3EAA6565" w:rsidR="00AB69CB" w:rsidRPr="00DB6882" w:rsidRDefault="00DA4922" w:rsidP="00382748">
            <w:pPr>
              <w:spacing w:before="0" w:after="0"/>
              <w:rPr>
                <w:sz w:val="16"/>
                <w:szCs w:val="16"/>
              </w:rPr>
            </w:pPr>
            <w:r w:rsidRPr="00DB6882">
              <w:rPr>
                <w:sz w:val="16"/>
                <w:szCs w:val="16"/>
              </w:rPr>
              <w:t>Sundhedsjournal</w:t>
            </w:r>
          </w:p>
        </w:tc>
        <w:tc>
          <w:tcPr>
            <w:tcW w:w="3035" w:type="dxa"/>
          </w:tcPr>
          <w:p w14:paraId="5FCB71CD" w14:textId="2365D207" w:rsidR="00AB69CB" w:rsidRPr="00DB6882" w:rsidRDefault="00691C6A" w:rsidP="00382748">
            <w:pPr>
              <w:spacing w:before="0" w:after="0"/>
              <w:rPr>
                <w:sz w:val="16"/>
                <w:szCs w:val="16"/>
              </w:rPr>
            </w:pPr>
            <w:r w:rsidRPr="00DB6882">
              <w:rPr>
                <w:sz w:val="16"/>
                <w:szCs w:val="16"/>
              </w:rPr>
              <w:t>3.0</w:t>
            </w:r>
          </w:p>
        </w:tc>
        <w:tc>
          <w:tcPr>
            <w:tcW w:w="3323" w:type="dxa"/>
          </w:tcPr>
          <w:p w14:paraId="1AD9A66F" w14:textId="6FFE73FB" w:rsidR="00AB69CB" w:rsidRPr="00DB6882" w:rsidRDefault="00DA4922" w:rsidP="00382748">
            <w:pPr>
              <w:spacing w:before="0" w:after="0"/>
              <w:rPr>
                <w:sz w:val="16"/>
                <w:szCs w:val="16"/>
              </w:rPr>
            </w:pPr>
            <w:r w:rsidRPr="00DB6882">
              <w:rPr>
                <w:sz w:val="16"/>
                <w:szCs w:val="16"/>
              </w:rPr>
              <w:t>XML</w:t>
            </w:r>
          </w:p>
        </w:tc>
      </w:tr>
      <w:tr w:rsidR="00DA4922" w:rsidRPr="00DB6882" w14:paraId="3C0E4F9F" w14:textId="77777777" w:rsidTr="00AB69CB">
        <w:trPr>
          <w:gridAfter w:val="4"/>
          <w:wAfter w:w="10105" w:type="dxa"/>
          <w:jc w:val="center"/>
        </w:trPr>
        <w:tc>
          <w:tcPr>
            <w:tcW w:w="3323" w:type="dxa"/>
          </w:tcPr>
          <w:p w14:paraId="0028E60E" w14:textId="16E4FB10" w:rsidR="00DA4922" w:rsidRPr="00DB6882" w:rsidRDefault="00DA4922" w:rsidP="00382748">
            <w:pPr>
              <w:spacing w:before="0" w:after="0"/>
              <w:rPr>
                <w:sz w:val="16"/>
                <w:szCs w:val="16"/>
              </w:rPr>
            </w:pPr>
          </w:p>
        </w:tc>
      </w:tr>
      <w:tr w:rsidR="00AB69CB" w:rsidRPr="00DB6882" w14:paraId="7590C564" w14:textId="77777777" w:rsidTr="003863EB">
        <w:trPr>
          <w:trHeight w:val="284"/>
          <w:jc w:val="center"/>
        </w:trPr>
        <w:tc>
          <w:tcPr>
            <w:tcW w:w="13428" w:type="dxa"/>
            <w:gridSpan w:val="5"/>
          </w:tcPr>
          <w:p w14:paraId="3E87A9FB" w14:textId="0E1514BC" w:rsidR="00AB69CB" w:rsidRPr="00DB6882" w:rsidRDefault="00AB69CB" w:rsidP="00382748">
            <w:pPr>
              <w:spacing w:before="0" w:after="0"/>
              <w:rPr>
                <w:rFonts w:cs="Tahoma"/>
                <w:b/>
                <w:sz w:val="16"/>
                <w:szCs w:val="16"/>
                <w:lang w:val="en-US"/>
              </w:rPr>
            </w:pPr>
            <w:r w:rsidRPr="00DB6882">
              <w:rPr>
                <w:rStyle w:val="Strk"/>
                <w:lang w:val="en-US"/>
              </w:rPr>
              <w:t xml:space="preserve">Namespace: </w:t>
            </w:r>
            <w:r w:rsidRPr="00DB6882">
              <w:rPr>
                <w:rStyle w:val="MedComHyperlinkChar"/>
                <w:rFonts w:eastAsia="Calibri"/>
              </w:rPr>
              <w:fldChar w:fldCharType="begin"/>
            </w:r>
            <w:r w:rsidRPr="00DB6882">
              <w:rPr>
                <w:rStyle w:val="MedComHyperlinkChar"/>
                <w:rFonts w:eastAsia="Calibri"/>
                <w:lang w:val="en-US"/>
              </w:rPr>
              <w:instrText xml:space="preserve"> DOCPROPERTY  Namespace  \* MERGEFORMAT </w:instrText>
            </w:r>
            <w:r w:rsidRPr="00DB6882">
              <w:rPr>
                <w:rStyle w:val="MedComHyperlinkChar"/>
                <w:rFonts w:eastAsia="Calibri"/>
              </w:rPr>
              <w:fldChar w:fldCharType="separate"/>
            </w:r>
            <w:r w:rsidR="00A11203" w:rsidRPr="00DB6882">
              <w:rPr>
                <w:rStyle w:val="MedComHyperlinkChar"/>
                <w:rFonts w:eastAsia="Calibri"/>
                <w:lang w:val="en-US"/>
              </w:rPr>
              <w:t>http://www.medcom.dk/SUP_30</w:t>
            </w:r>
            <w:r w:rsidRPr="00DB6882">
              <w:rPr>
                <w:rStyle w:val="MedComHyperlinkChar"/>
                <w:rFonts w:eastAsia="Calibri"/>
              </w:rPr>
              <w:fldChar w:fldCharType="end"/>
            </w:r>
          </w:p>
        </w:tc>
      </w:tr>
    </w:tbl>
    <w:p w14:paraId="4DF18AE8" w14:textId="77777777" w:rsidR="00E768EE" w:rsidRPr="00DB6882" w:rsidRDefault="00E768EE" w:rsidP="00E768EE">
      <w:pPr>
        <w:rPr>
          <w:lang w:val="en-US"/>
        </w:rPr>
        <w:sectPr w:rsidR="00E768EE" w:rsidRPr="00DB6882" w:rsidSect="0010161F">
          <w:footerReference w:type="default" r:id="rId11"/>
          <w:headerReference w:type="first" r:id="rId12"/>
          <w:footnotePr>
            <w:numFmt w:val="lowerRoman"/>
          </w:footnotePr>
          <w:endnotePr>
            <w:numFmt w:val="decimal"/>
          </w:endnotePr>
          <w:pgSz w:w="16840" w:h="11907" w:orient="landscape" w:code="9"/>
          <w:pgMar w:top="5104" w:right="1701" w:bottom="1701" w:left="1701" w:header="709" w:footer="425" w:gutter="0"/>
          <w:cols w:space="708"/>
          <w:titlePg/>
          <w:docGrid w:linePitch="360"/>
        </w:sectPr>
      </w:pPr>
    </w:p>
    <w:tbl>
      <w:tblPr>
        <w:tblStyle w:val="Tabel-Gitter"/>
        <w:tblW w:w="5000" w:type="pct"/>
        <w:tblLook w:val="04A0" w:firstRow="1" w:lastRow="0" w:firstColumn="1" w:lastColumn="0" w:noHBand="0" w:noVBand="1"/>
      </w:tblPr>
      <w:tblGrid>
        <w:gridCol w:w="1388"/>
        <w:gridCol w:w="1989"/>
        <w:gridCol w:w="2460"/>
        <w:gridCol w:w="8725"/>
      </w:tblGrid>
      <w:tr w:rsidR="00210DB1" w:rsidRPr="00DB6882" w14:paraId="0AD19A7C" w14:textId="77777777" w:rsidTr="00864BC9">
        <w:tc>
          <w:tcPr>
            <w:tcW w:w="14562" w:type="dxa"/>
            <w:gridSpan w:val="4"/>
            <w:shd w:val="clear" w:color="auto" w:fill="315A7A"/>
            <w:vAlign w:val="center"/>
          </w:tcPr>
          <w:p w14:paraId="466AD09B" w14:textId="77777777" w:rsidR="00210DB1" w:rsidRPr="00DB6882" w:rsidRDefault="00210DB1" w:rsidP="00921694">
            <w:pPr>
              <w:spacing w:after="0"/>
              <w:rPr>
                <w:rFonts w:cstheme="minorHAnsi"/>
                <w:b/>
                <w:color w:val="FFFFFF" w:themeColor="background1"/>
              </w:rPr>
            </w:pPr>
            <w:r w:rsidRPr="00DB6882">
              <w:rPr>
                <w:rFonts w:cstheme="minorHAnsi"/>
                <w:b/>
                <w:color w:val="FFFFFF" w:themeColor="background1"/>
              </w:rPr>
              <w:lastRenderedPageBreak/>
              <w:t>Styring af dokumentversion</w:t>
            </w:r>
          </w:p>
        </w:tc>
      </w:tr>
      <w:tr w:rsidR="00210DB1" w:rsidRPr="00DB6882" w14:paraId="12491D42" w14:textId="77777777" w:rsidTr="00864BC9">
        <w:tc>
          <w:tcPr>
            <w:tcW w:w="1388" w:type="dxa"/>
            <w:vAlign w:val="center"/>
          </w:tcPr>
          <w:p w14:paraId="26204829" w14:textId="77777777" w:rsidR="00210DB1" w:rsidRPr="00DB6882" w:rsidRDefault="00210DB1" w:rsidP="00492FFE">
            <w:pPr>
              <w:spacing w:after="0"/>
              <w:jc w:val="center"/>
              <w:rPr>
                <w:rFonts w:cstheme="minorHAnsi"/>
                <w:b/>
                <w:bCs/>
              </w:rPr>
            </w:pPr>
            <w:r w:rsidRPr="00DB6882">
              <w:rPr>
                <w:rFonts w:cstheme="minorHAnsi"/>
                <w:b/>
                <w:bCs/>
              </w:rPr>
              <w:t>Version</w:t>
            </w:r>
          </w:p>
        </w:tc>
        <w:tc>
          <w:tcPr>
            <w:tcW w:w="1989" w:type="dxa"/>
            <w:vAlign w:val="center"/>
          </w:tcPr>
          <w:p w14:paraId="3F7D20D1" w14:textId="77777777" w:rsidR="00210DB1" w:rsidRPr="00DB6882" w:rsidRDefault="00E223BC" w:rsidP="00492FFE">
            <w:pPr>
              <w:spacing w:after="0"/>
              <w:rPr>
                <w:rFonts w:cstheme="minorHAnsi"/>
                <w:b/>
                <w:bCs/>
              </w:rPr>
            </w:pPr>
            <w:r w:rsidRPr="00DB6882">
              <w:rPr>
                <w:b/>
                <w:bCs/>
              </w:rPr>
              <w:t>Initialer</w:t>
            </w:r>
          </w:p>
        </w:tc>
        <w:tc>
          <w:tcPr>
            <w:tcW w:w="2460" w:type="dxa"/>
            <w:vAlign w:val="center"/>
          </w:tcPr>
          <w:p w14:paraId="3E60B630" w14:textId="77777777" w:rsidR="00210DB1" w:rsidRPr="00DB6882" w:rsidRDefault="00210DB1" w:rsidP="00492FFE">
            <w:pPr>
              <w:spacing w:after="0"/>
              <w:rPr>
                <w:rFonts w:cstheme="minorHAnsi"/>
                <w:b/>
                <w:bCs/>
              </w:rPr>
            </w:pPr>
            <w:r w:rsidRPr="00DB6882">
              <w:rPr>
                <w:rFonts w:cstheme="minorHAnsi"/>
                <w:b/>
                <w:bCs/>
              </w:rPr>
              <w:t>Dato</w:t>
            </w:r>
          </w:p>
        </w:tc>
        <w:tc>
          <w:tcPr>
            <w:tcW w:w="8725" w:type="dxa"/>
            <w:vAlign w:val="center"/>
          </w:tcPr>
          <w:p w14:paraId="1F3A1520" w14:textId="77777777" w:rsidR="00210DB1" w:rsidRPr="00DB6882" w:rsidRDefault="00210DB1" w:rsidP="00492FFE">
            <w:pPr>
              <w:spacing w:after="0"/>
              <w:rPr>
                <w:rFonts w:cstheme="minorHAnsi"/>
                <w:b/>
                <w:bCs/>
              </w:rPr>
            </w:pPr>
            <w:r w:rsidRPr="00DB6882">
              <w:rPr>
                <w:rFonts w:cstheme="minorHAnsi"/>
                <w:b/>
                <w:bCs/>
              </w:rPr>
              <w:t>Beskrivelse</w:t>
            </w:r>
          </w:p>
        </w:tc>
      </w:tr>
      <w:tr w:rsidR="00864BC9" w:rsidRPr="00DB6882" w14:paraId="19E27725" w14:textId="77777777" w:rsidTr="00864BC9">
        <w:tc>
          <w:tcPr>
            <w:tcW w:w="1388" w:type="dxa"/>
          </w:tcPr>
          <w:p w14:paraId="3D892B1F" w14:textId="7B923FA9" w:rsidR="00864BC9" w:rsidRPr="00DB6882" w:rsidRDefault="00864BC9" w:rsidP="00864BC9">
            <w:pPr>
              <w:spacing w:after="0"/>
              <w:jc w:val="center"/>
              <w:rPr>
                <w:rFonts w:cstheme="minorHAnsi"/>
                <w:b/>
                <w:bCs/>
              </w:rPr>
            </w:pPr>
            <w:r w:rsidRPr="00DB6882">
              <w:rPr>
                <w:rFonts w:cstheme="minorHAnsi"/>
                <w:b/>
                <w:bCs/>
              </w:rPr>
              <w:t>0.1</w:t>
            </w:r>
          </w:p>
        </w:tc>
        <w:tc>
          <w:tcPr>
            <w:tcW w:w="1989" w:type="dxa"/>
          </w:tcPr>
          <w:p w14:paraId="52481422" w14:textId="34A13C24" w:rsidR="00864BC9" w:rsidRPr="00DB6882" w:rsidRDefault="00864BC9" w:rsidP="00864BC9">
            <w:pPr>
              <w:spacing w:after="0"/>
              <w:rPr>
                <w:rFonts w:cstheme="minorHAnsi"/>
                <w:b/>
                <w:bCs/>
              </w:rPr>
            </w:pPr>
            <w:r w:rsidRPr="00DB6882">
              <w:rPr>
                <w:rFonts w:cstheme="minorHAnsi"/>
              </w:rPr>
              <w:t>HSM</w:t>
            </w:r>
          </w:p>
        </w:tc>
        <w:tc>
          <w:tcPr>
            <w:tcW w:w="2460" w:type="dxa"/>
          </w:tcPr>
          <w:p w14:paraId="32394E52" w14:textId="43DDC91C" w:rsidR="00864BC9" w:rsidRPr="00DB6882" w:rsidRDefault="00864BC9" w:rsidP="00864BC9">
            <w:pPr>
              <w:spacing w:after="0"/>
              <w:rPr>
                <w:rFonts w:cstheme="minorHAnsi"/>
                <w:b/>
                <w:bCs/>
              </w:rPr>
            </w:pPr>
            <w:r w:rsidRPr="00DB6882">
              <w:rPr>
                <w:rFonts w:cstheme="minorHAnsi"/>
              </w:rPr>
              <w:t>17-12-2019</w:t>
            </w:r>
          </w:p>
        </w:tc>
        <w:tc>
          <w:tcPr>
            <w:tcW w:w="8725" w:type="dxa"/>
          </w:tcPr>
          <w:p w14:paraId="5B7E5DD4" w14:textId="473BDBC8" w:rsidR="00864BC9" w:rsidRPr="00DB6882" w:rsidRDefault="00864BC9" w:rsidP="00864BC9">
            <w:pPr>
              <w:spacing w:after="0"/>
              <w:rPr>
                <w:rFonts w:cstheme="minorHAnsi"/>
                <w:b/>
                <w:bCs/>
              </w:rPr>
            </w:pPr>
            <w:r w:rsidRPr="00DB6882">
              <w:rPr>
                <w:rFonts w:cstheme="minorHAnsi"/>
              </w:rPr>
              <w:t>Dokument oprettet</w:t>
            </w:r>
          </w:p>
        </w:tc>
      </w:tr>
      <w:tr w:rsidR="00864BC9" w:rsidRPr="00DB6882" w14:paraId="15E3B8F1" w14:textId="77777777" w:rsidTr="00864BC9">
        <w:tc>
          <w:tcPr>
            <w:tcW w:w="1388" w:type="dxa"/>
          </w:tcPr>
          <w:p w14:paraId="37E83072" w14:textId="5E6B6D7B" w:rsidR="00864BC9" w:rsidRPr="00DB6882" w:rsidRDefault="00864BC9" w:rsidP="00864BC9">
            <w:pPr>
              <w:spacing w:after="0"/>
              <w:jc w:val="center"/>
              <w:rPr>
                <w:rFonts w:cstheme="minorHAnsi"/>
                <w:b/>
                <w:bCs/>
              </w:rPr>
            </w:pPr>
            <w:r w:rsidRPr="00DB6882">
              <w:rPr>
                <w:rFonts w:cstheme="minorHAnsi"/>
              </w:rPr>
              <w:t>0.2</w:t>
            </w:r>
          </w:p>
        </w:tc>
        <w:tc>
          <w:tcPr>
            <w:tcW w:w="1989" w:type="dxa"/>
          </w:tcPr>
          <w:p w14:paraId="619750DD" w14:textId="5A54021D" w:rsidR="00864BC9" w:rsidRPr="00DB6882" w:rsidRDefault="00864BC9" w:rsidP="00864BC9">
            <w:pPr>
              <w:spacing w:after="0"/>
              <w:rPr>
                <w:rFonts w:cstheme="minorHAnsi"/>
                <w:b/>
                <w:bCs/>
              </w:rPr>
            </w:pPr>
            <w:r w:rsidRPr="00DB6882">
              <w:rPr>
                <w:rFonts w:cstheme="minorHAnsi"/>
              </w:rPr>
              <w:t>HSM</w:t>
            </w:r>
          </w:p>
        </w:tc>
        <w:tc>
          <w:tcPr>
            <w:tcW w:w="2460" w:type="dxa"/>
          </w:tcPr>
          <w:p w14:paraId="05062B1F" w14:textId="220CB8EC" w:rsidR="00864BC9" w:rsidRPr="00DB6882" w:rsidRDefault="00864BC9" w:rsidP="00864BC9">
            <w:pPr>
              <w:spacing w:after="0"/>
              <w:rPr>
                <w:rFonts w:cstheme="minorHAnsi"/>
                <w:b/>
                <w:bCs/>
              </w:rPr>
            </w:pPr>
            <w:r w:rsidRPr="00DB6882">
              <w:rPr>
                <w:rFonts w:cstheme="minorHAnsi"/>
              </w:rPr>
              <w:t>31-03-2020</w:t>
            </w:r>
          </w:p>
        </w:tc>
        <w:tc>
          <w:tcPr>
            <w:tcW w:w="8725" w:type="dxa"/>
          </w:tcPr>
          <w:p w14:paraId="58B0E8E7" w14:textId="71D07B85" w:rsidR="00864BC9" w:rsidRPr="00DB6882" w:rsidRDefault="00864BC9" w:rsidP="00864BC9">
            <w:pPr>
              <w:spacing w:after="0"/>
              <w:rPr>
                <w:rFonts w:cstheme="minorHAnsi"/>
                <w:b/>
                <w:bCs/>
              </w:rPr>
            </w:pPr>
            <w:r w:rsidRPr="00DB6882">
              <w:rPr>
                <w:rFonts w:cstheme="minorHAnsi"/>
              </w:rPr>
              <w:t>Tilføjet testcase 4.13 der tjekker om CPR-nummer er valid</w:t>
            </w:r>
          </w:p>
        </w:tc>
      </w:tr>
      <w:tr w:rsidR="00864BC9" w:rsidRPr="00DB6882" w14:paraId="259AB095" w14:textId="77777777" w:rsidTr="00864BC9">
        <w:tc>
          <w:tcPr>
            <w:tcW w:w="1388" w:type="dxa"/>
          </w:tcPr>
          <w:p w14:paraId="5464E115" w14:textId="661F9B6B" w:rsidR="00864BC9" w:rsidRPr="00DB6882" w:rsidRDefault="00864BC9" w:rsidP="00864BC9">
            <w:pPr>
              <w:spacing w:after="0"/>
              <w:jc w:val="center"/>
              <w:rPr>
                <w:rFonts w:cstheme="minorHAnsi"/>
                <w:b/>
                <w:bCs/>
              </w:rPr>
            </w:pPr>
            <w:r w:rsidRPr="00DB6882">
              <w:rPr>
                <w:rFonts w:cstheme="minorHAnsi"/>
              </w:rPr>
              <w:t>0.3</w:t>
            </w:r>
          </w:p>
        </w:tc>
        <w:tc>
          <w:tcPr>
            <w:tcW w:w="1989" w:type="dxa"/>
          </w:tcPr>
          <w:p w14:paraId="3D1BD68B" w14:textId="659A4CAF" w:rsidR="00864BC9" w:rsidRPr="00DB6882" w:rsidRDefault="00864BC9" w:rsidP="00864BC9">
            <w:pPr>
              <w:spacing w:after="0"/>
              <w:rPr>
                <w:rFonts w:cstheme="minorHAnsi"/>
                <w:b/>
                <w:bCs/>
              </w:rPr>
            </w:pPr>
            <w:r w:rsidRPr="00DB6882">
              <w:rPr>
                <w:rFonts w:cstheme="minorHAnsi"/>
              </w:rPr>
              <w:t>HSM</w:t>
            </w:r>
          </w:p>
        </w:tc>
        <w:tc>
          <w:tcPr>
            <w:tcW w:w="2460" w:type="dxa"/>
          </w:tcPr>
          <w:p w14:paraId="70026C42" w14:textId="402A7FCA" w:rsidR="00864BC9" w:rsidRPr="00DB6882" w:rsidRDefault="00864BC9" w:rsidP="00864BC9">
            <w:pPr>
              <w:spacing w:after="0"/>
              <w:rPr>
                <w:rFonts w:cstheme="minorHAnsi"/>
                <w:b/>
                <w:bCs/>
              </w:rPr>
            </w:pPr>
            <w:r w:rsidRPr="00DB6882">
              <w:rPr>
                <w:rFonts w:cstheme="minorHAnsi"/>
              </w:rPr>
              <w:t>20-05-2021</w:t>
            </w:r>
          </w:p>
        </w:tc>
        <w:tc>
          <w:tcPr>
            <w:tcW w:w="8725" w:type="dxa"/>
          </w:tcPr>
          <w:p w14:paraId="2800110C" w14:textId="2A67DB6A" w:rsidR="00864BC9" w:rsidRPr="00DB6882" w:rsidRDefault="00864BC9" w:rsidP="00864BC9">
            <w:pPr>
              <w:spacing w:after="0"/>
              <w:rPr>
                <w:rFonts w:cstheme="minorHAnsi"/>
                <w:b/>
                <w:bCs/>
              </w:rPr>
            </w:pPr>
            <w:r w:rsidRPr="00DB6882">
              <w:rPr>
                <w:rFonts w:cstheme="minorHAnsi"/>
              </w:rPr>
              <w:t xml:space="preserve">Testcase 1.2 og punkt 6 under 4.11 er tilføjet. </w:t>
            </w:r>
          </w:p>
        </w:tc>
      </w:tr>
      <w:tr w:rsidR="00864BC9" w:rsidRPr="00DB6882" w14:paraId="2E2B2ED5" w14:textId="77777777" w:rsidTr="00864BC9">
        <w:tc>
          <w:tcPr>
            <w:tcW w:w="1388" w:type="dxa"/>
          </w:tcPr>
          <w:p w14:paraId="57DD9F71" w14:textId="6D592D39" w:rsidR="00864BC9" w:rsidRPr="00DB6882" w:rsidRDefault="00864BC9" w:rsidP="00864BC9">
            <w:pPr>
              <w:spacing w:after="0"/>
              <w:jc w:val="center"/>
              <w:rPr>
                <w:rFonts w:cstheme="minorHAnsi"/>
                <w:b/>
                <w:bCs/>
              </w:rPr>
            </w:pPr>
            <w:r w:rsidRPr="00DB6882">
              <w:rPr>
                <w:rFonts w:cstheme="minorHAnsi"/>
              </w:rPr>
              <w:t>1.0</w:t>
            </w:r>
          </w:p>
        </w:tc>
        <w:tc>
          <w:tcPr>
            <w:tcW w:w="1989" w:type="dxa"/>
          </w:tcPr>
          <w:p w14:paraId="6C3A8ECF" w14:textId="1128DAFF" w:rsidR="00864BC9" w:rsidRPr="00DB6882" w:rsidRDefault="00864BC9" w:rsidP="00864BC9">
            <w:pPr>
              <w:spacing w:after="0"/>
              <w:rPr>
                <w:rFonts w:cstheme="minorHAnsi"/>
                <w:b/>
                <w:bCs/>
              </w:rPr>
            </w:pPr>
            <w:r w:rsidRPr="00DB6882">
              <w:rPr>
                <w:rFonts w:cstheme="minorHAnsi"/>
              </w:rPr>
              <w:t>HSM</w:t>
            </w:r>
          </w:p>
        </w:tc>
        <w:tc>
          <w:tcPr>
            <w:tcW w:w="2460" w:type="dxa"/>
          </w:tcPr>
          <w:p w14:paraId="1D859675" w14:textId="1E61B232" w:rsidR="00864BC9" w:rsidRPr="00DB6882" w:rsidRDefault="00864BC9" w:rsidP="00864BC9">
            <w:pPr>
              <w:spacing w:after="0"/>
              <w:rPr>
                <w:rFonts w:cstheme="minorHAnsi"/>
                <w:b/>
                <w:bCs/>
              </w:rPr>
            </w:pPr>
            <w:r w:rsidRPr="00DB6882">
              <w:rPr>
                <w:rFonts w:cstheme="minorHAnsi"/>
              </w:rPr>
              <w:t>20-01-2023</w:t>
            </w:r>
          </w:p>
        </w:tc>
        <w:tc>
          <w:tcPr>
            <w:tcW w:w="8725" w:type="dxa"/>
          </w:tcPr>
          <w:p w14:paraId="28E9D8B4" w14:textId="544E4AD3" w:rsidR="00864BC9" w:rsidRPr="00DB6882" w:rsidRDefault="00864BC9" w:rsidP="00864BC9">
            <w:pPr>
              <w:spacing w:after="0"/>
              <w:rPr>
                <w:rFonts w:cstheme="minorHAnsi"/>
                <w:b/>
                <w:bCs/>
              </w:rPr>
            </w:pPr>
            <w:r w:rsidRPr="00DB6882">
              <w:rPr>
                <w:rFonts w:cstheme="minorHAnsi"/>
              </w:rPr>
              <w:t xml:space="preserve">Version 1.0 </w:t>
            </w:r>
          </w:p>
        </w:tc>
      </w:tr>
      <w:tr w:rsidR="00864BC9" w:rsidRPr="00DB6882" w14:paraId="2B1FD6A2" w14:textId="77777777" w:rsidTr="00864BC9">
        <w:tc>
          <w:tcPr>
            <w:tcW w:w="1388" w:type="dxa"/>
            <w:vAlign w:val="center"/>
          </w:tcPr>
          <w:p w14:paraId="19F41C09" w14:textId="3066AADD" w:rsidR="00864BC9" w:rsidRPr="00DB6882" w:rsidRDefault="006273C9" w:rsidP="00864BC9">
            <w:pPr>
              <w:spacing w:after="0"/>
              <w:jc w:val="center"/>
              <w:rPr>
                <w:rFonts w:cstheme="minorHAnsi"/>
              </w:rPr>
            </w:pPr>
            <w:r w:rsidRPr="00DB6882">
              <w:rPr>
                <w:rFonts w:cstheme="minorHAnsi"/>
              </w:rPr>
              <w:t>1.1</w:t>
            </w:r>
          </w:p>
        </w:tc>
        <w:tc>
          <w:tcPr>
            <w:tcW w:w="1989" w:type="dxa"/>
            <w:vAlign w:val="center"/>
          </w:tcPr>
          <w:p w14:paraId="44E43B71" w14:textId="582436D0" w:rsidR="00864BC9" w:rsidRPr="00DB6882" w:rsidRDefault="006273C9" w:rsidP="00864BC9">
            <w:pPr>
              <w:spacing w:after="0"/>
              <w:rPr>
                <w:rFonts w:cstheme="minorHAnsi"/>
              </w:rPr>
            </w:pPr>
            <w:r w:rsidRPr="00DB6882">
              <w:rPr>
                <w:rFonts w:cstheme="minorHAnsi"/>
              </w:rPr>
              <w:t>HSM</w:t>
            </w:r>
          </w:p>
        </w:tc>
        <w:tc>
          <w:tcPr>
            <w:tcW w:w="2460" w:type="dxa"/>
            <w:vAlign w:val="center"/>
          </w:tcPr>
          <w:p w14:paraId="02C94468" w14:textId="029C569F" w:rsidR="00864BC9" w:rsidRPr="00DB6882" w:rsidRDefault="006273C9" w:rsidP="00864BC9">
            <w:pPr>
              <w:spacing w:after="0"/>
              <w:rPr>
                <w:rFonts w:cstheme="minorHAnsi"/>
              </w:rPr>
            </w:pPr>
            <w:r w:rsidRPr="00DB6882">
              <w:rPr>
                <w:rFonts w:cstheme="minorHAnsi"/>
              </w:rPr>
              <w:t>30-0</w:t>
            </w:r>
            <w:r w:rsidR="00AC54C7" w:rsidRPr="00DB6882">
              <w:rPr>
                <w:rFonts w:cstheme="minorHAnsi"/>
              </w:rPr>
              <w:t>8</w:t>
            </w:r>
            <w:r w:rsidRPr="00DB6882">
              <w:rPr>
                <w:rFonts w:cstheme="minorHAnsi"/>
              </w:rPr>
              <w:t>-2023</w:t>
            </w:r>
          </w:p>
        </w:tc>
        <w:tc>
          <w:tcPr>
            <w:tcW w:w="8725" w:type="dxa"/>
            <w:vAlign w:val="center"/>
          </w:tcPr>
          <w:p w14:paraId="7E5201E6" w14:textId="299D2F19" w:rsidR="00864BC9" w:rsidRPr="00DB6882" w:rsidRDefault="00864BC9" w:rsidP="00864BC9">
            <w:pPr>
              <w:spacing w:after="0"/>
              <w:rPr>
                <w:rFonts w:cstheme="minorHAnsi"/>
              </w:rPr>
            </w:pPr>
            <w:r w:rsidRPr="00DB6882">
              <w:rPr>
                <w:rFonts w:cstheme="minorHAnsi"/>
              </w:rPr>
              <w:t xml:space="preserve">Indhold fra gammel skabelon flyttet over i ny. Omstrukturering af rækkefølge på testcases foretaget. Præcisering af test steps er angivet. </w:t>
            </w:r>
          </w:p>
        </w:tc>
      </w:tr>
      <w:tr w:rsidR="006273C9" w:rsidRPr="00DB6882" w14:paraId="0385C364" w14:textId="77777777" w:rsidTr="00864BC9">
        <w:tc>
          <w:tcPr>
            <w:tcW w:w="1388" w:type="dxa"/>
            <w:vAlign w:val="center"/>
          </w:tcPr>
          <w:p w14:paraId="71CECA9D" w14:textId="193E1183" w:rsidR="006273C9" w:rsidRPr="00DB6882" w:rsidRDefault="002C6EB1" w:rsidP="006273C9">
            <w:pPr>
              <w:spacing w:after="0"/>
              <w:jc w:val="center"/>
              <w:rPr>
                <w:rFonts w:cstheme="minorHAnsi"/>
              </w:rPr>
            </w:pPr>
            <w:r w:rsidRPr="00DB6882">
              <w:rPr>
                <w:rFonts w:cstheme="minorHAnsi"/>
              </w:rPr>
              <w:t>1.2</w:t>
            </w:r>
          </w:p>
        </w:tc>
        <w:tc>
          <w:tcPr>
            <w:tcW w:w="1989" w:type="dxa"/>
            <w:vAlign w:val="center"/>
          </w:tcPr>
          <w:p w14:paraId="253FEC16" w14:textId="7D328E33" w:rsidR="006273C9" w:rsidRPr="00DB6882" w:rsidRDefault="002C6EB1" w:rsidP="006273C9">
            <w:pPr>
              <w:spacing w:after="0"/>
              <w:rPr>
                <w:rFonts w:cstheme="minorHAnsi"/>
              </w:rPr>
            </w:pPr>
            <w:r w:rsidRPr="00DB6882">
              <w:rPr>
                <w:rFonts w:cstheme="minorHAnsi"/>
              </w:rPr>
              <w:t>HSM</w:t>
            </w:r>
          </w:p>
        </w:tc>
        <w:tc>
          <w:tcPr>
            <w:tcW w:w="2460" w:type="dxa"/>
            <w:vAlign w:val="center"/>
          </w:tcPr>
          <w:p w14:paraId="2050D5FF" w14:textId="178642E6" w:rsidR="006273C9" w:rsidRPr="00DB6882" w:rsidRDefault="002C6EB1" w:rsidP="006273C9">
            <w:pPr>
              <w:spacing w:after="0"/>
              <w:rPr>
                <w:rFonts w:cstheme="minorHAnsi"/>
              </w:rPr>
            </w:pPr>
            <w:r w:rsidRPr="00DB6882">
              <w:rPr>
                <w:rFonts w:cstheme="minorHAnsi"/>
              </w:rPr>
              <w:t>15-02-2024</w:t>
            </w:r>
          </w:p>
        </w:tc>
        <w:tc>
          <w:tcPr>
            <w:tcW w:w="8725" w:type="dxa"/>
            <w:vAlign w:val="center"/>
          </w:tcPr>
          <w:p w14:paraId="08596180" w14:textId="77777777" w:rsidR="006273C9" w:rsidRPr="00DB6882" w:rsidRDefault="003615C3" w:rsidP="006273C9">
            <w:pPr>
              <w:spacing w:after="0"/>
              <w:rPr>
                <w:rFonts w:cstheme="minorHAnsi"/>
              </w:rPr>
            </w:pPr>
            <w:r w:rsidRPr="00DB6882">
              <w:rPr>
                <w:rFonts w:cstheme="minorHAnsi"/>
              </w:rPr>
              <w:t>Testprotokol tilpasset SUP 3.0 ift.:</w:t>
            </w:r>
          </w:p>
          <w:p w14:paraId="3B11C2F4" w14:textId="77777777" w:rsidR="003615C3" w:rsidRPr="00DB6882" w:rsidRDefault="003615C3" w:rsidP="003615C3">
            <w:pPr>
              <w:pStyle w:val="Listeafsnit"/>
              <w:numPr>
                <w:ilvl w:val="0"/>
                <w:numId w:val="49"/>
              </w:numPr>
              <w:spacing w:after="0"/>
              <w:rPr>
                <w:rFonts w:cstheme="minorHAnsi"/>
              </w:rPr>
            </w:pPr>
            <w:r w:rsidRPr="00DB6882">
              <w:rPr>
                <w:rFonts w:cstheme="minorHAnsi"/>
              </w:rPr>
              <w:t>SammenknytningsIdentifikation</w:t>
            </w:r>
          </w:p>
          <w:p w14:paraId="4C4E72F3" w14:textId="77777777" w:rsidR="003615C3" w:rsidRPr="00DB6882" w:rsidRDefault="003615C3" w:rsidP="003615C3">
            <w:pPr>
              <w:pStyle w:val="Listeafsnit"/>
              <w:numPr>
                <w:ilvl w:val="0"/>
                <w:numId w:val="49"/>
              </w:numPr>
              <w:spacing w:after="0"/>
              <w:rPr>
                <w:rFonts w:cstheme="minorHAnsi"/>
              </w:rPr>
            </w:pPr>
            <w:r w:rsidRPr="00DB6882">
              <w:rPr>
                <w:rFonts w:cstheme="minorHAnsi"/>
              </w:rPr>
              <w:t>SHAK/SOR</w:t>
            </w:r>
          </w:p>
          <w:p w14:paraId="582E4E7C" w14:textId="112C7F9E" w:rsidR="003615C3" w:rsidRPr="00DB6882" w:rsidRDefault="0035066E" w:rsidP="003615C3">
            <w:pPr>
              <w:pStyle w:val="Listeafsnit"/>
              <w:numPr>
                <w:ilvl w:val="0"/>
                <w:numId w:val="49"/>
              </w:numPr>
              <w:spacing w:after="0"/>
              <w:rPr>
                <w:rFonts w:cstheme="minorHAnsi"/>
              </w:rPr>
            </w:pPr>
            <w:r w:rsidRPr="00DB6882">
              <w:rPr>
                <w:rFonts w:cstheme="minorHAnsi"/>
              </w:rPr>
              <w:t>LPR3 forløbslabel</w:t>
            </w:r>
          </w:p>
        </w:tc>
      </w:tr>
      <w:tr w:rsidR="00A5016F" w:rsidRPr="00DB6882" w14:paraId="3A2706D0" w14:textId="77777777" w:rsidTr="00864BC9">
        <w:tc>
          <w:tcPr>
            <w:tcW w:w="1388" w:type="dxa"/>
            <w:vAlign w:val="center"/>
          </w:tcPr>
          <w:p w14:paraId="2807E46B" w14:textId="3BC18B03" w:rsidR="00A5016F" w:rsidRPr="00DB6882" w:rsidRDefault="00A5016F" w:rsidP="006273C9">
            <w:pPr>
              <w:spacing w:after="0"/>
              <w:jc w:val="center"/>
              <w:rPr>
                <w:rFonts w:cstheme="minorHAnsi"/>
              </w:rPr>
            </w:pPr>
            <w:r w:rsidRPr="00DB6882">
              <w:rPr>
                <w:rFonts w:cstheme="minorHAnsi"/>
              </w:rPr>
              <w:t>1.3</w:t>
            </w:r>
          </w:p>
        </w:tc>
        <w:tc>
          <w:tcPr>
            <w:tcW w:w="1989" w:type="dxa"/>
            <w:vAlign w:val="center"/>
          </w:tcPr>
          <w:p w14:paraId="51D2A2A1" w14:textId="2F0ADC7F" w:rsidR="00A5016F" w:rsidRPr="00DB6882" w:rsidRDefault="00A5016F" w:rsidP="006273C9">
            <w:pPr>
              <w:spacing w:after="0"/>
              <w:rPr>
                <w:rFonts w:cstheme="minorHAnsi"/>
              </w:rPr>
            </w:pPr>
            <w:r w:rsidRPr="00DB6882">
              <w:rPr>
                <w:rFonts w:cstheme="minorHAnsi"/>
              </w:rPr>
              <w:t>HSM</w:t>
            </w:r>
          </w:p>
        </w:tc>
        <w:tc>
          <w:tcPr>
            <w:tcW w:w="2460" w:type="dxa"/>
            <w:vAlign w:val="center"/>
          </w:tcPr>
          <w:p w14:paraId="18B5D873" w14:textId="6408939B" w:rsidR="00A5016F" w:rsidRPr="00DB6882" w:rsidRDefault="00A5016F" w:rsidP="006273C9">
            <w:pPr>
              <w:spacing w:after="0"/>
              <w:rPr>
                <w:rFonts w:cstheme="minorHAnsi"/>
              </w:rPr>
            </w:pPr>
            <w:r w:rsidRPr="00DB6882">
              <w:rPr>
                <w:rFonts w:cstheme="minorHAnsi"/>
              </w:rPr>
              <w:t>14-03-2024</w:t>
            </w:r>
          </w:p>
        </w:tc>
        <w:tc>
          <w:tcPr>
            <w:tcW w:w="8725" w:type="dxa"/>
            <w:vAlign w:val="center"/>
          </w:tcPr>
          <w:p w14:paraId="133D8514" w14:textId="70CBC266" w:rsidR="00A5016F" w:rsidRPr="00DB6882" w:rsidRDefault="00A5016F" w:rsidP="006273C9">
            <w:pPr>
              <w:spacing w:after="0"/>
              <w:rPr>
                <w:rFonts w:cstheme="minorHAnsi"/>
              </w:rPr>
            </w:pPr>
            <w:r w:rsidRPr="00DB6882">
              <w:rPr>
                <w:rFonts w:cstheme="minorHAnsi"/>
              </w:rPr>
              <w:t>Testprotokol tilpasset efter kvalitetskontrol.</w:t>
            </w:r>
          </w:p>
        </w:tc>
      </w:tr>
      <w:tr w:rsidR="00A53906" w:rsidRPr="00DB6882" w14:paraId="6FFAEA3C" w14:textId="77777777" w:rsidTr="00864BC9">
        <w:tc>
          <w:tcPr>
            <w:tcW w:w="1388" w:type="dxa"/>
            <w:vAlign w:val="center"/>
          </w:tcPr>
          <w:p w14:paraId="7F79DBFD" w14:textId="6A56EACD" w:rsidR="00A53906" w:rsidRPr="00DB6882" w:rsidRDefault="00A77A7C" w:rsidP="00A53906">
            <w:pPr>
              <w:spacing w:after="0"/>
              <w:jc w:val="center"/>
              <w:rPr>
                <w:rFonts w:cstheme="minorHAnsi"/>
              </w:rPr>
            </w:pPr>
            <w:r w:rsidRPr="00DB6882">
              <w:rPr>
                <w:rFonts w:cstheme="minorHAnsi"/>
              </w:rPr>
              <w:t>1.4</w:t>
            </w:r>
          </w:p>
        </w:tc>
        <w:tc>
          <w:tcPr>
            <w:tcW w:w="1989" w:type="dxa"/>
            <w:vAlign w:val="center"/>
          </w:tcPr>
          <w:p w14:paraId="00F982A2" w14:textId="75924C21" w:rsidR="00A53906" w:rsidRPr="00DB6882" w:rsidRDefault="00A77A7C" w:rsidP="00A53906">
            <w:pPr>
              <w:spacing w:after="0"/>
              <w:rPr>
                <w:rFonts w:cstheme="minorHAnsi"/>
              </w:rPr>
            </w:pPr>
            <w:r w:rsidRPr="00DB6882">
              <w:rPr>
                <w:rFonts w:cstheme="minorHAnsi"/>
              </w:rPr>
              <w:t>HSM</w:t>
            </w:r>
          </w:p>
        </w:tc>
        <w:tc>
          <w:tcPr>
            <w:tcW w:w="2460" w:type="dxa"/>
            <w:vAlign w:val="center"/>
          </w:tcPr>
          <w:p w14:paraId="7F152EEE" w14:textId="1686E8D1" w:rsidR="00A53906" w:rsidRPr="00DB6882" w:rsidRDefault="00A77A7C" w:rsidP="00A53906">
            <w:pPr>
              <w:spacing w:after="0"/>
              <w:rPr>
                <w:rFonts w:cstheme="minorHAnsi"/>
              </w:rPr>
            </w:pPr>
            <w:r w:rsidRPr="00DB6882">
              <w:rPr>
                <w:rFonts w:cstheme="minorHAnsi"/>
              </w:rPr>
              <w:t>07-06-2024</w:t>
            </w:r>
          </w:p>
        </w:tc>
        <w:tc>
          <w:tcPr>
            <w:tcW w:w="8725" w:type="dxa"/>
            <w:vAlign w:val="center"/>
          </w:tcPr>
          <w:p w14:paraId="6AB6557F" w14:textId="16325C07" w:rsidR="00A53906" w:rsidRPr="00DB6882" w:rsidRDefault="00A5016F" w:rsidP="00A53906">
            <w:pPr>
              <w:spacing w:after="0"/>
              <w:rPr>
                <w:rFonts w:cstheme="minorHAnsi"/>
              </w:rPr>
            </w:pPr>
            <w:r w:rsidRPr="00DB6882">
              <w:rPr>
                <w:rFonts w:cstheme="minorHAnsi"/>
              </w:rPr>
              <w:t xml:space="preserve">Optionelle teststeps vedr. slørring er tilføjet. </w:t>
            </w:r>
          </w:p>
        </w:tc>
      </w:tr>
      <w:tr w:rsidR="00A77A7C" w:rsidRPr="00DB6882" w14:paraId="50737693" w14:textId="77777777" w:rsidTr="00864BC9">
        <w:tc>
          <w:tcPr>
            <w:tcW w:w="1388" w:type="dxa"/>
            <w:vAlign w:val="center"/>
          </w:tcPr>
          <w:p w14:paraId="0447C0E7" w14:textId="70350DC7" w:rsidR="00A77A7C" w:rsidRPr="00DB6882" w:rsidRDefault="00A77A7C" w:rsidP="00A77A7C">
            <w:pPr>
              <w:spacing w:after="0"/>
              <w:jc w:val="center"/>
              <w:rPr>
                <w:rFonts w:cstheme="minorHAnsi"/>
              </w:rPr>
            </w:pPr>
            <w:r w:rsidRPr="00DB6882">
              <w:rPr>
                <w:rFonts w:cstheme="minorHAnsi"/>
              </w:rPr>
              <w:fldChar w:fldCharType="begin"/>
            </w:r>
            <w:r w:rsidRPr="00DB6882">
              <w:rPr>
                <w:rFonts w:cstheme="minorHAnsi"/>
              </w:rPr>
              <w:instrText xml:space="preserve"> DOCPROPERTY  Version  \* MERGEFORMAT </w:instrText>
            </w:r>
            <w:r w:rsidRPr="00DB6882">
              <w:rPr>
                <w:rFonts w:cstheme="minorHAnsi"/>
              </w:rPr>
              <w:fldChar w:fldCharType="separate"/>
            </w:r>
            <w:r w:rsidR="00A11203" w:rsidRPr="00DB6882">
              <w:rPr>
                <w:rFonts w:cstheme="minorHAnsi"/>
              </w:rPr>
              <w:t>1.5</w:t>
            </w:r>
            <w:r w:rsidRPr="00DB6882">
              <w:rPr>
                <w:rFonts w:cstheme="minorHAnsi"/>
              </w:rPr>
              <w:fldChar w:fldCharType="end"/>
            </w:r>
          </w:p>
        </w:tc>
        <w:tc>
          <w:tcPr>
            <w:tcW w:w="1989" w:type="dxa"/>
            <w:vAlign w:val="center"/>
          </w:tcPr>
          <w:p w14:paraId="4FC021A7" w14:textId="4D032E55" w:rsidR="00A77A7C" w:rsidRPr="00DB6882" w:rsidRDefault="00A77A7C" w:rsidP="00A77A7C">
            <w:pPr>
              <w:spacing w:after="0"/>
              <w:rPr>
                <w:rFonts w:cstheme="minorHAnsi"/>
              </w:rPr>
            </w:pPr>
            <w:r w:rsidRPr="00DB6882">
              <w:rPr>
                <w:rFonts w:cstheme="minorHAnsi"/>
              </w:rPr>
              <w:fldChar w:fldCharType="begin"/>
            </w:r>
            <w:r w:rsidRPr="00DB6882">
              <w:rPr>
                <w:rFonts w:cstheme="minorHAnsi"/>
              </w:rPr>
              <w:instrText xml:space="preserve"> DOCPROPERTY  Editor  \* MERGEFORMAT </w:instrText>
            </w:r>
            <w:r w:rsidRPr="00DB6882">
              <w:rPr>
                <w:rFonts w:cstheme="minorHAnsi"/>
              </w:rPr>
              <w:fldChar w:fldCharType="separate"/>
            </w:r>
            <w:r w:rsidR="00A11203" w:rsidRPr="00DB6882">
              <w:rPr>
                <w:rFonts w:cstheme="minorHAnsi"/>
              </w:rPr>
              <w:t>HSM</w:t>
            </w:r>
            <w:r w:rsidRPr="00DB6882">
              <w:rPr>
                <w:rFonts w:cstheme="minorHAnsi"/>
              </w:rPr>
              <w:fldChar w:fldCharType="end"/>
            </w:r>
          </w:p>
        </w:tc>
        <w:tc>
          <w:tcPr>
            <w:tcW w:w="2460" w:type="dxa"/>
            <w:vAlign w:val="center"/>
          </w:tcPr>
          <w:p w14:paraId="18D7E54D" w14:textId="63D38D81" w:rsidR="00A77A7C" w:rsidRPr="00DB6882" w:rsidRDefault="00A77A7C" w:rsidP="00A77A7C">
            <w:pPr>
              <w:spacing w:after="0"/>
              <w:rPr>
                <w:rFonts w:cstheme="minorHAnsi"/>
              </w:rPr>
            </w:pPr>
            <w:r w:rsidRPr="00DB6882">
              <w:rPr>
                <w:rFonts w:cstheme="minorHAnsi"/>
              </w:rPr>
              <w:fldChar w:fldCharType="begin"/>
            </w:r>
            <w:r w:rsidRPr="00DB6882">
              <w:rPr>
                <w:rFonts w:cstheme="minorHAnsi"/>
              </w:rPr>
              <w:instrText xml:space="preserve"> DOCPROPERTY  "Dato for revision"  \* MERGEFORMAT </w:instrText>
            </w:r>
            <w:r w:rsidRPr="00DB6882">
              <w:rPr>
                <w:rFonts w:cstheme="minorHAnsi"/>
              </w:rPr>
              <w:fldChar w:fldCharType="separate"/>
            </w:r>
            <w:r w:rsidR="00A11203" w:rsidRPr="00DB6882">
              <w:rPr>
                <w:rFonts w:cstheme="minorHAnsi"/>
              </w:rPr>
              <w:t>10-06-2024</w:t>
            </w:r>
            <w:r w:rsidRPr="00DB6882">
              <w:rPr>
                <w:rFonts w:cstheme="minorHAnsi"/>
              </w:rPr>
              <w:fldChar w:fldCharType="end"/>
            </w:r>
          </w:p>
        </w:tc>
        <w:tc>
          <w:tcPr>
            <w:tcW w:w="8725" w:type="dxa"/>
            <w:vAlign w:val="center"/>
          </w:tcPr>
          <w:p w14:paraId="2D848873" w14:textId="6B342B75" w:rsidR="00A77A7C" w:rsidRPr="00DB6882" w:rsidRDefault="00A77A7C" w:rsidP="00A77A7C">
            <w:pPr>
              <w:spacing w:after="0"/>
              <w:rPr>
                <w:rFonts w:cstheme="minorHAnsi"/>
              </w:rPr>
            </w:pPr>
            <w:r w:rsidRPr="00DB6882">
              <w:rPr>
                <w:rFonts w:cstheme="minorHAnsi"/>
              </w:rPr>
              <w:t xml:space="preserve">Præcisering til teststeps vedr. slørring tilføjet. </w:t>
            </w:r>
          </w:p>
        </w:tc>
      </w:tr>
    </w:tbl>
    <w:p w14:paraId="07F8FEBB" w14:textId="77777777" w:rsidR="00DF591E" w:rsidRPr="00DB6882" w:rsidRDefault="00DF591E">
      <w:pPr>
        <w:spacing w:after="0"/>
        <w:rPr>
          <w:rFonts w:cstheme="minorHAnsi"/>
          <w:color w:val="1F497D" w:themeColor="text2"/>
        </w:rPr>
      </w:pPr>
      <w:r w:rsidRPr="00DB6882">
        <w:rPr>
          <w:rFonts w:cstheme="minorHAnsi"/>
          <w:color w:val="1F497D" w:themeColor="text2"/>
        </w:rPr>
        <w:br w:type="page"/>
      </w:r>
    </w:p>
    <w:sdt>
      <w:sdtPr>
        <w:rPr>
          <w:rFonts w:cstheme="minorHAnsi"/>
          <w:color w:val="1F497D" w:themeColor="text2"/>
        </w:rPr>
        <w:id w:val="-801614141"/>
        <w:docPartObj>
          <w:docPartGallery w:val="Table of Contents"/>
          <w:docPartUnique/>
        </w:docPartObj>
      </w:sdtPr>
      <w:sdtEndPr>
        <w:rPr>
          <w:color w:val="auto"/>
        </w:rPr>
      </w:sdtEndPr>
      <w:sdtContent>
        <w:p w14:paraId="7650F404" w14:textId="77777777" w:rsidR="00FC0130" w:rsidRPr="00DB6882" w:rsidRDefault="00FC0130" w:rsidP="00BA139B">
          <w:pPr>
            <w:rPr>
              <w:rFonts w:cstheme="minorHAnsi"/>
              <w:b/>
              <w:bCs/>
              <w:color w:val="315A7A"/>
              <w:sz w:val="32"/>
              <w:szCs w:val="32"/>
            </w:rPr>
          </w:pPr>
          <w:r w:rsidRPr="00DB6882">
            <w:rPr>
              <w:rFonts w:cstheme="minorHAnsi"/>
              <w:b/>
              <w:bCs/>
              <w:color w:val="315A7A"/>
              <w:sz w:val="32"/>
              <w:szCs w:val="32"/>
            </w:rPr>
            <w:t>I</w:t>
          </w:r>
          <w:r w:rsidR="00BA139B" w:rsidRPr="00DB6882">
            <w:rPr>
              <w:rFonts w:cstheme="minorHAnsi"/>
              <w:b/>
              <w:bCs/>
              <w:color w:val="315A7A"/>
              <w:sz w:val="32"/>
              <w:szCs w:val="32"/>
            </w:rPr>
            <w:t>NDHOLDSFORTEGNELSE</w:t>
          </w:r>
        </w:p>
        <w:p w14:paraId="3F603861" w14:textId="6F5C1113" w:rsidR="00A11203" w:rsidRPr="00DB6882" w:rsidRDefault="00880086">
          <w:pPr>
            <w:pStyle w:val="Indholdsfortegnelse1"/>
            <w:tabs>
              <w:tab w:val="right" w:leader="dot" w:pos="14562"/>
            </w:tabs>
            <w:rPr>
              <w:rFonts w:eastAsiaTheme="minorEastAsia" w:cstheme="minorBidi"/>
              <w:b w:val="0"/>
              <w:bCs w:val="0"/>
              <w:caps w:val="0"/>
              <w:noProof/>
              <w:kern w:val="2"/>
              <w:sz w:val="24"/>
              <w:szCs w:val="24"/>
              <w:lang w:eastAsia="da-DK"/>
              <w14:ligatures w14:val="standardContextual"/>
            </w:rPr>
          </w:pPr>
          <w:r w:rsidRPr="00DB6882">
            <w:rPr>
              <w:rFonts w:cstheme="minorHAnsi"/>
              <w:b w:val="0"/>
              <w:bCs w:val="0"/>
              <w:caps w:val="0"/>
            </w:rPr>
            <w:fldChar w:fldCharType="begin"/>
          </w:r>
          <w:r w:rsidRPr="00DB6882">
            <w:rPr>
              <w:rFonts w:cstheme="minorHAnsi"/>
              <w:b w:val="0"/>
              <w:bCs w:val="0"/>
              <w:caps w:val="0"/>
            </w:rPr>
            <w:instrText xml:space="preserve"> TOC \o "1-3" \h \z \u </w:instrText>
          </w:r>
          <w:r w:rsidRPr="00DB6882">
            <w:rPr>
              <w:rFonts w:cstheme="minorHAnsi"/>
              <w:b w:val="0"/>
              <w:bCs w:val="0"/>
              <w:caps w:val="0"/>
            </w:rPr>
            <w:fldChar w:fldCharType="separate"/>
          </w:r>
          <w:hyperlink w:anchor="_Toc168907231" w:history="1">
            <w:r w:rsidR="00A11203" w:rsidRPr="00DB6882">
              <w:rPr>
                <w:rStyle w:val="Hyperlink"/>
                <w:noProof/>
              </w:rPr>
              <w:t>Indledning</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_Toc168907231 \h </w:instrText>
            </w:r>
            <w:r w:rsidR="00A11203" w:rsidRPr="00DB6882">
              <w:rPr>
                <w:noProof/>
                <w:webHidden/>
              </w:rPr>
            </w:r>
            <w:r w:rsidR="00A11203" w:rsidRPr="00DB6882">
              <w:rPr>
                <w:noProof/>
                <w:webHidden/>
              </w:rPr>
              <w:fldChar w:fldCharType="separate"/>
            </w:r>
            <w:r w:rsidR="00A11203" w:rsidRPr="00DB6882">
              <w:rPr>
                <w:noProof/>
                <w:webHidden/>
              </w:rPr>
              <w:t>4</w:t>
            </w:r>
            <w:r w:rsidR="00A11203" w:rsidRPr="00DB6882">
              <w:rPr>
                <w:noProof/>
                <w:webHidden/>
              </w:rPr>
              <w:fldChar w:fldCharType="end"/>
            </w:r>
          </w:hyperlink>
        </w:p>
        <w:p w14:paraId="695FC245" w14:textId="11ADAE00" w:rsidR="00A11203" w:rsidRPr="00DB6882" w:rsidRDefault="00C7424E">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68907232" w:history="1">
            <w:r w:rsidR="00A11203" w:rsidRPr="00DB6882">
              <w:rPr>
                <w:rStyle w:val="Hyperlink"/>
                <w:noProof/>
              </w:rPr>
              <w:t>Formål</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_Toc168907232 \h </w:instrText>
            </w:r>
            <w:r w:rsidR="00A11203" w:rsidRPr="00DB6882">
              <w:rPr>
                <w:noProof/>
                <w:webHidden/>
              </w:rPr>
            </w:r>
            <w:r w:rsidR="00A11203" w:rsidRPr="00DB6882">
              <w:rPr>
                <w:noProof/>
                <w:webHidden/>
              </w:rPr>
              <w:fldChar w:fldCharType="separate"/>
            </w:r>
            <w:r w:rsidR="00A11203" w:rsidRPr="00DB6882">
              <w:rPr>
                <w:noProof/>
                <w:webHidden/>
              </w:rPr>
              <w:t>4</w:t>
            </w:r>
            <w:r w:rsidR="00A11203" w:rsidRPr="00DB6882">
              <w:rPr>
                <w:noProof/>
                <w:webHidden/>
              </w:rPr>
              <w:fldChar w:fldCharType="end"/>
            </w:r>
          </w:hyperlink>
        </w:p>
        <w:p w14:paraId="19ACB386" w14:textId="31CE0DF1" w:rsidR="00A11203" w:rsidRPr="00DB6882" w:rsidRDefault="00C7424E">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68907233" w:history="1">
            <w:r w:rsidR="00A11203" w:rsidRPr="00DB6882">
              <w:rPr>
                <w:rStyle w:val="Hyperlink"/>
                <w:noProof/>
              </w:rPr>
              <w:t>Testeksempler</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_Toc168907233 \h </w:instrText>
            </w:r>
            <w:r w:rsidR="00A11203" w:rsidRPr="00DB6882">
              <w:rPr>
                <w:noProof/>
                <w:webHidden/>
              </w:rPr>
            </w:r>
            <w:r w:rsidR="00A11203" w:rsidRPr="00DB6882">
              <w:rPr>
                <w:noProof/>
                <w:webHidden/>
              </w:rPr>
              <w:fldChar w:fldCharType="separate"/>
            </w:r>
            <w:r w:rsidR="00A11203" w:rsidRPr="00DB6882">
              <w:rPr>
                <w:noProof/>
                <w:webHidden/>
              </w:rPr>
              <w:t>5</w:t>
            </w:r>
            <w:r w:rsidR="00A11203" w:rsidRPr="00DB6882">
              <w:rPr>
                <w:noProof/>
                <w:webHidden/>
              </w:rPr>
              <w:fldChar w:fldCharType="end"/>
            </w:r>
          </w:hyperlink>
        </w:p>
        <w:p w14:paraId="116FE915" w14:textId="5AA121BE" w:rsidR="00A11203" w:rsidRPr="00DB6882" w:rsidRDefault="00C7424E">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68907234" w:history="1">
            <w:r w:rsidR="00A11203" w:rsidRPr="00DB6882">
              <w:rPr>
                <w:rStyle w:val="Hyperlink"/>
                <w:noProof/>
              </w:rPr>
              <w:t>Baggrundsmateriale</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_Toc168907234 \h </w:instrText>
            </w:r>
            <w:r w:rsidR="00A11203" w:rsidRPr="00DB6882">
              <w:rPr>
                <w:noProof/>
                <w:webHidden/>
              </w:rPr>
            </w:r>
            <w:r w:rsidR="00A11203" w:rsidRPr="00DB6882">
              <w:rPr>
                <w:noProof/>
                <w:webHidden/>
              </w:rPr>
              <w:fldChar w:fldCharType="separate"/>
            </w:r>
            <w:r w:rsidR="00A11203" w:rsidRPr="00DB6882">
              <w:rPr>
                <w:noProof/>
                <w:webHidden/>
              </w:rPr>
              <w:t>5</w:t>
            </w:r>
            <w:r w:rsidR="00A11203" w:rsidRPr="00DB6882">
              <w:rPr>
                <w:noProof/>
                <w:webHidden/>
              </w:rPr>
              <w:fldChar w:fldCharType="end"/>
            </w:r>
          </w:hyperlink>
        </w:p>
        <w:p w14:paraId="0D4D9676" w14:textId="1CE2294F" w:rsidR="00A11203" w:rsidRPr="00DB6882" w:rsidRDefault="00C7424E">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68907235" w:history="1">
            <w:r w:rsidR="00A11203" w:rsidRPr="00DB6882">
              <w:rPr>
                <w:rStyle w:val="Hyperlink"/>
                <w:noProof/>
              </w:rPr>
              <w:t>Testresultat</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_Toc168907235 \h </w:instrText>
            </w:r>
            <w:r w:rsidR="00A11203" w:rsidRPr="00DB6882">
              <w:rPr>
                <w:noProof/>
                <w:webHidden/>
              </w:rPr>
            </w:r>
            <w:r w:rsidR="00A11203" w:rsidRPr="00DB6882">
              <w:rPr>
                <w:noProof/>
                <w:webHidden/>
              </w:rPr>
              <w:fldChar w:fldCharType="separate"/>
            </w:r>
            <w:r w:rsidR="00A11203" w:rsidRPr="00DB6882">
              <w:rPr>
                <w:noProof/>
                <w:webHidden/>
              </w:rPr>
              <w:t>6</w:t>
            </w:r>
            <w:r w:rsidR="00A11203" w:rsidRPr="00DB6882">
              <w:rPr>
                <w:noProof/>
                <w:webHidden/>
              </w:rPr>
              <w:fldChar w:fldCharType="end"/>
            </w:r>
          </w:hyperlink>
        </w:p>
        <w:p w14:paraId="7491D972" w14:textId="34424491" w:rsidR="00A11203" w:rsidRPr="00DB6882" w:rsidRDefault="00C7424E">
          <w:pPr>
            <w:pStyle w:val="Indholdsfortegnelse1"/>
            <w:tabs>
              <w:tab w:val="right" w:leader="dot" w:pos="14562"/>
            </w:tabs>
            <w:rPr>
              <w:rFonts w:eastAsiaTheme="minorEastAsia" w:cstheme="minorBidi"/>
              <w:b w:val="0"/>
              <w:bCs w:val="0"/>
              <w:caps w:val="0"/>
              <w:noProof/>
              <w:kern w:val="2"/>
              <w:sz w:val="24"/>
              <w:szCs w:val="24"/>
              <w:lang w:eastAsia="da-DK"/>
              <w14:ligatures w14:val="standardContextual"/>
            </w:rPr>
          </w:pPr>
          <w:hyperlink w:anchor="_Toc168907236" w:history="1">
            <w:r w:rsidR="00A11203" w:rsidRPr="00DB6882">
              <w:rPr>
                <w:rStyle w:val="Hyperlink"/>
                <w:noProof/>
              </w:rPr>
              <w:t>Oplysninger om Leverandør og System under test (SUT)</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_Toc168907236 \h </w:instrText>
            </w:r>
            <w:r w:rsidR="00A11203" w:rsidRPr="00DB6882">
              <w:rPr>
                <w:noProof/>
                <w:webHidden/>
              </w:rPr>
            </w:r>
            <w:r w:rsidR="00A11203" w:rsidRPr="00DB6882">
              <w:rPr>
                <w:noProof/>
                <w:webHidden/>
              </w:rPr>
              <w:fldChar w:fldCharType="separate"/>
            </w:r>
            <w:r w:rsidR="00A11203" w:rsidRPr="00DB6882">
              <w:rPr>
                <w:noProof/>
                <w:webHidden/>
              </w:rPr>
              <w:t>7</w:t>
            </w:r>
            <w:r w:rsidR="00A11203" w:rsidRPr="00DB6882">
              <w:rPr>
                <w:noProof/>
                <w:webHidden/>
              </w:rPr>
              <w:fldChar w:fldCharType="end"/>
            </w:r>
          </w:hyperlink>
        </w:p>
        <w:p w14:paraId="1A4FED8B" w14:textId="6E86D969" w:rsidR="00A11203" w:rsidRPr="00DB6882" w:rsidRDefault="00C7424E">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68907237" w:history="1">
            <w:r w:rsidR="00A11203" w:rsidRPr="00DB6882">
              <w:rPr>
                <w:rStyle w:val="Hyperlink"/>
                <w:noProof/>
              </w:rPr>
              <w:t>Oplysninger om leverandøren</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_Toc168907237 \h </w:instrText>
            </w:r>
            <w:r w:rsidR="00A11203" w:rsidRPr="00DB6882">
              <w:rPr>
                <w:noProof/>
                <w:webHidden/>
              </w:rPr>
            </w:r>
            <w:r w:rsidR="00A11203" w:rsidRPr="00DB6882">
              <w:rPr>
                <w:noProof/>
                <w:webHidden/>
              </w:rPr>
              <w:fldChar w:fldCharType="separate"/>
            </w:r>
            <w:r w:rsidR="00A11203" w:rsidRPr="00DB6882">
              <w:rPr>
                <w:noProof/>
                <w:webHidden/>
              </w:rPr>
              <w:t>7</w:t>
            </w:r>
            <w:r w:rsidR="00A11203" w:rsidRPr="00DB6882">
              <w:rPr>
                <w:noProof/>
                <w:webHidden/>
              </w:rPr>
              <w:fldChar w:fldCharType="end"/>
            </w:r>
          </w:hyperlink>
        </w:p>
        <w:p w14:paraId="07589C2E" w14:textId="038A7ED8" w:rsidR="00A11203" w:rsidRPr="00DB6882" w:rsidRDefault="00C7424E">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68907238" w:history="1">
            <w:r w:rsidR="00A11203" w:rsidRPr="00DB6882">
              <w:rPr>
                <w:rStyle w:val="Hyperlink"/>
                <w:noProof/>
              </w:rPr>
              <w:t>Oplysninger om system under test (SUT)</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_Toc168907238 \h </w:instrText>
            </w:r>
            <w:r w:rsidR="00A11203" w:rsidRPr="00DB6882">
              <w:rPr>
                <w:noProof/>
                <w:webHidden/>
              </w:rPr>
            </w:r>
            <w:r w:rsidR="00A11203" w:rsidRPr="00DB6882">
              <w:rPr>
                <w:noProof/>
                <w:webHidden/>
              </w:rPr>
              <w:fldChar w:fldCharType="separate"/>
            </w:r>
            <w:r w:rsidR="00A11203" w:rsidRPr="00DB6882">
              <w:rPr>
                <w:noProof/>
                <w:webHidden/>
              </w:rPr>
              <w:t>7</w:t>
            </w:r>
            <w:r w:rsidR="00A11203" w:rsidRPr="00DB6882">
              <w:rPr>
                <w:noProof/>
                <w:webHidden/>
              </w:rPr>
              <w:fldChar w:fldCharType="end"/>
            </w:r>
          </w:hyperlink>
        </w:p>
        <w:p w14:paraId="6D6C4A67" w14:textId="55A8F297" w:rsidR="00A11203" w:rsidRPr="00DB6882" w:rsidRDefault="00C7424E">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68907239" w:history="1">
            <w:r w:rsidR="00A11203" w:rsidRPr="00DB6882">
              <w:rPr>
                <w:rStyle w:val="Hyperlink"/>
                <w:noProof/>
              </w:rPr>
              <w:t>Oplysninger om resultatet af testen</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_Toc168907239 \h </w:instrText>
            </w:r>
            <w:r w:rsidR="00A11203" w:rsidRPr="00DB6882">
              <w:rPr>
                <w:noProof/>
                <w:webHidden/>
              </w:rPr>
            </w:r>
            <w:r w:rsidR="00A11203" w:rsidRPr="00DB6882">
              <w:rPr>
                <w:noProof/>
                <w:webHidden/>
              </w:rPr>
              <w:fldChar w:fldCharType="separate"/>
            </w:r>
            <w:r w:rsidR="00A11203" w:rsidRPr="00DB6882">
              <w:rPr>
                <w:noProof/>
                <w:webHidden/>
              </w:rPr>
              <w:t>7</w:t>
            </w:r>
            <w:r w:rsidR="00A11203" w:rsidRPr="00DB6882">
              <w:rPr>
                <w:noProof/>
                <w:webHidden/>
              </w:rPr>
              <w:fldChar w:fldCharType="end"/>
            </w:r>
          </w:hyperlink>
        </w:p>
        <w:p w14:paraId="6E6F4C5F" w14:textId="27468A11" w:rsidR="00A11203" w:rsidRPr="00DB6882" w:rsidRDefault="00C7424E">
          <w:pPr>
            <w:pStyle w:val="Indholdsfortegnelse1"/>
            <w:tabs>
              <w:tab w:val="right" w:leader="dot" w:pos="14562"/>
            </w:tabs>
            <w:rPr>
              <w:rFonts w:eastAsiaTheme="minorEastAsia" w:cstheme="minorBidi"/>
              <w:b w:val="0"/>
              <w:bCs w:val="0"/>
              <w:caps w:val="0"/>
              <w:noProof/>
              <w:kern w:val="2"/>
              <w:sz w:val="24"/>
              <w:szCs w:val="24"/>
              <w:lang w:eastAsia="da-DK"/>
              <w14:ligatures w14:val="standardContextual"/>
            </w:rPr>
          </w:pPr>
          <w:hyperlink w:anchor="_Toc168907240" w:history="1">
            <w:r w:rsidR="00A11203" w:rsidRPr="00DB6882">
              <w:rPr>
                <w:rStyle w:val="Hyperlink"/>
                <w:rFonts w:cstheme="minorHAnsi"/>
                <w:noProof/>
              </w:rPr>
              <w:t>krav TIL TESTEN</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_Toc168907240 \h </w:instrText>
            </w:r>
            <w:r w:rsidR="00A11203" w:rsidRPr="00DB6882">
              <w:rPr>
                <w:noProof/>
                <w:webHidden/>
              </w:rPr>
            </w:r>
            <w:r w:rsidR="00A11203" w:rsidRPr="00DB6882">
              <w:rPr>
                <w:noProof/>
                <w:webHidden/>
              </w:rPr>
              <w:fldChar w:fldCharType="separate"/>
            </w:r>
            <w:r w:rsidR="00A11203" w:rsidRPr="00DB6882">
              <w:rPr>
                <w:noProof/>
                <w:webHidden/>
              </w:rPr>
              <w:t>8</w:t>
            </w:r>
            <w:r w:rsidR="00A11203" w:rsidRPr="00DB6882">
              <w:rPr>
                <w:noProof/>
                <w:webHidden/>
              </w:rPr>
              <w:fldChar w:fldCharType="end"/>
            </w:r>
          </w:hyperlink>
        </w:p>
        <w:p w14:paraId="3ED1DB90" w14:textId="377C680F" w:rsidR="00A11203" w:rsidRPr="00DB6882" w:rsidRDefault="00C7424E">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68907241" w:history="1">
            <w:r w:rsidR="00A11203" w:rsidRPr="00DB6882">
              <w:rPr>
                <w:rStyle w:val="Hyperlink"/>
                <w:rFonts w:eastAsia="Calibri"/>
                <w:noProof/>
              </w:rPr>
              <w:t>Generelle krav</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_Toc168907241 \h </w:instrText>
            </w:r>
            <w:r w:rsidR="00A11203" w:rsidRPr="00DB6882">
              <w:rPr>
                <w:noProof/>
                <w:webHidden/>
              </w:rPr>
            </w:r>
            <w:r w:rsidR="00A11203" w:rsidRPr="00DB6882">
              <w:rPr>
                <w:noProof/>
                <w:webHidden/>
              </w:rPr>
              <w:fldChar w:fldCharType="separate"/>
            </w:r>
            <w:r w:rsidR="00A11203" w:rsidRPr="00DB6882">
              <w:rPr>
                <w:noProof/>
                <w:webHidden/>
              </w:rPr>
              <w:t>9</w:t>
            </w:r>
            <w:r w:rsidR="00A11203" w:rsidRPr="00DB6882">
              <w:rPr>
                <w:noProof/>
                <w:webHidden/>
              </w:rPr>
              <w:fldChar w:fldCharType="end"/>
            </w:r>
          </w:hyperlink>
        </w:p>
        <w:p w14:paraId="13E0F151" w14:textId="4E1F693E" w:rsidR="00A11203" w:rsidRPr="00DB6882" w:rsidRDefault="00C7424E">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68907242" w:history="1">
            <w:r w:rsidR="00A11203" w:rsidRPr="00DB6882">
              <w:rPr>
                <w:rStyle w:val="Hyperlink"/>
                <w:rFonts w:eastAsia="Calibri"/>
                <w:noProof/>
              </w:rPr>
              <w:t>Flow håndtering (arbejdsgange)</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_Toc168907242 \h </w:instrText>
            </w:r>
            <w:r w:rsidR="00A11203" w:rsidRPr="00DB6882">
              <w:rPr>
                <w:noProof/>
                <w:webHidden/>
              </w:rPr>
            </w:r>
            <w:r w:rsidR="00A11203" w:rsidRPr="00DB6882">
              <w:rPr>
                <w:noProof/>
                <w:webHidden/>
              </w:rPr>
              <w:fldChar w:fldCharType="separate"/>
            </w:r>
            <w:r w:rsidR="00A11203" w:rsidRPr="00DB6882">
              <w:rPr>
                <w:noProof/>
                <w:webHidden/>
              </w:rPr>
              <w:t>10</w:t>
            </w:r>
            <w:r w:rsidR="00A11203" w:rsidRPr="00DB6882">
              <w:rPr>
                <w:noProof/>
                <w:webHidden/>
              </w:rPr>
              <w:fldChar w:fldCharType="end"/>
            </w:r>
          </w:hyperlink>
        </w:p>
        <w:p w14:paraId="37966746" w14:textId="14D7672D" w:rsidR="00A11203" w:rsidRPr="00DB6882" w:rsidRDefault="00C7424E">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68907243" w:history="1">
            <w:r w:rsidR="00A11203" w:rsidRPr="00DB6882">
              <w:rPr>
                <w:rStyle w:val="Hyperlink"/>
                <w:rFonts w:eastAsia="Calibri"/>
                <w:noProof/>
              </w:rPr>
              <w:t>Indholdsmæssige krav</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_Toc168907243 \h </w:instrText>
            </w:r>
            <w:r w:rsidR="00A11203" w:rsidRPr="00DB6882">
              <w:rPr>
                <w:noProof/>
                <w:webHidden/>
              </w:rPr>
            </w:r>
            <w:r w:rsidR="00A11203" w:rsidRPr="00DB6882">
              <w:rPr>
                <w:noProof/>
                <w:webHidden/>
              </w:rPr>
              <w:fldChar w:fldCharType="separate"/>
            </w:r>
            <w:r w:rsidR="00A11203" w:rsidRPr="00DB6882">
              <w:rPr>
                <w:noProof/>
                <w:webHidden/>
              </w:rPr>
              <w:t>22</w:t>
            </w:r>
            <w:r w:rsidR="00A11203" w:rsidRPr="00DB6882">
              <w:rPr>
                <w:noProof/>
                <w:webHidden/>
              </w:rPr>
              <w:fldChar w:fldCharType="end"/>
            </w:r>
          </w:hyperlink>
        </w:p>
        <w:p w14:paraId="2004C0C6" w14:textId="3F2B54E9" w:rsidR="00A11203" w:rsidRPr="00DB6882" w:rsidRDefault="00C7424E">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68907244" w:history="1">
            <w:r w:rsidR="00A11203" w:rsidRPr="00DB6882">
              <w:rPr>
                <w:rStyle w:val="Hyperlink"/>
                <w:rFonts w:eastAsia="Calibri"/>
                <w:noProof/>
              </w:rPr>
              <w:t>Tekniske krav</w:t>
            </w:r>
            <w:r w:rsidR="00A11203" w:rsidRPr="00DB6882">
              <w:rPr>
                <w:noProof/>
                <w:webHidden/>
              </w:rPr>
              <w:tab/>
            </w:r>
            <w:r w:rsidR="00A11203" w:rsidRPr="00DB6882">
              <w:rPr>
                <w:noProof/>
                <w:webHidden/>
              </w:rPr>
              <w:fldChar w:fldCharType="begin"/>
            </w:r>
            <w:r w:rsidR="00A11203" w:rsidRPr="00DB6882">
              <w:rPr>
                <w:noProof/>
                <w:webHidden/>
              </w:rPr>
              <w:instrText xml:space="preserve"> PAGEREF _Toc168907244 \h </w:instrText>
            </w:r>
            <w:r w:rsidR="00A11203" w:rsidRPr="00DB6882">
              <w:rPr>
                <w:noProof/>
                <w:webHidden/>
              </w:rPr>
            </w:r>
            <w:r w:rsidR="00A11203" w:rsidRPr="00DB6882">
              <w:rPr>
                <w:noProof/>
                <w:webHidden/>
              </w:rPr>
              <w:fldChar w:fldCharType="separate"/>
            </w:r>
            <w:r w:rsidR="00A11203" w:rsidRPr="00DB6882">
              <w:rPr>
                <w:noProof/>
                <w:webHidden/>
              </w:rPr>
              <w:t>42</w:t>
            </w:r>
            <w:r w:rsidR="00A11203" w:rsidRPr="00DB6882">
              <w:rPr>
                <w:noProof/>
                <w:webHidden/>
              </w:rPr>
              <w:fldChar w:fldCharType="end"/>
            </w:r>
          </w:hyperlink>
        </w:p>
        <w:p w14:paraId="679DBAEA" w14:textId="71642552" w:rsidR="00FC0130" w:rsidRPr="00DB6882" w:rsidRDefault="00880086">
          <w:pPr>
            <w:rPr>
              <w:rFonts w:cstheme="minorHAnsi"/>
            </w:rPr>
          </w:pPr>
          <w:r w:rsidRPr="00DB6882">
            <w:rPr>
              <w:rFonts w:cstheme="minorHAnsi"/>
              <w:b/>
              <w:bCs/>
              <w:caps/>
              <w:szCs w:val="28"/>
            </w:rPr>
            <w:fldChar w:fldCharType="end"/>
          </w:r>
        </w:p>
      </w:sdtContent>
    </w:sdt>
    <w:p w14:paraId="29189F8A" w14:textId="77777777" w:rsidR="00BA139B" w:rsidRPr="00DB6882" w:rsidRDefault="00BA139B">
      <w:pPr>
        <w:spacing w:after="0"/>
        <w:rPr>
          <w:rFonts w:cstheme="minorHAnsi"/>
          <w:b/>
          <w:bCs/>
          <w:caps/>
          <w:color w:val="0A6CC4"/>
          <w:kern w:val="32"/>
          <w:sz w:val="32"/>
          <w:szCs w:val="32"/>
        </w:rPr>
      </w:pPr>
      <w:bookmarkStart w:id="0" w:name="_Ref153284170"/>
      <w:bookmarkStart w:id="1" w:name="_Toc253066856"/>
      <w:bookmarkStart w:id="2" w:name="_Toc273967332"/>
      <w:bookmarkStart w:id="3" w:name="_Toc273967376"/>
      <w:r w:rsidRPr="00DB6882">
        <w:rPr>
          <w:rFonts w:cstheme="minorHAnsi"/>
        </w:rPr>
        <w:br w:type="page"/>
      </w:r>
    </w:p>
    <w:p w14:paraId="30AD46A1" w14:textId="77777777" w:rsidR="007C0E16" w:rsidRPr="00DB6882" w:rsidRDefault="001D2174" w:rsidP="001D2174">
      <w:pPr>
        <w:pStyle w:val="Overskrift1"/>
      </w:pPr>
      <w:bookmarkStart w:id="4" w:name="_Toc168907231"/>
      <w:bookmarkEnd w:id="0"/>
      <w:bookmarkEnd w:id="1"/>
      <w:bookmarkEnd w:id="2"/>
      <w:bookmarkEnd w:id="3"/>
      <w:r w:rsidRPr="00DB6882">
        <w:lastRenderedPageBreak/>
        <w:t>Indledning</w:t>
      </w:r>
      <w:bookmarkEnd w:id="4"/>
    </w:p>
    <w:p w14:paraId="027B4BA2" w14:textId="7AE1D275" w:rsidR="00382748" w:rsidRPr="00DB6882" w:rsidRDefault="002C7067" w:rsidP="00E11D45">
      <w:pPr>
        <w:rPr>
          <w:rFonts w:eastAsia="Calibri"/>
        </w:rPr>
      </w:pPr>
      <w:r w:rsidRPr="00DB6882">
        <w:rPr>
          <w:rFonts w:eastAsia="Calibri"/>
        </w:rPr>
        <w:t>Forudsætning for at gennemføre denne testprotokol vil være at have gennemlæst standard dokumentation samt syn&amp;</w:t>
      </w:r>
      <w:r w:rsidR="002A18B2" w:rsidRPr="00DB6882">
        <w:rPr>
          <w:rFonts w:eastAsia="Calibri"/>
        </w:rPr>
        <w:t>k</w:t>
      </w:r>
      <w:r w:rsidRPr="00DB6882">
        <w:rPr>
          <w:rFonts w:eastAsia="Calibri"/>
        </w:rPr>
        <w:t>om</w:t>
      </w:r>
      <w:r w:rsidR="003C4359" w:rsidRPr="00DB6882">
        <w:rPr>
          <w:rFonts w:eastAsia="Calibri"/>
        </w:rPr>
        <w:t>, se</w:t>
      </w:r>
      <w:r w:rsidR="00382748" w:rsidRPr="00DB6882">
        <w:rPr>
          <w:rFonts w:eastAsia="Calibri"/>
        </w:rPr>
        <w:t xml:space="preserve"> </w:t>
      </w:r>
      <w:r w:rsidR="00382748" w:rsidRPr="00DB6882">
        <w:rPr>
          <w:rFonts w:eastAsia="Calibri"/>
          <w:i/>
          <w:iCs/>
          <w:u w:val="single"/>
        </w:rPr>
        <w:fldChar w:fldCharType="begin"/>
      </w:r>
      <w:r w:rsidR="00382748" w:rsidRPr="00DB6882">
        <w:rPr>
          <w:rFonts w:eastAsia="Calibri"/>
          <w:i/>
          <w:iCs/>
          <w:u w:val="single"/>
        </w:rPr>
        <w:instrText xml:space="preserve"> REF _Ref56155431 \h  \* MERGEFORMAT </w:instrText>
      </w:r>
      <w:r w:rsidR="00382748" w:rsidRPr="00DB6882">
        <w:rPr>
          <w:rFonts w:eastAsia="Calibri"/>
          <w:i/>
          <w:iCs/>
          <w:u w:val="single"/>
        </w:rPr>
      </w:r>
      <w:r w:rsidR="00382748" w:rsidRPr="00DB6882">
        <w:rPr>
          <w:rFonts w:eastAsia="Calibri"/>
          <w:i/>
          <w:iCs/>
          <w:u w:val="single"/>
        </w:rPr>
        <w:fldChar w:fldCharType="separate"/>
      </w:r>
      <w:r w:rsidR="00A11203" w:rsidRPr="00DB6882">
        <w:rPr>
          <w:i/>
          <w:iCs/>
          <w:u w:val="single"/>
        </w:rPr>
        <w:t>Baggrundsmateriale</w:t>
      </w:r>
      <w:r w:rsidR="00382748" w:rsidRPr="00DB6882">
        <w:rPr>
          <w:rFonts w:eastAsia="Calibri"/>
          <w:i/>
          <w:iCs/>
          <w:u w:val="single"/>
        </w:rPr>
        <w:fldChar w:fldCharType="end"/>
      </w:r>
      <w:r w:rsidR="00382748" w:rsidRPr="00DB6882">
        <w:rPr>
          <w:rFonts w:eastAsia="Calibri"/>
        </w:rPr>
        <w:t xml:space="preserve"> </w:t>
      </w:r>
      <w:r w:rsidR="00382748" w:rsidRPr="00DB6882">
        <w:rPr>
          <w:rFonts w:eastAsia="Calibri"/>
        </w:rPr>
        <w:fldChar w:fldCharType="begin"/>
      </w:r>
      <w:r w:rsidR="00382748" w:rsidRPr="00DB6882">
        <w:rPr>
          <w:rFonts w:eastAsia="Calibri"/>
        </w:rPr>
        <w:instrText xml:space="preserve"> REF _Ref56155435 \p \h </w:instrText>
      </w:r>
      <w:r w:rsidR="00382748" w:rsidRPr="00DB6882">
        <w:rPr>
          <w:rFonts w:eastAsia="Calibri"/>
        </w:rPr>
      </w:r>
      <w:r w:rsidR="00DB6882">
        <w:rPr>
          <w:rFonts w:eastAsia="Calibri"/>
        </w:rPr>
        <w:instrText xml:space="preserve"> \* MERGEFORMAT </w:instrText>
      </w:r>
      <w:r w:rsidR="00382748" w:rsidRPr="00DB6882">
        <w:rPr>
          <w:rFonts w:eastAsia="Calibri"/>
        </w:rPr>
        <w:fldChar w:fldCharType="separate"/>
      </w:r>
      <w:r w:rsidR="00A11203" w:rsidRPr="00DB6882">
        <w:rPr>
          <w:rFonts w:eastAsia="Calibri"/>
        </w:rPr>
        <w:t>nedenfor</w:t>
      </w:r>
      <w:r w:rsidR="00382748" w:rsidRPr="00DB6882">
        <w:rPr>
          <w:rFonts w:eastAsia="Calibri"/>
        </w:rPr>
        <w:fldChar w:fldCharType="end"/>
      </w:r>
      <w:r w:rsidR="00382748" w:rsidRPr="00DB6882">
        <w:rPr>
          <w:rFonts w:eastAsia="Calibri"/>
        </w:rPr>
        <w:t>.</w:t>
      </w:r>
    </w:p>
    <w:sdt>
      <w:sdtPr>
        <w:rPr>
          <w:rFonts w:cstheme="minorHAnsi"/>
          <w:bCs/>
        </w:rPr>
        <w:id w:val="-1153986831"/>
        <w:placeholder>
          <w:docPart w:val="1F64338EE635486AB547736D5BC6CF72"/>
        </w:placeholder>
        <w15:color w:val="FFFFFF"/>
        <w:text w:multiLine="1"/>
      </w:sdtPr>
      <w:sdtEndPr/>
      <w:sdtContent>
        <w:p w14:paraId="4F1141B8" w14:textId="6C9A8DAD" w:rsidR="00020889" w:rsidRPr="00DB6882" w:rsidRDefault="00DA4922" w:rsidP="00DA4922">
          <w:pPr>
            <w:spacing w:after="0"/>
            <w:rPr>
              <w:rFonts w:cstheme="minorHAnsi"/>
              <w:bCs/>
            </w:rPr>
          </w:pPr>
          <w:r w:rsidRPr="00DB6882">
            <w:rPr>
              <w:rFonts w:cstheme="minorHAnsi"/>
              <w:bCs/>
            </w:rPr>
            <w:t>Standardiseret Udtræk af Patientdata - SUP - er navnet på en integrationsløsning, som er udviklet af de tidligere Vejle, Viborg og Århus Amter i et fællesprojekt. SUP-metoden er tænkt som et fundament for kommunikation og analyse af patientdata på tværs af forskellige IT-systemer i sundhedsvæsenet, herunder eks. kommunikation af patientdata mellem sygehusafdelinger, der anvender elektroniske patientjournalsystemer udviklet af forskellige leverandører. SUP har sidenhen udviklet sig til en systemstandard for kildesystemet e-journal, der giver adgang til data i SUP-databasen som opbevarer en lang række historiske data fra de offentlige sygehuse i alle fem regioner. Anvendelsen af data centrerer sig primært om webbaseret deling af patientdata mellem regionerne via den centrale applikation Sundhedsjournalen som vises for klinikere og borgere på Sundhed.dk.</w:t>
          </w:r>
        </w:p>
      </w:sdtContent>
    </w:sdt>
    <w:p w14:paraId="64130EB4" w14:textId="77777777" w:rsidR="006379C8" w:rsidRPr="00DB6882" w:rsidRDefault="006379C8" w:rsidP="002545D0">
      <w:pPr>
        <w:pStyle w:val="Overskrift2"/>
        <w:rPr>
          <w:lang w:val="da-DK"/>
        </w:rPr>
      </w:pPr>
      <w:bookmarkStart w:id="5" w:name="_Toc273967333"/>
      <w:bookmarkStart w:id="6" w:name="_Toc273967377"/>
      <w:bookmarkStart w:id="7" w:name="_Toc168907232"/>
      <w:r w:rsidRPr="00DB6882">
        <w:rPr>
          <w:lang w:val="da-DK"/>
        </w:rPr>
        <w:t>Formål</w:t>
      </w:r>
      <w:bookmarkEnd w:id="5"/>
      <w:bookmarkEnd w:id="6"/>
      <w:bookmarkEnd w:id="7"/>
    </w:p>
    <w:p w14:paraId="4FE148EB" w14:textId="77777777" w:rsidR="00DA4922" w:rsidRPr="00DB6882" w:rsidRDefault="00DA4922" w:rsidP="00DA4922">
      <w:pPr>
        <w:spacing w:line="276" w:lineRule="auto"/>
        <w:rPr>
          <w:rFonts w:cstheme="minorHAnsi"/>
        </w:rPr>
      </w:pPr>
      <w:bookmarkStart w:id="8" w:name="_Ref55977248"/>
      <w:bookmarkStart w:id="9" w:name="_Toc42524238"/>
      <w:r w:rsidRPr="00DB6882">
        <w:rPr>
          <w:rFonts w:cstheme="minorHAnsi"/>
          <w:iCs/>
        </w:rPr>
        <w:t xml:space="preserve">Formålet med denne testprotokol er at beskrive de krav, som Leverandøren skal kunne dokumentere for at MedCom kan teste og certificere om et it-system har implementeret udtræk af SUP-XML ved upload til E-Journal korrekt. </w:t>
      </w:r>
    </w:p>
    <w:p w14:paraId="10AA5CD7" w14:textId="77777777" w:rsidR="004D640C" w:rsidRPr="00DB6882" w:rsidRDefault="004D640C">
      <w:pPr>
        <w:spacing w:before="0" w:after="0"/>
        <w:rPr>
          <w:rFonts w:cs="Arial"/>
          <w:iCs/>
          <w:sz w:val="28"/>
          <w:szCs w:val="28"/>
        </w:rPr>
      </w:pPr>
      <w:bookmarkStart w:id="10" w:name="_Toc42524239"/>
      <w:bookmarkEnd w:id="8"/>
      <w:bookmarkEnd w:id="9"/>
      <w:r w:rsidRPr="00DB6882">
        <w:br w:type="page"/>
      </w:r>
    </w:p>
    <w:p w14:paraId="72B867EA" w14:textId="77777777" w:rsidR="002545D0" w:rsidRPr="00DB6882" w:rsidRDefault="002545D0" w:rsidP="002545D0">
      <w:pPr>
        <w:pStyle w:val="Overskrift2"/>
      </w:pPr>
      <w:bookmarkStart w:id="11" w:name="_Toc168907233"/>
      <w:r w:rsidRPr="00DB6882">
        <w:lastRenderedPageBreak/>
        <w:t>Testeksempler</w:t>
      </w:r>
      <w:bookmarkEnd w:id="10"/>
      <w:bookmarkEnd w:id="11"/>
    </w:p>
    <w:p w14:paraId="2777649C" w14:textId="77777777" w:rsidR="002545D0" w:rsidRPr="00DB6882" w:rsidRDefault="002545D0" w:rsidP="002545D0">
      <w:r w:rsidRPr="00DB6882">
        <w:t>Følgende testeksempel kan anvendes</w:t>
      </w:r>
    </w:p>
    <w:tbl>
      <w:tblPr>
        <w:tblStyle w:val="Tabel-Gitter"/>
        <w:tblW w:w="5000" w:type="pct"/>
        <w:tblLayout w:type="fixed"/>
        <w:tblLook w:val="04A0" w:firstRow="1" w:lastRow="0" w:firstColumn="1" w:lastColumn="0" w:noHBand="0" w:noVBand="1"/>
      </w:tblPr>
      <w:tblGrid>
        <w:gridCol w:w="4221"/>
        <w:gridCol w:w="10341"/>
      </w:tblGrid>
      <w:tr w:rsidR="002545D0" w:rsidRPr="00DB6882" w14:paraId="4E2828C8" w14:textId="77777777" w:rsidTr="00382748">
        <w:trPr>
          <w:tblHeader/>
        </w:trPr>
        <w:tc>
          <w:tcPr>
            <w:tcW w:w="4106" w:type="dxa"/>
            <w:shd w:val="clear" w:color="auto" w:fill="315A7A"/>
          </w:tcPr>
          <w:p w14:paraId="2A5B7E07" w14:textId="77777777" w:rsidR="002545D0" w:rsidRPr="00DB6882" w:rsidRDefault="002545D0" w:rsidP="00C30F8A">
            <w:pPr>
              <w:spacing w:after="0"/>
              <w:rPr>
                <w:rFonts w:cstheme="minorHAnsi"/>
                <w:b/>
                <w:bCs/>
                <w:color w:val="FFFFFF" w:themeColor="background1"/>
              </w:rPr>
            </w:pPr>
            <w:r w:rsidRPr="00DB6882">
              <w:rPr>
                <w:rFonts w:cstheme="minorHAnsi"/>
                <w:b/>
                <w:bCs/>
                <w:color w:val="FFFFFF" w:themeColor="background1"/>
              </w:rPr>
              <w:t>Navn</w:t>
            </w:r>
          </w:p>
        </w:tc>
        <w:tc>
          <w:tcPr>
            <w:tcW w:w="10059" w:type="dxa"/>
            <w:shd w:val="clear" w:color="auto" w:fill="315A7A"/>
          </w:tcPr>
          <w:p w14:paraId="12FEA5B7" w14:textId="77777777" w:rsidR="002545D0" w:rsidRPr="00DB6882" w:rsidRDefault="002545D0" w:rsidP="00C30F8A">
            <w:pPr>
              <w:spacing w:after="0"/>
              <w:rPr>
                <w:rFonts w:cstheme="minorHAnsi"/>
                <w:b/>
                <w:bCs/>
                <w:color w:val="FFFFFF" w:themeColor="background1"/>
              </w:rPr>
            </w:pPr>
            <w:r w:rsidRPr="00DB6882">
              <w:rPr>
                <w:rFonts w:cstheme="minorHAnsi"/>
                <w:b/>
                <w:bCs/>
                <w:color w:val="FFFFFF" w:themeColor="background1"/>
              </w:rPr>
              <w:t>Link</w:t>
            </w:r>
          </w:p>
        </w:tc>
      </w:tr>
      <w:tr w:rsidR="00FE5AF1" w:rsidRPr="00DB6882" w14:paraId="38EF98F1" w14:textId="77777777" w:rsidTr="00382748">
        <w:sdt>
          <w:sdtPr>
            <w:id w:val="1005945956"/>
            <w:placeholder>
              <w:docPart w:val="940C1A7B82C444BEA62C6E0CA41C5657"/>
            </w:placeholder>
            <w15:color w:val="FFFFFF"/>
            <w:text w:multiLine="1"/>
          </w:sdtPr>
          <w:sdtEndPr/>
          <w:sdtContent>
            <w:tc>
              <w:tcPr>
                <w:tcW w:w="4106" w:type="dxa"/>
              </w:tcPr>
              <w:p w14:paraId="75B16F8C" w14:textId="0A4B37D6" w:rsidR="00FE5AF1" w:rsidRPr="00DB6882" w:rsidRDefault="00DA4922" w:rsidP="00FE5AF1">
                <w:r w:rsidRPr="00DB6882">
                  <w:t>Komplet eksempel af XML SUP-udtræk</w:t>
                </w:r>
              </w:p>
            </w:tc>
          </w:sdtContent>
        </w:sdt>
        <w:tc>
          <w:tcPr>
            <w:tcW w:w="10059" w:type="dxa"/>
          </w:tcPr>
          <w:p w14:paraId="33114778" w14:textId="17ED17B4" w:rsidR="00FE5AF1" w:rsidRPr="00DB6882" w:rsidRDefault="00C7424E" w:rsidP="00FE5AF1">
            <w:pPr>
              <w:pStyle w:val="MedComHyperlink"/>
            </w:pPr>
            <w:hyperlink r:id="rId13" w:history="1">
              <w:r w:rsidR="00E851FB" w:rsidRPr="00DB6882">
                <w:rPr>
                  <w:rStyle w:val="Hyperlink"/>
                </w:rPr>
                <w:t>https://svn.medcom.dk/svn/releases/Standarder/Sundhedsjournal/Eksempler/</w:t>
              </w:r>
            </w:hyperlink>
            <w:r w:rsidR="00E851FB" w:rsidRPr="00DB6882">
              <w:t xml:space="preserve"> </w:t>
            </w:r>
          </w:p>
        </w:tc>
      </w:tr>
      <w:tr w:rsidR="00DA4922" w:rsidRPr="00DB6882" w14:paraId="4640D0E5" w14:textId="77777777" w:rsidTr="00382748">
        <w:tc>
          <w:tcPr>
            <w:tcW w:w="4106" w:type="dxa"/>
          </w:tcPr>
          <w:p w14:paraId="0C9BA771" w14:textId="3B68580B" w:rsidR="00DA4922" w:rsidRPr="00DB6882" w:rsidRDefault="00DA4922" w:rsidP="00FE5AF1">
            <w:r w:rsidRPr="00DB6882">
              <w:t>Minimalt eksempel af XML SUP-udtræk</w:t>
            </w:r>
          </w:p>
        </w:tc>
        <w:tc>
          <w:tcPr>
            <w:tcW w:w="10059" w:type="dxa"/>
          </w:tcPr>
          <w:p w14:paraId="4A735997" w14:textId="5ABFC49C" w:rsidR="00DA4922" w:rsidRPr="00DB6882" w:rsidRDefault="00C7424E" w:rsidP="00FE5AF1">
            <w:pPr>
              <w:pStyle w:val="MedComHyperlink"/>
            </w:pPr>
            <w:hyperlink r:id="rId14" w:history="1">
              <w:r w:rsidR="00E851FB" w:rsidRPr="00DB6882">
                <w:rPr>
                  <w:rStyle w:val="Hyperlink"/>
                </w:rPr>
                <w:t>https://svn.medcom.dk/svn/releases/Standarder/Sundhedsjournal/Eksempler/</w:t>
              </w:r>
            </w:hyperlink>
            <w:r w:rsidR="00E851FB" w:rsidRPr="00DB6882">
              <w:t xml:space="preserve"> </w:t>
            </w:r>
          </w:p>
        </w:tc>
      </w:tr>
      <w:tr w:rsidR="00B65C1E" w:rsidRPr="00DB6882" w14:paraId="0C72C798" w14:textId="77777777" w:rsidTr="00382748">
        <w:tc>
          <w:tcPr>
            <w:tcW w:w="4106" w:type="dxa"/>
          </w:tcPr>
          <w:p w14:paraId="7C55B643" w14:textId="23EC8872" w:rsidR="00B65C1E" w:rsidRPr="00DB6882" w:rsidRDefault="00E12F06" w:rsidP="00FE5AF1">
            <w:r w:rsidRPr="00DB6882">
              <w:t>Eksempel for sammenknytning</w:t>
            </w:r>
            <w:r w:rsidR="004C2273" w:rsidRPr="00DB6882">
              <w:t xml:space="preserve"> af hovedforløb og to underforløb med SOR-ID</w:t>
            </w:r>
          </w:p>
        </w:tc>
        <w:tc>
          <w:tcPr>
            <w:tcW w:w="10059" w:type="dxa"/>
          </w:tcPr>
          <w:p w14:paraId="7F3E19DA" w14:textId="68F95FF3" w:rsidR="00B65C1E" w:rsidRPr="00DB6882" w:rsidRDefault="00C7424E" w:rsidP="00FE5AF1">
            <w:pPr>
              <w:pStyle w:val="MedComHyperlink"/>
            </w:pPr>
            <w:hyperlink r:id="rId15" w:history="1">
              <w:r w:rsidR="004C2273" w:rsidRPr="00DB6882">
                <w:rPr>
                  <w:rStyle w:val="Hyperlink"/>
                </w:rPr>
                <w:t>https://svn.medcom.dk/svn/releases/Standarder/Sundhedsjournal/Eksempler/</w:t>
              </w:r>
            </w:hyperlink>
            <w:r w:rsidR="004C2273" w:rsidRPr="00DB6882">
              <w:t xml:space="preserve"> </w:t>
            </w:r>
          </w:p>
        </w:tc>
      </w:tr>
    </w:tbl>
    <w:p w14:paraId="5ACB20ED" w14:textId="77777777" w:rsidR="007E05FA" w:rsidRPr="00DB6882" w:rsidRDefault="00D36F15" w:rsidP="002545D0">
      <w:pPr>
        <w:pStyle w:val="Overskrift2"/>
      </w:pPr>
      <w:bookmarkStart w:id="12" w:name="_Ref56155431"/>
      <w:bookmarkStart w:id="13" w:name="_Ref56155435"/>
      <w:bookmarkStart w:id="14" w:name="_Toc168907234"/>
      <w:r w:rsidRPr="00DB6882">
        <w:t>Baggrundsm</w:t>
      </w:r>
      <w:r w:rsidR="00103D85" w:rsidRPr="00DB6882">
        <w:t>ateriale</w:t>
      </w:r>
      <w:bookmarkEnd w:id="12"/>
      <w:bookmarkEnd w:id="13"/>
      <w:bookmarkEnd w:id="14"/>
    </w:p>
    <w:tbl>
      <w:tblPr>
        <w:tblStyle w:val="Tabel-Gitter"/>
        <w:tblW w:w="5000" w:type="pct"/>
        <w:tblLayout w:type="fixed"/>
        <w:tblLook w:val="04A0" w:firstRow="1" w:lastRow="0" w:firstColumn="1" w:lastColumn="0" w:noHBand="0" w:noVBand="1"/>
      </w:tblPr>
      <w:tblGrid>
        <w:gridCol w:w="3681"/>
        <w:gridCol w:w="5953"/>
        <w:gridCol w:w="4928"/>
      </w:tblGrid>
      <w:tr w:rsidR="00E11D45" w:rsidRPr="00DB6882" w14:paraId="7F84DD1E" w14:textId="77777777" w:rsidTr="0010468B">
        <w:trPr>
          <w:tblHeader/>
        </w:trPr>
        <w:tc>
          <w:tcPr>
            <w:tcW w:w="3681" w:type="dxa"/>
            <w:shd w:val="clear" w:color="auto" w:fill="315A7A"/>
          </w:tcPr>
          <w:p w14:paraId="3DBB19F6" w14:textId="77777777" w:rsidR="00E11D45" w:rsidRPr="00DB6882" w:rsidRDefault="00E11D45" w:rsidP="00492FFE">
            <w:pPr>
              <w:spacing w:after="0"/>
              <w:rPr>
                <w:rFonts w:cstheme="minorHAnsi"/>
                <w:b/>
                <w:bCs/>
                <w:color w:val="FFFFFF" w:themeColor="background1"/>
              </w:rPr>
            </w:pPr>
            <w:r w:rsidRPr="00DB6882">
              <w:rPr>
                <w:rFonts w:cstheme="minorHAnsi"/>
                <w:b/>
                <w:bCs/>
                <w:color w:val="FFFFFF" w:themeColor="background1"/>
              </w:rPr>
              <w:t>Navn</w:t>
            </w:r>
          </w:p>
        </w:tc>
        <w:tc>
          <w:tcPr>
            <w:tcW w:w="5953" w:type="dxa"/>
            <w:shd w:val="clear" w:color="auto" w:fill="315A7A"/>
          </w:tcPr>
          <w:p w14:paraId="4DDFC17E" w14:textId="77777777" w:rsidR="00E11D45" w:rsidRPr="00DB6882" w:rsidRDefault="00E11D45" w:rsidP="00492FFE">
            <w:pPr>
              <w:spacing w:after="0"/>
              <w:rPr>
                <w:rFonts w:cstheme="minorHAnsi"/>
                <w:b/>
                <w:bCs/>
                <w:color w:val="FFFFFF" w:themeColor="background1"/>
              </w:rPr>
            </w:pPr>
            <w:r w:rsidRPr="00DB6882">
              <w:rPr>
                <w:rFonts w:cstheme="minorHAnsi"/>
                <w:b/>
                <w:bCs/>
                <w:color w:val="FFFFFF" w:themeColor="background1"/>
              </w:rPr>
              <w:t>Link</w:t>
            </w:r>
          </w:p>
        </w:tc>
        <w:tc>
          <w:tcPr>
            <w:tcW w:w="4928" w:type="dxa"/>
            <w:shd w:val="clear" w:color="auto" w:fill="315A7A"/>
          </w:tcPr>
          <w:p w14:paraId="1C0ED16C" w14:textId="77777777" w:rsidR="00E11D45" w:rsidRPr="00DB6882" w:rsidRDefault="00E11D45" w:rsidP="00492FFE">
            <w:pPr>
              <w:spacing w:after="0"/>
              <w:rPr>
                <w:rFonts w:cstheme="minorHAnsi"/>
                <w:b/>
                <w:bCs/>
                <w:color w:val="FFFFFF" w:themeColor="background1"/>
              </w:rPr>
            </w:pPr>
            <w:r w:rsidRPr="00DB6882">
              <w:rPr>
                <w:rFonts w:cstheme="minorHAnsi"/>
                <w:b/>
                <w:bCs/>
                <w:color w:val="FFFFFF" w:themeColor="background1"/>
              </w:rPr>
              <w:t>Kommentar</w:t>
            </w:r>
          </w:p>
        </w:tc>
      </w:tr>
      <w:tr w:rsidR="00E11D45" w:rsidRPr="00DB6882" w14:paraId="1DD11D3A" w14:textId="77777777" w:rsidTr="0010468B">
        <w:tc>
          <w:tcPr>
            <w:tcW w:w="3681" w:type="dxa"/>
          </w:tcPr>
          <w:p w14:paraId="2723D3A4" w14:textId="77777777" w:rsidR="00E11D45" w:rsidRPr="00DB6882" w:rsidRDefault="00E11D45" w:rsidP="00E11D45">
            <w:pPr>
              <w:spacing w:after="0"/>
            </w:pPr>
            <w:r w:rsidRPr="00DB6882">
              <w:t>Syn&amp;Kom for XML</w:t>
            </w:r>
          </w:p>
        </w:tc>
        <w:tc>
          <w:tcPr>
            <w:tcW w:w="5953" w:type="dxa"/>
          </w:tcPr>
          <w:p w14:paraId="247B0B47" w14:textId="35734AC2" w:rsidR="00E11D45" w:rsidRPr="00DB6882" w:rsidRDefault="00C7424E" w:rsidP="00E11D45">
            <w:pPr>
              <w:pStyle w:val="MedComHyperlink"/>
            </w:pPr>
            <w:hyperlink r:id="rId16" w:history="1">
              <w:r w:rsidR="00E851FB" w:rsidRPr="00DB6882">
                <w:rPr>
                  <w:rStyle w:val="Hyperlink"/>
                </w:rPr>
                <w:t>http://svn.medcom.dk/svn/releases/Standarder/Syntaks%20og%20kommunikationsregler/XML/Dokumentation/synogkom.pdf</w:t>
              </w:r>
            </w:hyperlink>
            <w:r w:rsidR="00E851FB" w:rsidRPr="00DB6882">
              <w:t xml:space="preserve"> </w:t>
            </w:r>
          </w:p>
        </w:tc>
        <w:tc>
          <w:tcPr>
            <w:tcW w:w="4928" w:type="dxa"/>
          </w:tcPr>
          <w:p w14:paraId="1F6C6E53" w14:textId="77777777" w:rsidR="00E11D45" w:rsidRPr="00DB6882" w:rsidRDefault="00E11D45" w:rsidP="00E11D45">
            <w:r w:rsidRPr="00DB6882">
              <w:t>Syntaks og kommunikationsregler for OIO-XML</w:t>
            </w:r>
          </w:p>
        </w:tc>
      </w:tr>
      <w:tr w:rsidR="00E851FB" w:rsidRPr="00DB6882" w14:paraId="132B4B38" w14:textId="77777777" w:rsidTr="0010468B">
        <w:tc>
          <w:tcPr>
            <w:tcW w:w="3681" w:type="dxa"/>
          </w:tcPr>
          <w:p w14:paraId="5D696F8F" w14:textId="60D5BCD6" w:rsidR="00E851FB" w:rsidRPr="00DB6882" w:rsidRDefault="00E851FB" w:rsidP="00E11D45">
            <w:pPr>
              <w:spacing w:after="0"/>
            </w:pPr>
            <w:r w:rsidRPr="00DB6882">
              <w:t>SUP-specifikation</w:t>
            </w:r>
          </w:p>
        </w:tc>
        <w:tc>
          <w:tcPr>
            <w:tcW w:w="5953" w:type="dxa"/>
          </w:tcPr>
          <w:p w14:paraId="30E9A74D" w14:textId="7DA5498B" w:rsidR="00E851FB" w:rsidRPr="00DB6882" w:rsidRDefault="00C7424E" w:rsidP="00E11D45">
            <w:pPr>
              <w:pStyle w:val="MedComHyperlink"/>
            </w:pPr>
            <w:hyperlink r:id="rId17" w:history="1">
              <w:r w:rsidR="00E851FB" w:rsidRPr="00DB6882">
                <w:rPr>
                  <w:rStyle w:val="Hyperlink"/>
                </w:rPr>
                <w:t>https://svn.medcom.dk/svn/releases/Standarder/Sundhedsjournal/Dokumentation/</w:t>
              </w:r>
            </w:hyperlink>
            <w:r w:rsidR="00E851FB" w:rsidRPr="00DB6882">
              <w:t xml:space="preserve"> </w:t>
            </w:r>
          </w:p>
        </w:tc>
        <w:tc>
          <w:tcPr>
            <w:tcW w:w="4928" w:type="dxa"/>
          </w:tcPr>
          <w:p w14:paraId="0EC41376" w14:textId="15273C14" w:rsidR="00E851FB" w:rsidRPr="00DB6882" w:rsidRDefault="00E851FB" w:rsidP="00E11D45">
            <w:r w:rsidRPr="00DB6882">
              <w:t>Selve standarddokumentationen</w:t>
            </w:r>
          </w:p>
        </w:tc>
      </w:tr>
      <w:tr w:rsidR="00E11D45" w:rsidRPr="00DB6882" w14:paraId="742543B8" w14:textId="77777777" w:rsidTr="0010468B">
        <w:tc>
          <w:tcPr>
            <w:tcW w:w="3681" w:type="dxa"/>
          </w:tcPr>
          <w:p w14:paraId="7A5B00F3" w14:textId="0B35B482" w:rsidR="00E11D45" w:rsidRPr="00DB6882" w:rsidRDefault="00E851FB" w:rsidP="00E11D45">
            <w:pPr>
              <w:spacing w:after="0"/>
            </w:pPr>
            <w:r w:rsidRPr="00DB6882">
              <w:t xml:space="preserve">XML-schema </w:t>
            </w:r>
          </w:p>
        </w:tc>
        <w:tc>
          <w:tcPr>
            <w:tcW w:w="5953" w:type="dxa"/>
          </w:tcPr>
          <w:p w14:paraId="1040640A" w14:textId="1EDA4DB1" w:rsidR="00E11D45" w:rsidRPr="00DB6882" w:rsidRDefault="00C7424E" w:rsidP="00E11D45">
            <w:pPr>
              <w:pStyle w:val="MedComHyperlink"/>
              <w:rPr>
                <w:color w:val="auto"/>
              </w:rPr>
            </w:pPr>
            <w:hyperlink r:id="rId18" w:history="1">
              <w:r w:rsidR="00E851FB" w:rsidRPr="00DB6882">
                <w:rPr>
                  <w:rStyle w:val="Hyperlink"/>
                </w:rPr>
                <w:t>https://svn.medcom.dk/svn/releases/Standarder/Sundhedsjournal/Schema/</w:t>
              </w:r>
            </w:hyperlink>
            <w:r w:rsidR="00E851FB" w:rsidRPr="00DB6882">
              <w:rPr>
                <w:color w:val="auto"/>
              </w:rPr>
              <w:t xml:space="preserve"> </w:t>
            </w:r>
          </w:p>
        </w:tc>
        <w:tc>
          <w:tcPr>
            <w:tcW w:w="4928" w:type="dxa"/>
          </w:tcPr>
          <w:p w14:paraId="114A8D8E" w14:textId="412CFC3E" w:rsidR="00E11D45" w:rsidRPr="00DB6882" w:rsidRDefault="00E851FB" w:rsidP="00E11D45">
            <w:r w:rsidRPr="00DB6882">
              <w:t>Anvendes til at validere XML SUP-udtræk</w:t>
            </w:r>
          </w:p>
        </w:tc>
      </w:tr>
      <w:tr w:rsidR="00E11D45" w:rsidRPr="00DB6882" w14:paraId="4C3C7DC5" w14:textId="77777777" w:rsidTr="0010468B">
        <w:tc>
          <w:tcPr>
            <w:tcW w:w="3681" w:type="dxa"/>
          </w:tcPr>
          <w:p w14:paraId="54A3E074" w14:textId="45567D56" w:rsidR="00E11D45" w:rsidRPr="00DB6882" w:rsidRDefault="00E851FB" w:rsidP="00E11D45">
            <w:pPr>
              <w:spacing w:after="0"/>
            </w:pPr>
            <w:r w:rsidRPr="00DB6882">
              <w:t>Den Gode E-Journal Dataleverance</w:t>
            </w:r>
          </w:p>
        </w:tc>
        <w:tc>
          <w:tcPr>
            <w:tcW w:w="5953" w:type="dxa"/>
          </w:tcPr>
          <w:p w14:paraId="2DE6B0A9" w14:textId="2638FEC3" w:rsidR="00E11D45" w:rsidRPr="00DB6882" w:rsidRDefault="00C7424E" w:rsidP="00E11D45">
            <w:pPr>
              <w:pStyle w:val="MedComHyperlink"/>
            </w:pPr>
            <w:hyperlink r:id="rId19" w:history="1">
              <w:r w:rsidR="00E851FB" w:rsidRPr="00DB6882">
                <w:rPr>
                  <w:rStyle w:val="Hyperlink"/>
                </w:rPr>
                <w:t>https://svn.medcom.dk/svn/releases/Standarder/Sundhedsjournal/Dokumentation/</w:t>
              </w:r>
            </w:hyperlink>
            <w:r w:rsidR="00E851FB" w:rsidRPr="00DB6882">
              <w:t xml:space="preserve"> </w:t>
            </w:r>
          </w:p>
        </w:tc>
        <w:tc>
          <w:tcPr>
            <w:tcW w:w="4928" w:type="dxa"/>
          </w:tcPr>
          <w:p w14:paraId="06141A2A" w14:textId="14B52D6D" w:rsidR="00E11D45" w:rsidRPr="00DB6882" w:rsidRDefault="00E851FB" w:rsidP="00E11D45">
            <w:r w:rsidRPr="00DB6882">
              <w:t>Beskriver hvordan dataleverancen sker</w:t>
            </w:r>
          </w:p>
        </w:tc>
      </w:tr>
      <w:tr w:rsidR="00E11D45" w:rsidRPr="00DB6882" w14:paraId="45DA5E63" w14:textId="77777777" w:rsidTr="0010468B">
        <w:tc>
          <w:tcPr>
            <w:tcW w:w="3681" w:type="dxa"/>
          </w:tcPr>
          <w:p w14:paraId="47B1D777" w14:textId="1ED8916E" w:rsidR="00E11D45" w:rsidRPr="00DB6882" w:rsidRDefault="00E851FB" w:rsidP="00E11D45">
            <w:pPr>
              <w:spacing w:after="0"/>
            </w:pPr>
            <w:r w:rsidRPr="00DB6882">
              <w:t>Andet baggrundsmateriale</w:t>
            </w:r>
          </w:p>
        </w:tc>
        <w:tc>
          <w:tcPr>
            <w:tcW w:w="5953" w:type="dxa"/>
          </w:tcPr>
          <w:p w14:paraId="0CA3D576" w14:textId="4F1C0B7F" w:rsidR="00E11D45" w:rsidRPr="00DB6882" w:rsidRDefault="00C7424E" w:rsidP="00E11D45">
            <w:pPr>
              <w:pStyle w:val="MedComHyperlink"/>
            </w:pPr>
            <w:hyperlink r:id="rId20" w:history="1">
              <w:r w:rsidR="00E851FB" w:rsidRPr="00DB6882">
                <w:rPr>
                  <w:rStyle w:val="Hyperlink"/>
                </w:rPr>
                <w:t>https://svn.medcom.dk/svn/releases/Standarder/Sundhedsjournal/Baggrundsmateriale/</w:t>
              </w:r>
            </w:hyperlink>
            <w:r w:rsidR="00E851FB" w:rsidRPr="00DB6882">
              <w:t xml:space="preserve"> </w:t>
            </w:r>
          </w:p>
        </w:tc>
        <w:tc>
          <w:tcPr>
            <w:tcW w:w="4928" w:type="dxa"/>
          </w:tcPr>
          <w:p w14:paraId="0440D28F" w14:textId="704B65D5" w:rsidR="00E11D45" w:rsidRPr="00DB6882" w:rsidRDefault="00E11D45" w:rsidP="00E11D45"/>
        </w:tc>
      </w:tr>
      <w:tr w:rsidR="00E11D45" w:rsidRPr="00DB6882" w14:paraId="63AC7B7B" w14:textId="77777777" w:rsidTr="0010468B">
        <w:tc>
          <w:tcPr>
            <w:tcW w:w="3681" w:type="dxa"/>
          </w:tcPr>
          <w:p w14:paraId="6563DCC5" w14:textId="2E668CBE" w:rsidR="00E11D45" w:rsidRPr="00DB6882" w:rsidRDefault="00E11D45" w:rsidP="00E11D45">
            <w:pPr>
              <w:spacing w:after="0"/>
            </w:pPr>
          </w:p>
        </w:tc>
        <w:tc>
          <w:tcPr>
            <w:tcW w:w="5953" w:type="dxa"/>
          </w:tcPr>
          <w:p w14:paraId="4319657B" w14:textId="60CCDDD1" w:rsidR="00E11D45" w:rsidRPr="00DB6882" w:rsidRDefault="00E11D45" w:rsidP="00E11D45">
            <w:pPr>
              <w:pStyle w:val="MedComHyperlink"/>
            </w:pPr>
          </w:p>
        </w:tc>
        <w:tc>
          <w:tcPr>
            <w:tcW w:w="4928" w:type="dxa"/>
          </w:tcPr>
          <w:p w14:paraId="4056F973" w14:textId="77777777" w:rsidR="00E11D45" w:rsidRPr="00DB6882" w:rsidRDefault="00E11D45" w:rsidP="00E11D45"/>
        </w:tc>
      </w:tr>
      <w:tr w:rsidR="00E11D45" w:rsidRPr="00DB6882" w14:paraId="23CFFB1A" w14:textId="77777777" w:rsidTr="0010468B">
        <w:tc>
          <w:tcPr>
            <w:tcW w:w="3681" w:type="dxa"/>
          </w:tcPr>
          <w:p w14:paraId="6B09FB31" w14:textId="3101A085" w:rsidR="00E11D45" w:rsidRPr="00DB6882" w:rsidRDefault="00E11D45" w:rsidP="00E11D45">
            <w:pPr>
              <w:spacing w:after="0"/>
            </w:pPr>
          </w:p>
        </w:tc>
        <w:tc>
          <w:tcPr>
            <w:tcW w:w="5953" w:type="dxa"/>
          </w:tcPr>
          <w:p w14:paraId="78F67B03" w14:textId="5E81B4CA" w:rsidR="00E11D45" w:rsidRPr="00DB6882" w:rsidRDefault="00E11D45" w:rsidP="00E11D45">
            <w:pPr>
              <w:pStyle w:val="MedComHyperlink"/>
            </w:pPr>
          </w:p>
        </w:tc>
        <w:tc>
          <w:tcPr>
            <w:tcW w:w="4928" w:type="dxa"/>
          </w:tcPr>
          <w:p w14:paraId="22DA17CE" w14:textId="77777777" w:rsidR="00E11D45" w:rsidRPr="00DB6882" w:rsidRDefault="00E11D45" w:rsidP="00E11D45"/>
        </w:tc>
      </w:tr>
    </w:tbl>
    <w:p w14:paraId="731CE4FB" w14:textId="36895CC8" w:rsidR="00E851FB" w:rsidRPr="00DB6882" w:rsidRDefault="00E851FB" w:rsidP="00C30F8A">
      <w:pPr>
        <w:pStyle w:val="Overskrift2"/>
        <w:rPr>
          <w:lang w:val="da-DK"/>
        </w:rPr>
      </w:pPr>
      <w:bookmarkStart w:id="15" w:name="_Toc42524241"/>
    </w:p>
    <w:p w14:paraId="4EB93833" w14:textId="32ADEAAC" w:rsidR="00E851FB" w:rsidRPr="00DB6882" w:rsidRDefault="00E851FB" w:rsidP="00E851FB"/>
    <w:p w14:paraId="5510A2C6" w14:textId="77777777" w:rsidR="00E851FB" w:rsidRPr="00DB6882" w:rsidRDefault="00E851FB" w:rsidP="00E851FB"/>
    <w:p w14:paraId="7CE0CFEF" w14:textId="1E4C6073" w:rsidR="00C30F8A" w:rsidRPr="00DB6882" w:rsidRDefault="00C30F8A" w:rsidP="00C30F8A">
      <w:pPr>
        <w:pStyle w:val="Overskrift2"/>
        <w:rPr>
          <w:lang w:val="da-DK"/>
        </w:rPr>
      </w:pPr>
      <w:bookmarkStart w:id="16" w:name="_Toc168907235"/>
      <w:r w:rsidRPr="00DB6882">
        <w:rPr>
          <w:lang w:val="da-DK"/>
        </w:rPr>
        <w:lastRenderedPageBreak/>
        <w:t>Testresultat</w:t>
      </w:r>
      <w:bookmarkEnd w:id="15"/>
      <w:bookmarkEnd w:id="16"/>
    </w:p>
    <w:p w14:paraId="57960C91" w14:textId="77777777" w:rsidR="00C30F8A" w:rsidRPr="00DB6882" w:rsidRDefault="00C30F8A" w:rsidP="00C30F8A">
      <w:pPr>
        <w:rPr>
          <w:rFonts w:cstheme="minorHAnsi"/>
        </w:rPr>
      </w:pPr>
      <w:r w:rsidRPr="00DB6882">
        <w:rPr>
          <w:rFonts w:cstheme="minorHAnsi"/>
        </w:rPr>
        <w:t>Resultatet for hvert test step kategoriseres ud fra nedenstående tabel:</w:t>
      </w:r>
    </w:p>
    <w:tbl>
      <w:tblPr>
        <w:tblStyle w:val="Tabel-Gitter"/>
        <w:tblW w:w="5000" w:type="pct"/>
        <w:tblLook w:val="04A0" w:firstRow="1" w:lastRow="0" w:firstColumn="1" w:lastColumn="0" w:noHBand="0" w:noVBand="1"/>
      </w:tblPr>
      <w:tblGrid>
        <w:gridCol w:w="1868"/>
        <w:gridCol w:w="2115"/>
        <w:gridCol w:w="2117"/>
        <w:gridCol w:w="2117"/>
        <w:gridCol w:w="2117"/>
        <w:gridCol w:w="2117"/>
        <w:gridCol w:w="2111"/>
      </w:tblGrid>
      <w:tr w:rsidR="00CF5399" w:rsidRPr="00DB6882" w14:paraId="7AA636B3" w14:textId="77777777" w:rsidTr="003F0223">
        <w:trPr>
          <w:cantSplit/>
          <w:trHeight w:val="340"/>
          <w:tblHeader/>
        </w:trPr>
        <w:tc>
          <w:tcPr>
            <w:tcW w:w="641" w:type="pct"/>
            <w:shd w:val="clear" w:color="auto" w:fill="315A7A"/>
            <w:vAlign w:val="center"/>
          </w:tcPr>
          <w:p w14:paraId="326D038C" w14:textId="77777777" w:rsidR="00CF5399" w:rsidRPr="00DB6882" w:rsidRDefault="00CF5399" w:rsidP="003F0223">
            <w:pPr>
              <w:spacing w:before="0" w:after="0"/>
              <w:rPr>
                <w:rFonts w:cstheme="minorHAnsi"/>
              </w:rPr>
            </w:pPr>
            <w:r w:rsidRPr="00DB6882">
              <w:rPr>
                <w:rFonts w:cstheme="minorHAnsi"/>
                <w:b/>
                <w:bCs/>
                <w:color w:val="FFFFFF" w:themeColor="background1"/>
              </w:rPr>
              <w:t>Markering</w:t>
            </w:r>
          </w:p>
        </w:tc>
        <w:tc>
          <w:tcPr>
            <w:tcW w:w="726" w:type="pct"/>
            <w:vAlign w:val="center"/>
          </w:tcPr>
          <w:p w14:paraId="1B2DE8C7" w14:textId="77777777" w:rsidR="00CF5399" w:rsidRPr="00DB6882" w:rsidRDefault="00CF5399" w:rsidP="003F0223">
            <w:pPr>
              <w:spacing w:before="0" w:after="0"/>
              <w:jc w:val="center"/>
              <w:rPr>
                <w:rFonts w:eastAsia="Calibri" w:cstheme="minorHAnsi"/>
                <w:b/>
              </w:rPr>
            </w:pPr>
            <w:r w:rsidRPr="00DB6882">
              <w:rPr>
                <w:rFonts w:cstheme="minorHAnsi"/>
                <w:b/>
              </w:rPr>
              <w:t>F1</w:t>
            </w:r>
          </w:p>
        </w:tc>
        <w:tc>
          <w:tcPr>
            <w:tcW w:w="727" w:type="pct"/>
            <w:vAlign w:val="center"/>
          </w:tcPr>
          <w:p w14:paraId="4B47E8BE" w14:textId="77777777" w:rsidR="00CF5399" w:rsidRPr="00DB6882" w:rsidRDefault="00CF5399" w:rsidP="003F0223">
            <w:pPr>
              <w:spacing w:before="0" w:after="0"/>
              <w:jc w:val="center"/>
              <w:rPr>
                <w:rFonts w:eastAsia="Calibri" w:cstheme="minorHAnsi"/>
                <w:b/>
              </w:rPr>
            </w:pPr>
            <w:r w:rsidRPr="00DB6882">
              <w:rPr>
                <w:rFonts w:eastAsia="Calibri" w:cstheme="minorHAnsi"/>
                <w:b/>
              </w:rPr>
              <w:t>F2</w:t>
            </w:r>
          </w:p>
        </w:tc>
        <w:tc>
          <w:tcPr>
            <w:tcW w:w="727" w:type="pct"/>
            <w:vAlign w:val="center"/>
          </w:tcPr>
          <w:p w14:paraId="20B8A1AF" w14:textId="77777777" w:rsidR="00CF5399" w:rsidRPr="00DB6882" w:rsidRDefault="00CF5399" w:rsidP="003F0223">
            <w:pPr>
              <w:spacing w:before="0" w:after="0"/>
              <w:jc w:val="center"/>
              <w:rPr>
                <w:rFonts w:eastAsia="Calibri" w:cstheme="minorHAnsi"/>
                <w:b/>
              </w:rPr>
            </w:pPr>
            <w:r w:rsidRPr="00DB6882">
              <w:rPr>
                <w:rFonts w:eastAsia="Calibri" w:cstheme="minorHAnsi"/>
                <w:b/>
              </w:rPr>
              <w:t>F3</w:t>
            </w:r>
          </w:p>
        </w:tc>
        <w:tc>
          <w:tcPr>
            <w:tcW w:w="727" w:type="pct"/>
            <w:vAlign w:val="center"/>
          </w:tcPr>
          <w:p w14:paraId="661F7630" w14:textId="77777777" w:rsidR="00CF5399" w:rsidRPr="00DB6882" w:rsidRDefault="00CF5399" w:rsidP="003F0223">
            <w:pPr>
              <w:spacing w:before="0" w:after="0"/>
              <w:jc w:val="center"/>
              <w:rPr>
                <w:rFonts w:eastAsia="Calibri" w:cstheme="minorHAnsi"/>
                <w:b/>
              </w:rPr>
            </w:pPr>
            <w:r w:rsidRPr="00DB6882">
              <w:rPr>
                <w:rFonts w:eastAsia="Calibri" w:cstheme="minorHAnsi"/>
                <w:b/>
              </w:rPr>
              <w:t>F4</w:t>
            </w:r>
          </w:p>
        </w:tc>
        <w:tc>
          <w:tcPr>
            <w:tcW w:w="727" w:type="pct"/>
            <w:vAlign w:val="center"/>
          </w:tcPr>
          <w:p w14:paraId="6005F171" w14:textId="77777777" w:rsidR="00CF5399" w:rsidRPr="00DB6882" w:rsidRDefault="00CF5399" w:rsidP="003F0223">
            <w:pPr>
              <w:spacing w:before="0" w:after="0"/>
              <w:jc w:val="center"/>
              <w:rPr>
                <w:rFonts w:eastAsia="Calibri" w:cstheme="minorHAnsi"/>
                <w:b/>
              </w:rPr>
            </w:pPr>
            <w:r w:rsidRPr="00DB6882">
              <w:rPr>
                <w:rFonts w:cstheme="minorHAnsi"/>
                <w:b/>
              </w:rPr>
              <w:t>Ok</w:t>
            </w:r>
          </w:p>
        </w:tc>
        <w:tc>
          <w:tcPr>
            <w:tcW w:w="725" w:type="pct"/>
          </w:tcPr>
          <w:p w14:paraId="5F0C6C5E" w14:textId="77777777" w:rsidR="00CF5399" w:rsidRPr="00DB6882" w:rsidRDefault="00CF5399" w:rsidP="003F0223">
            <w:pPr>
              <w:spacing w:before="0" w:after="0"/>
              <w:jc w:val="center"/>
              <w:rPr>
                <w:rFonts w:cstheme="minorHAnsi"/>
                <w:b/>
              </w:rPr>
            </w:pPr>
            <w:r w:rsidRPr="00DB6882">
              <w:rPr>
                <w:rFonts w:cstheme="minorHAnsi"/>
                <w:b/>
              </w:rPr>
              <w:t>Ej relevant</w:t>
            </w:r>
          </w:p>
        </w:tc>
      </w:tr>
      <w:tr w:rsidR="00CF5399" w:rsidRPr="00DB6882" w14:paraId="774F6A1A" w14:textId="77777777" w:rsidTr="003F0223">
        <w:trPr>
          <w:cantSplit/>
          <w:trHeight w:val="340"/>
          <w:tblHeader/>
        </w:trPr>
        <w:tc>
          <w:tcPr>
            <w:tcW w:w="641" w:type="pct"/>
            <w:shd w:val="clear" w:color="auto" w:fill="315A7A"/>
            <w:vAlign w:val="center"/>
          </w:tcPr>
          <w:p w14:paraId="558D6816" w14:textId="77777777" w:rsidR="00CF5399" w:rsidRPr="00DB6882" w:rsidRDefault="00CF5399" w:rsidP="003F0223">
            <w:pPr>
              <w:spacing w:before="0" w:after="0"/>
              <w:rPr>
                <w:rFonts w:cstheme="minorHAnsi"/>
                <w:b/>
                <w:bCs/>
                <w:color w:val="FFFFFF" w:themeColor="background1"/>
              </w:rPr>
            </w:pPr>
            <w:r w:rsidRPr="00DB6882">
              <w:rPr>
                <w:rFonts w:cstheme="minorHAnsi"/>
                <w:b/>
                <w:bCs/>
                <w:color w:val="FFFFFF" w:themeColor="background1"/>
              </w:rPr>
              <w:t>Vurdering</w:t>
            </w:r>
          </w:p>
        </w:tc>
        <w:tc>
          <w:tcPr>
            <w:tcW w:w="726" w:type="pct"/>
            <w:shd w:val="clear" w:color="auto" w:fill="FF0000"/>
            <w:vAlign w:val="center"/>
          </w:tcPr>
          <w:p w14:paraId="2CDF05F6" w14:textId="77777777" w:rsidR="00CF5399" w:rsidRPr="00DB6882" w:rsidRDefault="00CF5399" w:rsidP="003F0223">
            <w:pPr>
              <w:spacing w:before="0" w:after="0"/>
              <w:jc w:val="center"/>
              <w:rPr>
                <w:rFonts w:eastAsia="Calibri" w:cstheme="minorHAnsi"/>
                <w:b/>
                <w:bCs/>
                <w:color w:val="FFFFFF" w:themeColor="background1"/>
              </w:rPr>
            </w:pPr>
            <w:r w:rsidRPr="00DB6882">
              <w:rPr>
                <w:rFonts w:eastAsia="Calibri" w:cstheme="minorHAnsi"/>
                <w:b/>
                <w:bCs/>
                <w:color w:val="FFFFFF" w:themeColor="background1"/>
              </w:rPr>
              <w:t>Kritisk</w:t>
            </w:r>
          </w:p>
        </w:tc>
        <w:tc>
          <w:tcPr>
            <w:tcW w:w="727" w:type="pct"/>
            <w:shd w:val="clear" w:color="auto" w:fill="FF0000"/>
            <w:vAlign w:val="center"/>
          </w:tcPr>
          <w:p w14:paraId="02F46C69" w14:textId="77777777" w:rsidR="00CF5399" w:rsidRPr="00DB6882" w:rsidRDefault="00CF5399" w:rsidP="003F0223">
            <w:pPr>
              <w:spacing w:before="0" w:after="0"/>
              <w:jc w:val="center"/>
              <w:rPr>
                <w:rFonts w:eastAsia="Calibri" w:cstheme="minorHAnsi"/>
                <w:b/>
                <w:bCs/>
                <w:color w:val="FFFFFF" w:themeColor="background1"/>
              </w:rPr>
            </w:pPr>
            <w:r w:rsidRPr="00DB6882">
              <w:rPr>
                <w:rFonts w:eastAsia="Calibri" w:cstheme="minorHAnsi"/>
                <w:b/>
                <w:bCs/>
                <w:color w:val="FFFFFF" w:themeColor="background1"/>
              </w:rPr>
              <w:t>Alvorlig</w:t>
            </w:r>
          </w:p>
        </w:tc>
        <w:tc>
          <w:tcPr>
            <w:tcW w:w="727" w:type="pct"/>
            <w:shd w:val="clear" w:color="auto" w:fill="FF0000"/>
            <w:vAlign w:val="center"/>
          </w:tcPr>
          <w:p w14:paraId="75EFBAE7" w14:textId="77777777" w:rsidR="00CF5399" w:rsidRPr="00DB6882" w:rsidRDefault="00CF5399" w:rsidP="003F0223">
            <w:pPr>
              <w:spacing w:before="0" w:after="0"/>
              <w:jc w:val="center"/>
              <w:rPr>
                <w:rFonts w:cstheme="minorHAnsi"/>
                <w:b/>
                <w:bCs/>
                <w:color w:val="FFFFFF" w:themeColor="background1"/>
              </w:rPr>
            </w:pPr>
            <w:r w:rsidRPr="00DB6882">
              <w:rPr>
                <w:rFonts w:cstheme="minorHAnsi"/>
                <w:b/>
                <w:bCs/>
                <w:color w:val="FFFFFF" w:themeColor="background1"/>
              </w:rPr>
              <w:t>Betydelig</w:t>
            </w:r>
          </w:p>
        </w:tc>
        <w:tc>
          <w:tcPr>
            <w:tcW w:w="727" w:type="pct"/>
            <w:shd w:val="clear" w:color="auto" w:fill="FFFF00"/>
            <w:vAlign w:val="center"/>
          </w:tcPr>
          <w:p w14:paraId="08E22A0F" w14:textId="77777777" w:rsidR="00CF5399" w:rsidRPr="00DB6882" w:rsidRDefault="00CF5399" w:rsidP="003F0223">
            <w:pPr>
              <w:spacing w:before="0" w:after="0"/>
              <w:jc w:val="center"/>
              <w:rPr>
                <w:rFonts w:eastAsia="Calibri" w:cstheme="minorHAnsi"/>
                <w:b/>
                <w:bCs/>
              </w:rPr>
            </w:pPr>
            <w:r w:rsidRPr="00DB6882">
              <w:rPr>
                <w:rFonts w:eastAsia="Calibri" w:cstheme="minorHAnsi"/>
                <w:b/>
                <w:bCs/>
              </w:rPr>
              <w:t>Mindre betydelig</w:t>
            </w:r>
          </w:p>
        </w:tc>
        <w:tc>
          <w:tcPr>
            <w:tcW w:w="727" w:type="pct"/>
            <w:shd w:val="clear" w:color="auto" w:fill="92C800"/>
            <w:vAlign w:val="center"/>
          </w:tcPr>
          <w:p w14:paraId="6774287C" w14:textId="77777777" w:rsidR="00CF5399" w:rsidRPr="00DB6882" w:rsidRDefault="0053128E" w:rsidP="003F0223">
            <w:pPr>
              <w:spacing w:before="0" w:after="0"/>
              <w:jc w:val="center"/>
              <w:rPr>
                <w:rFonts w:eastAsia="Calibri" w:cstheme="minorHAnsi"/>
                <w:b/>
                <w:bCs/>
              </w:rPr>
            </w:pPr>
            <w:r w:rsidRPr="00DB6882">
              <w:rPr>
                <w:rFonts w:eastAsia="Calibri" w:cstheme="minorHAnsi"/>
                <w:b/>
                <w:bCs/>
              </w:rPr>
              <w:t>Ikke en fejl</w:t>
            </w:r>
          </w:p>
        </w:tc>
        <w:tc>
          <w:tcPr>
            <w:tcW w:w="725" w:type="pct"/>
            <w:shd w:val="clear" w:color="auto" w:fill="D9D9D9" w:themeFill="background1" w:themeFillShade="D9"/>
          </w:tcPr>
          <w:p w14:paraId="6E420F3C" w14:textId="77777777" w:rsidR="00CF5399" w:rsidRPr="00DB6882" w:rsidRDefault="0053128E" w:rsidP="003F0223">
            <w:pPr>
              <w:spacing w:before="0" w:after="0"/>
              <w:jc w:val="center"/>
              <w:rPr>
                <w:rFonts w:eastAsia="Calibri" w:cstheme="minorHAnsi"/>
                <w:b/>
                <w:bCs/>
              </w:rPr>
            </w:pPr>
            <w:r w:rsidRPr="00DB6882">
              <w:rPr>
                <w:rFonts w:eastAsia="Calibri" w:cstheme="minorHAnsi"/>
                <w:b/>
                <w:bCs/>
              </w:rPr>
              <w:t>Ikke en fejl</w:t>
            </w:r>
          </w:p>
        </w:tc>
      </w:tr>
    </w:tbl>
    <w:p w14:paraId="3CA66AA5" w14:textId="77777777" w:rsidR="00A11745" w:rsidRPr="00DB6882" w:rsidRDefault="00A11745" w:rsidP="003C6F9B">
      <w:r w:rsidRPr="00DB6882">
        <w:t xml:space="preserve">For </w:t>
      </w:r>
      <w:r w:rsidR="00A60251" w:rsidRPr="00DB6882">
        <w:t xml:space="preserve">at </w:t>
      </w:r>
      <w:r w:rsidR="00204711" w:rsidRPr="00DB6882">
        <w:t xml:space="preserve">få sin </w:t>
      </w:r>
      <w:r w:rsidRPr="00DB6882">
        <w:t>test og certificering</w:t>
      </w:r>
      <w:r w:rsidR="00204711" w:rsidRPr="00DB6882">
        <w:t xml:space="preserve"> godkendt</w:t>
      </w:r>
      <w:r w:rsidRPr="00DB6882">
        <w:t xml:space="preserve">, må testprotokollen udelukkende bestå af </w:t>
      </w:r>
      <w:r w:rsidR="00CF02E4" w:rsidRPr="00DB6882">
        <w:t>[</w:t>
      </w:r>
      <w:r w:rsidRPr="00DB6882">
        <w:t>F4</w:t>
      </w:r>
      <w:r w:rsidR="00CF02E4" w:rsidRPr="00DB6882">
        <w:t>]</w:t>
      </w:r>
      <w:r w:rsidRPr="00DB6882">
        <w:t xml:space="preserve"> samt </w:t>
      </w:r>
      <w:r w:rsidR="00CF02E4" w:rsidRPr="00DB6882">
        <w:t>[</w:t>
      </w:r>
      <w:r w:rsidRPr="00DB6882">
        <w:t>OK</w:t>
      </w:r>
      <w:r w:rsidR="00CF02E4" w:rsidRPr="00DB6882">
        <w:t>]</w:t>
      </w:r>
      <w:r w:rsidRPr="00DB6882">
        <w:t xml:space="preserve"> resultater. Alle </w:t>
      </w:r>
      <w:r w:rsidR="00CF02E4" w:rsidRPr="00DB6882">
        <w:t>[</w:t>
      </w:r>
      <w:r w:rsidRPr="00DB6882">
        <w:t>F1</w:t>
      </w:r>
      <w:r w:rsidR="00CF02E4" w:rsidRPr="00DB6882">
        <w:t>]</w:t>
      </w:r>
      <w:r w:rsidRPr="00DB6882">
        <w:t xml:space="preserve">, </w:t>
      </w:r>
      <w:r w:rsidR="00CF02E4" w:rsidRPr="00DB6882">
        <w:t>[</w:t>
      </w:r>
      <w:r w:rsidRPr="00DB6882">
        <w:t>F2</w:t>
      </w:r>
      <w:r w:rsidR="00CF02E4" w:rsidRPr="00DB6882">
        <w:t>]</w:t>
      </w:r>
      <w:r w:rsidRPr="00DB6882">
        <w:t xml:space="preserve"> og </w:t>
      </w:r>
      <w:r w:rsidR="00CF02E4" w:rsidRPr="00DB6882">
        <w:t>[</w:t>
      </w:r>
      <w:r w:rsidRPr="00DB6882">
        <w:t>F3</w:t>
      </w:r>
      <w:r w:rsidR="00CF02E4" w:rsidRPr="00DB6882">
        <w:t>]</w:t>
      </w:r>
      <w:r w:rsidRPr="00DB6882">
        <w:t xml:space="preserve"> skal derfor være udbedret forud for endelig godkendelse.</w:t>
      </w:r>
      <w:r w:rsidR="0053128E" w:rsidRPr="00DB6882">
        <w:br/>
      </w:r>
      <w:r w:rsidR="00CF5399" w:rsidRPr="00DB6882">
        <w:rPr>
          <w:i/>
          <w:iCs/>
        </w:rPr>
        <w:t>Når et testkrav ikke er relevant for testforløbet, noteres der med ”Ej relevant”.</w:t>
      </w:r>
    </w:p>
    <w:p w14:paraId="575617E1" w14:textId="77777777" w:rsidR="003E15A5" w:rsidRPr="00DB6882" w:rsidRDefault="00741A64" w:rsidP="003C6F9B">
      <w:r w:rsidRPr="00DB6882">
        <w:t>For yderlige information, læs MedComs test og certificering/godkendelse:</w:t>
      </w:r>
    </w:p>
    <w:p w14:paraId="1CDEE7B6" w14:textId="380E5FF5" w:rsidR="00492FFE" w:rsidRPr="00DB6882" w:rsidRDefault="00C7424E" w:rsidP="0071541B">
      <w:pPr>
        <w:pStyle w:val="MedCom"/>
        <w:rPr>
          <w:rStyle w:val="MedComHyperlinkChar"/>
        </w:rPr>
      </w:pPr>
      <w:hyperlink r:id="rId21" w:history="1">
        <w:r w:rsidR="003E15A5" w:rsidRPr="00DB6882">
          <w:rPr>
            <w:rStyle w:val="MedComHyperlinkChar"/>
          </w:rPr>
          <w:t>http://svn.medcom.dk/svn/qms/Offentlig/SOPer/SOP-7.2-MedComs%20test%20og%20certificering_godkendelse.docx</w:t>
        </w:r>
      </w:hyperlink>
    </w:p>
    <w:p w14:paraId="4D5C0363" w14:textId="45D10648" w:rsidR="00E851FB" w:rsidRPr="00DB6882" w:rsidRDefault="00E851FB" w:rsidP="0071541B">
      <w:pPr>
        <w:pStyle w:val="MedCom"/>
        <w:rPr>
          <w:rStyle w:val="MedComHyperlinkChar"/>
        </w:rPr>
      </w:pPr>
    </w:p>
    <w:p w14:paraId="7EEAE446" w14:textId="72C1BECB" w:rsidR="00E851FB" w:rsidRPr="00DB6882" w:rsidRDefault="00E851FB" w:rsidP="0071541B">
      <w:pPr>
        <w:pStyle w:val="MedCom"/>
        <w:rPr>
          <w:rStyle w:val="MedComHyperlinkChar"/>
        </w:rPr>
      </w:pPr>
    </w:p>
    <w:p w14:paraId="0DC172B3" w14:textId="61AD21B4" w:rsidR="00E851FB" w:rsidRPr="00DB6882" w:rsidRDefault="00E851FB" w:rsidP="0071541B">
      <w:pPr>
        <w:pStyle w:val="MedCom"/>
        <w:rPr>
          <w:color w:val="315A7A"/>
          <w:sz w:val="20"/>
          <w:u w:val="single"/>
        </w:rPr>
      </w:pPr>
      <w:r w:rsidRPr="00DB6882">
        <w:rPr>
          <w:rStyle w:val="MedComHyperlinkChar"/>
        </w:rPr>
        <w:br/>
      </w:r>
      <w:r w:rsidRPr="00DB6882">
        <w:rPr>
          <w:rStyle w:val="MedComHyperlinkChar"/>
        </w:rPr>
        <w:br/>
      </w:r>
    </w:p>
    <w:p w14:paraId="49F2E8CE" w14:textId="77777777" w:rsidR="00E851FB" w:rsidRPr="00DB6882" w:rsidRDefault="00E851FB">
      <w:pPr>
        <w:spacing w:before="0" w:after="0"/>
        <w:rPr>
          <w:rFonts w:cstheme="minorHAnsi"/>
          <w:color w:val="315A7A"/>
          <w:sz w:val="20"/>
          <w:u w:val="single"/>
        </w:rPr>
      </w:pPr>
      <w:r w:rsidRPr="00DB6882">
        <w:rPr>
          <w:color w:val="315A7A"/>
          <w:sz w:val="20"/>
          <w:u w:val="single"/>
        </w:rPr>
        <w:br w:type="page"/>
      </w:r>
    </w:p>
    <w:p w14:paraId="4C43D773" w14:textId="77777777" w:rsidR="00E851FB" w:rsidRPr="00DB6882" w:rsidRDefault="00E851FB" w:rsidP="0071541B">
      <w:pPr>
        <w:pStyle w:val="MedCom"/>
        <w:rPr>
          <w:color w:val="315A7A"/>
          <w:sz w:val="20"/>
          <w:u w:val="single"/>
        </w:rPr>
      </w:pPr>
    </w:p>
    <w:p w14:paraId="2E6BE3D8" w14:textId="77777777" w:rsidR="00C245AB" w:rsidRPr="00DB6882" w:rsidRDefault="006566D4" w:rsidP="00921694">
      <w:pPr>
        <w:pStyle w:val="Overskrift1"/>
      </w:pPr>
      <w:bookmarkStart w:id="17" w:name="_Toc168907236"/>
      <w:r w:rsidRPr="00DB6882">
        <w:t xml:space="preserve">Oplysninger om </w:t>
      </w:r>
      <w:r w:rsidR="006C14AB" w:rsidRPr="00DB6882">
        <w:t>Leverandør og S</w:t>
      </w:r>
      <w:r w:rsidR="00637C99" w:rsidRPr="00DB6882">
        <w:t>ystem under test (S</w:t>
      </w:r>
      <w:r w:rsidR="006C14AB" w:rsidRPr="00DB6882">
        <w:t>UT</w:t>
      </w:r>
      <w:r w:rsidR="00637C99" w:rsidRPr="00DB6882">
        <w:t>)</w:t>
      </w:r>
      <w:bookmarkEnd w:id="17"/>
    </w:p>
    <w:p w14:paraId="7C10AE2E" w14:textId="77777777" w:rsidR="00494FC1" w:rsidRPr="00DB6882" w:rsidRDefault="00C80994" w:rsidP="00494FC1">
      <w:pPr>
        <w:rPr>
          <w:rFonts w:cstheme="minorHAnsi"/>
        </w:rPr>
      </w:pPr>
      <w:r w:rsidRPr="00DB6882">
        <w:rPr>
          <w:rFonts w:cstheme="minorHAnsi"/>
        </w:rPr>
        <w:t xml:space="preserve">Nedenstående tabeller udfyldes af MedCom ved </w:t>
      </w:r>
      <w:r w:rsidR="006C14AB" w:rsidRPr="00DB6882">
        <w:rPr>
          <w:rFonts w:cstheme="minorHAnsi"/>
        </w:rPr>
        <w:t xml:space="preserve">opstart af </w:t>
      </w:r>
      <w:r w:rsidRPr="00DB6882">
        <w:rPr>
          <w:rFonts w:cstheme="minorHAnsi"/>
        </w:rPr>
        <w:t>en test og certificering.</w:t>
      </w:r>
    </w:p>
    <w:p w14:paraId="26F71D50" w14:textId="77777777" w:rsidR="00C30F8A" w:rsidRPr="00DB6882" w:rsidRDefault="00C30F8A" w:rsidP="00014FA8">
      <w:pPr>
        <w:pStyle w:val="Overskrift2"/>
        <w:spacing w:after="0"/>
        <w:ind w:left="576" w:hanging="576"/>
      </w:pPr>
      <w:bookmarkStart w:id="18" w:name="_Toc42524243"/>
      <w:bookmarkStart w:id="19" w:name="_Toc168907237"/>
      <w:r w:rsidRPr="00DB6882">
        <w:rPr>
          <w:lang w:val="da-DK"/>
        </w:rPr>
        <w:t>Oplysninger</w:t>
      </w:r>
      <w:r w:rsidRPr="00DB6882">
        <w:t xml:space="preserve"> </w:t>
      </w:r>
      <w:r w:rsidRPr="00DB6882">
        <w:rPr>
          <w:lang w:val="da-DK"/>
        </w:rPr>
        <w:t>om leverandøren</w:t>
      </w:r>
      <w:bookmarkEnd w:id="18"/>
      <w:bookmarkEnd w:id="19"/>
      <w:r w:rsidR="002A54C7" w:rsidRPr="00DB6882">
        <w:t xml:space="preserve"> </w:t>
      </w:r>
    </w:p>
    <w:tbl>
      <w:tblPr>
        <w:tblStyle w:val="Tabel-Gitter"/>
        <w:tblW w:w="5000" w:type="pct"/>
        <w:tblLook w:val="04A0" w:firstRow="1" w:lastRow="0" w:firstColumn="1" w:lastColumn="0" w:noHBand="0" w:noVBand="1"/>
      </w:tblPr>
      <w:tblGrid>
        <w:gridCol w:w="1456"/>
        <w:gridCol w:w="13106"/>
      </w:tblGrid>
      <w:tr w:rsidR="00FF7D4F" w:rsidRPr="00DB6882" w14:paraId="24B602B4" w14:textId="77777777" w:rsidTr="00C30F8A">
        <w:tc>
          <w:tcPr>
            <w:tcW w:w="500" w:type="pct"/>
            <w:shd w:val="clear" w:color="auto" w:fill="D9D9D9" w:themeFill="background1" w:themeFillShade="D9"/>
          </w:tcPr>
          <w:p w14:paraId="712C509D" w14:textId="77777777" w:rsidR="00FF7D4F" w:rsidRPr="00DB6882" w:rsidRDefault="00FF7D4F" w:rsidP="00FF7D4F">
            <w:pPr>
              <w:spacing w:after="0"/>
              <w:rPr>
                <w:rFonts w:cstheme="minorHAnsi"/>
              </w:rPr>
            </w:pPr>
            <w:r w:rsidRPr="00DB6882">
              <w:rPr>
                <w:rFonts w:cstheme="minorHAnsi"/>
              </w:rPr>
              <w:t>Firma</w:t>
            </w:r>
          </w:p>
        </w:tc>
        <w:tc>
          <w:tcPr>
            <w:tcW w:w="4500" w:type="pct"/>
          </w:tcPr>
          <w:p w14:paraId="4C1D8CF9" w14:textId="77777777" w:rsidR="00FF7D4F" w:rsidRPr="00DB6882" w:rsidRDefault="00C7424E" w:rsidP="00977EBA">
            <w:pPr>
              <w:tabs>
                <w:tab w:val="left" w:pos="2813"/>
              </w:tabs>
              <w:spacing w:after="0"/>
              <w:rPr>
                <w:rFonts w:cstheme="minorHAnsi"/>
              </w:rPr>
            </w:pPr>
            <w:sdt>
              <w:sdtPr>
                <w:id w:val="351152549"/>
                <w:placeholder>
                  <w:docPart w:val="A0567B6ADD834C51856A1C50F56C761C"/>
                </w:placeholder>
                <w:showingPlcHdr/>
                <w15:color w:val="FFFFFF"/>
                <w:text w:multiLine="1"/>
              </w:sdtPr>
              <w:sdtEndPr/>
              <w:sdtContent>
                <w:r w:rsidR="00AB2856" w:rsidRPr="00DB6882">
                  <w:rPr>
                    <w:rStyle w:val="Pladsholdertekst"/>
                    <w:rFonts w:eastAsia="Calibri"/>
                  </w:rPr>
                  <w:t>Udfyldes af leverandør</w:t>
                </w:r>
              </w:sdtContent>
            </w:sdt>
            <w:r w:rsidR="00977EBA" w:rsidRPr="00DB6882">
              <w:tab/>
            </w:r>
          </w:p>
        </w:tc>
      </w:tr>
      <w:tr w:rsidR="00977EBA" w:rsidRPr="00DB6882" w14:paraId="64FBB16D" w14:textId="77777777" w:rsidTr="00C30F8A">
        <w:tc>
          <w:tcPr>
            <w:tcW w:w="500" w:type="pct"/>
            <w:shd w:val="clear" w:color="auto" w:fill="D9D9D9" w:themeFill="background1" w:themeFillShade="D9"/>
          </w:tcPr>
          <w:p w14:paraId="7592697C" w14:textId="77777777" w:rsidR="00977EBA" w:rsidRPr="00DB6882" w:rsidRDefault="00977EBA" w:rsidP="00977EBA">
            <w:pPr>
              <w:spacing w:after="0"/>
              <w:rPr>
                <w:rFonts w:cstheme="minorHAnsi"/>
              </w:rPr>
            </w:pPr>
            <w:r w:rsidRPr="00DB6882">
              <w:rPr>
                <w:rFonts w:cstheme="minorHAnsi"/>
              </w:rPr>
              <w:t>Adresse</w:t>
            </w:r>
          </w:p>
        </w:tc>
        <w:tc>
          <w:tcPr>
            <w:tcW w:w="4500" w:type="pct"/>
          </w:tcPr>
          <w:p w14:paraId="0CE5BFCC" w14:textId="77777777" w:rsidR="00977EBA" w:rsidRPr="00DB6882" w:rsidRDefault="00C7424E" w:rsidP="00977EBA">
            <w:pPr>
              <w:spacing w:after="0"/>
              <w:rPr>
                <w:rFonts w:cstheme="minorHAnsi"/>
              </w:rPr>
            </w:pPr>
            <w:sdt>
              <w:sdtPr>
                <w:id w:val="692499787"/>
                <w:placeholder>
                  <w:docPart w:val="BF0AFF3AB00740E6A716F5A62ADE3DC9"/>
                </w:placeholder>
                <w:showingPlcHdr/>
                <w15:color w:val="FFFFFF"/>
                <w:text w:multiLine="1"/>
              </w:sdtPr>
              <w:sdtEndPr/>
              <w:sdtContent>
                <w:r w:rsidR="00977EBA" w:rsidRPr="00DB6882">
                  <w:rPr>
                    <w:rStyle w:val="Pladsholdertekst"/>
                    <w:rFonts w:eastAsia="Calibri"/>
                  </w:rPr>
                  <w:t>Udfyldes af leverandør</w:t>
                </w:r>
              </w:sdtContent>
            </w:sdt>
            <w:r w:rsidR="00977EBA" w:rsidRPr="00DB6882">
              <w:tab/>
            </w:r>
          </w:p>
        </w:tc>
      </w:tr>
      <w:tr w:rsidR="00977EBA" w:rsidRPr="00DB6882" w14:paraId="6B9BAE74" w14:textId="77777777" w:rsidTr="00C30F8A">
        <w:tc>
          <w:tcPr>
            <w:tcW w:w="500" w:type="pct"/>
            <w:shd w:val="clear" w:color="auto" w:fill="D9D9D9" w:themeFill="background1" w:themeFillShade="D9"/>
          </w:tcPr>
          <w:p w14:paraId="26D284E8" w14:textId="77777777" w:rsidR="00977EBA" w:rsidRPr="00DB6882" w:rsidRDefault="00977EBA" w:rsidP="00977EBA">
            <w:pPr>
              <w:spacing w:after="0"/>
              <w:rPr>
                <w:rFonts w:cstheme="minorHAnsi"/>
              </w:rPr>
            </w:pPr>
            <w:r w:rsidRPr="00DB6882">
              <w:rPr>
                <w:rFonts w:cstheme="minorHAnsi"/>
              </w:rPr>
              <w:t>Kontaktperson</w:t>
            </w:r>
          </w:p>
        </w:tc>
        <w:tc>
          <w:tcPr>
            <w:tcW w:w="4500" w:type="pct"/>
          </w:tcPr>
          <w:p w14:paraId="754177BE" w14:textId="77777777" w:rsidR="00977EBA" w:rsidRPr="00DB6882" w:rsidRDefault="00C7424E" w:rsidP="00977EBA">
            <w:pPr>
              <w:spacing w:after="0"/>
              <w:rPr>
                <w:rFonts w:cstheme="minorHAnsi"/>
              </w:rPr>
            </w:pPr>
            <w:sdt>
              <w:sdtPr>
                <w:id w:val="-2023537056"/>
                <w:placeholder>
                  <w:docPart w:val="B613E8D35B144F3F9231085A2C5140F1"/>
                </w:placeholder>
                <w:showingPlcHdr/>
                <w15:color w:val="FFFFFF"/>
                <w:text w:multiLine="1"/>
              </w:sdtPr>
              <w:sdtEndPr/>
              <w:sdtContent>
                <w:r w:rsidR="00977EBA" w:rsidRPr="00DB6882">
                  <w:rPr>
                    <w:rStyle w:val="Pladsholdertekst"/>
                    <w:rFonts w:eastAsia="Calibri"/>
                  </w:rPr>
                  <w:t>Udfyldes af leverandør</w:t>
                </w:r>
              </w:sdtContent>
            </w:sdt>
            <w:r w:rsidR="00977EBA" w:rsidRPr="00DB6882">
              <w:tab/>
            </w:r>
          </w:p>
        </w:tc>
      </w:tr>
      <w:tr w:rsidR="00977EBA" w:rsidRPr="00DB6882" w14:paraId="376EA4C6" w14:textId="77777777" w:rsidTr="00C30F8A">
        <w:tc>
          <w:tcPr>
            <w:tcW w:w="500" w:type="pct"/>
            <w:shd w:val="clear" w:color="auto" w:fill="D9D9D9" w:themeFill="background1" w:themeFillShade="D9"/>
          </w:tcPr>
          <w:p w14:paraId="4E8090D9" w14:textId="77777777" w:rsidR="00977EBA" w:rsidRPr="00DB6882" w:rsidRDefault="00977EBA" w:rsidP="00977EBA">
            <w:pPr>
              <w:spacing w:after="0"/>
              <w:rPr>
                <w:rFonts w:cstheme="minorHAnsi"/>
              </w:rPr>
            </w:pPr>
            <w:r w:rsidRPr="00DB6882">
              <w:rPr>
                <w:rFonts w:cstheme="minorHAnsi"/>
              </w:rPr>
              <w:t>Telefon</w:t>
            </w:r>
          </w:p>
        </w:tc>
        <w:tc>
          <w:tcPr>
            <w:tcW w:w="4500" w:type="pct"/>
          </w:tcPr>
          <w:p w14:paraId="3541C6A6" w14:textId="77777777" w:rsidR="00977EBA" w:rsidRPr="00DB6882" w:rsidRDefault="00C7424E" w:rsidP="00977EBA">
            <w:pPr>
              <w:spacing w:after="0"/>
              <w:rPr>
                <w:rFonts w:cstheme="minorHAnsi"/>
              </w:rPr>
            </w:pPr>
            <w:sdt>
              <w:sdtPr>
                <w:id w:val="-139036919"/>
                <w:placeholder>
                  <w:docPart w:val="209E5F621289467CB307EDEE5CCF10BC"/>
                </w:placeholder>
                <w:showingPlcHdr/>
                <w15:color w:val="FFFFFF"/>
                <w:text w:multiLine="1"/>
              </w:sdtPr>
              <w:sdtEndPr/>
              <w:sdtContent>
                <w:r w:rsidR="00977EBA" w:rsidRPr="00DB6882">
                  <w:rPr>
                    <w:rStyle w:val="Pladsholdertekst"/>
                    <w:rFonts w:eastAsia="Calibri"/>
                  </w:rPr>
                  <w:t>Udfyldes af leverandør</w:t>
                </w:r>
              </w:sdtContent>
            </w:sdt>
            <w:r w:rsidR="00977EBA" w:rsidRPr="00DB6882">
              <w:tab/>
            </w:r>
          </w:p>
        </w:tc>
      </w:tr>
      <w:tr w:rsidR="00977EBA" w:rsidRPr="00DB6882" w14:paraId="1CC85333" w14:textId="77777777" w:rsidTr="00C30F8A">
        <w:tc>
          <w:tcPr>
            <w:tcW w:w="500" w:type="pct"/>
            <w:shd w:val="clear" w:color="auto" w:fill="D9D9D9" w:themeFill="background1" w:themeFillShade="D9"/>
          </w:tcPr>
          <w:p w14:paraId="2AB40AEF" w14:textId="77777777" w:rsidR="00977EBA" w:rsidRPr="00DB6882" w:rsidRDefault="00977EBA" w:rsidP="00977EBA">
            <w:pPr>
              <w:spacing w:after="0"/>
              <w:rPr>
                <w:rFonts w:cstheme="minorHAnsi"/>
              </w:rPr>
            </w:pPr>
            <w:r w:rsidRPr="00DB6882">
              <w:rPr>
                <w:rFonts w:cstheme="minorHAnsi"/>
              </w:rPr>
              <w:t>E-mail</w:t>
            </w:r>
          </w:p>
        </w:tc>
        <w:tc>
          <w:tcPr>
            <w:tcW w:w="4500" w:type="pct"/>
          </w:tcPr>
          <w:p w14:paraId="581445D8" w14:textId="77777777" w:rsidR="00977EBA" w:rsidRPr="00DB6882" w:rsidRDefault="00C7424E" w:rsidP="00977EBA">
            <w:pPr>
              <w:spacing w:after="0"/>
              <w:rPr>
                <w:rFonts w:cstheme="minorHAnsi"/>
              </w:rPr>
            </w:pPr>
            <w:sdt>
              <w:sdtPr>
                <w:id w:val="1193961280"/>
                <w:placeholder>
                  <w:docPart w:val="CCEC908603994DE187808A752329B27E"/>
                </w:placeholder>
                <w:showingPlcHdr/>
                <w15:color w:val="FFFFFF"/>
                <w:text w:multiLine="1"/>
              </w:sdtPr>
              <w:sdtEndPr/>
              <w:sdtContent>
                <w:r w:rsidR="00977EBA" w:rsidRPr="00DB6882">
                  <w:rPr>
                    <w:rStyle w:val="Pladsholdertekst"/>
                    <w:rFonts w:eastAsia="Calibri"/>
                  </w:rPr>
                  <w:t>Udfyldes af leverandør</w:t>
                </w:r>
              </w:sdtContent>
            </w:sdt>
            <w:r w:rsidR="00977EBA" w:rsidRPr="00DB6882">
              <w:tab/>
            </w:r>
          </w:p>
        </w:tc>
      </w:tr>
    </w:tbl>
    <w:p w14:paraId="4C2C9C4D" w14:textId="77777777" w:rsidR="00C30F8A" w:rsidRPr="00DB6882" w:rsidRDefault="00C30F8A" w:rsidP="00014FA8">
      <w:pPr>
        <w:pStyle w:val="Overskrift2"/>
        <w:spacing w:after="0"/>
        <w:ind w:left="576" w:hanging="576"/>
        <w:rPr>
          <w:lang w:val="da-DK"/>
        </w:rPr>
      </w:pPr>
      <w:bookmarkStart w:id="20" w:name="_Toc42524244"/>
      <w:bookmarkStart w:id="21" w:name="_Toc168907238"/>
      <w:r w:rsidRPr="00DB6882">
        <w:rPr>
          <w:lang w:val="da-DK"/>
        </w:rPr>
        <w:t>Oplysninger om system under test (SUT)</w:t>
      </w:r>
      <w:bookmarkEnd w:id="20"/>
      <w:bookmarkEnd w:id="21"/>
    </w:p>
    <w:tbl>
      <w:tblPr>
        <w:tblStyle w:val="Tabel-Gitter"/>
        <w:tblW w:w="5000" w:type="pct"/>
        <w:tblLook w:val="04A0" w:firstRow="1" w:lastRow="0" w:firstColumn="1" w:lastColumn="0" w:noHBand="0" w:noVBand="1"/>
      </w:tblPr>
      <w:tblGrid>
        <w:gridCol w:w="1453"/>
        <w:gridCol w:w="13109"/>
      </w:tblGrid>
      <w:tr w:rsidR="00977EBA" w:rsidRPr="00DB6882" w14:paraId="59A5FDE6" w14:textId="77777777" w:rsidTr="008B3518">
        <w:trPr>
          <w:trHeight w:val="317"/>
        </w:trPr>
        <w:tc>
          <w:tcPr>
            <w:tcW w:w="499" w:type="pct"/>
            <w:shd w:val="clear" w:color="auto" w:fill="D9D9D9" w:themeFill="background1" w:themeFillShade="D9"/>
          </w:tcPr>
          <w:p w14:paraId="66750877" w14:textId="77777777" w:rsidR="00977EBA" w:rsidRPr="00DB6882" w:rsidRDefault="00977EBA" w:rsidP="00977EBA">
            <w:pPr>
              <w:spacing w:after="0"/>
              <w:rPr>
                <w:rFonts w:cstheme="minorHAnsi"/>
              </w:rPr>
            </w:pPr>
            <w:r w:rsidRPr="00DB6882">
              <w:rPr>
                <w:rFonts w:cstheme="minorHAnsi"/>
              </w:rPr>
              <w:t>System</w:t>
            </w:r>
          </w:p>
        </w:tc>
        <w:tc>
          <w:tcPr>
            <w:tcW w:w="4501" w:type="pct"/>
          </w:tcPr>
          <w:p w14:paraId="32D2BCE9" w14:textId="77777777" w:rsidR="00977EBA" w:rsidRPr="00DB6882" w:rsidRDefault="00C7424E" w:rsidP="00977EBA">
            <w:pPr>
              <w:spacing w:after="0"/>
              <w:rPr>
                <w:rFonts w:cstheme="minorHAnsi"/>
              </w:rPr>
            </w:pPr>
            <w:sdt>
              <w:sdtPr>
                <w:id w:val="1685479102"/>
                <w:placeholder>
                  <w:docPart w:val="C789C362C9DD46C6943AB75835C52F38"/>
                </w:placeholder>
                <w:showingPlcHdr/>
                <w15:color w:val="FFFFFF"/>
                <w:text w:multiLine="1"/>
              </w:sdtPr>
              <w:sdtEndPr/>
              <w:sdtContent>
                <w:r w:rsidR="00977EBA" w:rsidRPr="00DB6882">
                  <w:rPr>
                    <w:rStyle w:val="Pladsholdertekst"/>
                    <w:rFonts w:eastAsia="Calibri"/>
                  </w:rPr>
                  <w:t>Udfyldes af leverandør</w:t>
                </w:r>
              </w:sdtContent>
            </w:sdt>
            <w:r w:rsidR="00977EBA" w:rsidRPr="00DB6882">
              <w:tab/>
            </w:r>
          </w:p>
        </w:tc>
      </w:tr>
      <w:tr w:rsidR="00977EBA" w:rsidRPr="00DB6882" w14:paraId="0792BBBD" w14:textId="77777777" w:rsidTr="008B3518">
        <w:tc>
          <w:tcPr>
            <w:tcW w:w="499" w:type="pct"/>
            <w:shd w:val="clear" w:color="auto" w:fill="D9D9D9" w:themeFill="background1" w:themeFillShade="D9"/>
          </w:tcPr>
          <w:p w14:paraId="500A56CA" w14:textId="77777777" w:rsidR="00977EBA" w:rsidRPr="00DB6882" w:rsidRDefault="00977EBA" w:rsidP="00977EBA">
            <w:pPr>
              <w:spacing w:after="0"/>
              <w:rPr>
                <w:rFonts w:cstheme="minorHAnsi"/>
              </w:rPr>
            </w:pPr>
            <w:r w:rsidRPr="00DB6882">
              <w:rPr>
                <w:rFonts w:cstheme="minorHAnsi"/>
              </w:rPr>
              <w:t>Version</w:t>
            </w:r>
          </w:p>
        </w:tc>
        <w:tc>
          <w:tcPr>
            <w:tcW w:w="4501" w:type="pct"/>
          </w:tcPr>
          <w:p w14:paraId="37B07559" w14:textId="77777777" w:rsidR="00977EBA" w:rsidRPr="00DB6882" w:rsidRDefault="00C7424E" w:rsidP="00977EBA">
            <w:pPr>
              <w:spacing w:after="0"/>
              <w:rPr>
                <w:rFonts w:cstheme="minorHAnsi"/>
              </w:rPr>
            </w:pPr>
            <w:sdt>
              <w:sdtPr>
                <w:id w:val="2085025326"/>
                <w:placeholder>
                  <w:docPart w:val="307E9FF17C414D909BB6DA19D7AAE6B0"/>
                </w:placeholder>
                <w:showingPlcHdr/>
                <w15:color w:val="FFFFFF"/>
                <w:text w:multiLine="1"/>
              </w:sdtPr>
              <w:sdtEndPr/>
              <w:sdtContent>
                <w:r w:rsidR="00977EBA" w:rsidRPr="00DB6882">
                  <w:rPr>
                    <w:rStyle w:val="Pladsholdertekst"/>
                    <w:rFonts w:eastAsia="Calibri"/>
                  </w:rPr>
                  <w:t>Udfyldes af leverandør</w:t>
                </w:r>
              </w:sdtContent>
            </w:sdt>
            <w:r w:rsidR="00977EBA" w:rsidRPr="00DB6882">
              <w:tab/>
            </w:r>
          </w:p>
        </w:tc>
      </w:tr>
      <w:tr w:rsidR="00977EBA" w:rsidRPr="00DB6882" w14:paraId="7EC13E0C" w14:textId="77777777" w:rsidTr="008B3518">
        <w:tc>
          <w:tcPr>
            <w:tcW w:w="499" w:type="pct"/>
            <w:shd w:val="clear" w:color="auto" w:fill="D9D9D9" w:themeFill="background1" w:themeFillShade="D9"/>
          </w:tcPr>
          <w:p w14:paraId="2339046C" w14:textId="77777777" w:rsidR="00977EBA" w:rsidRPr="00DB6882" w:rsidRDefault="00977EBA" w:rsidP="00977EBA">
            <w:pPr>
              <w:spacing w:after="0"/>
              <w:rPr>
                <w:rFonts w:cstheme="minorHAnsi"/>
              </w:rPr>
            </w:pPr>
            <w:r w:rsidRPr="00DB6882">
              <w:rPr>
                <w:rFonts w:cstheme="minorHAnsi"/>
              </w:rPr>
              <w:t>Beskrivelse</w:t>
            </w:r>
          </w:p>
        </w:tc>
        <w:tc>
          <w:tcPr>
            <w:tcW w:w="4501" w:type="pct"/>
          </w:tcPr>
          <w:p w14:paraId="5D6B7701" w14:textId="77777777" w:rsidR="00977EBA" w:rsidRPr="00DB6882" w:rsidRDefault="00C7424E" w:rsidP="00977EBA">
            <w:pPr>
              <w:spacing w:after="0"/>
              <w:rPr>
                <w:rFonts w:cstheme="minorHAnsi"/>
              </w:rPr>
            </w:pPr>
            <w:sdt>
              <w:sdtPr>
                <w:id w:val="-1689516685"/>
                <w:placeholder>
                  <w:docPart w:val="D0144D1FF16D4D5483F0CCAD19DD8B62"/>
                </w:placeholder>
                <w:showingPlcHdr/>
                <w15:color w:val="FFFFFF"/>
                <w:text w:multiLine="1"/>
              </w:sdtPr>
              <w:sdtEndPr/>
              <w:sdtContent>
                <w:r w:rsidR="00977EBA" w:rsidRPr="00DB6882">
                  <w:rPr>
                    <w:rStyle w:val="Pladsholdertekst"/>
                    <w:rFonts w:eastAsia="Calibri"/>
                  </w:rPr>
                  <w:t>Udfyldes af leverandør</w:t>
                </w:r>
              </w:sdtContent>
            </w:sdt>
            <w:r w:rsidR="00977EBA" w:rsidRPr="00DB6882">
              <w:tab/>
            </w:r>
          </w:p>
        </w:tc>
      </w:tr>
      <w:tr w:rsidR="00C30F8A" w:rsidRPr="00DB6882" w14:paraId="7F63EB51" w14:textId="77777777" w:rsidTr="008B3518">
        <w:tc>
          <w:tcPr>
            <w:tcW w:w="499" w:type="pct"/>
            <w:shd w:val="clear" w:color="auto" w:fill="D9D9D9" w:themeFill="background1" w:themeFillShade="D9"/>
          </w:tcPr>
          <w:p w14:paraId="567646A6" w14:textId="77777777" w:rsidR="00C30F8A" w:rsidRPr="00DB6882" w:rsidRDefault="00B1328A" w:rsidP="00C30F8A">
            <w:pPr>
              <w:spacing w:after="0"/>
              <w:rPr>
                <w:rFonts w:cstheme="minorHAnsi"/>
              </w:rPr>
            </w:pPr>
            <w:r w:rsidRPr="00DB6882">
              <w:rPr>
                <w:rFonts w:cstheme="minorHAnsi"/>
              </w:rPr>
              <w:t>T</w:t>
            </w:r>
            <w:r w:rsidR="00C30F8A" w:rsidRPr="00DB6882">
              <w:rPr>
                <w:rFonts w:cstheme="minorHAnsi"/>
              </w:rPr>
              <w:t>est</w:t>
            </w:r>
            <w:r w:rsidR="00AF494C" w:rsidRPr="00DB6882">
              <w:rPr>
                <w:rFonts w:cstheme="minorHAnsi"/>
              </w:rPr>
              <w:t xml:space="preserve"> </w:t>
            </w:r>
            <w:r w:rsidRPr="00DB6882">
              <w:rPr>
                <w:rFonts w:cstheme="minorHAnsi"/>
              </w:rPr>
              <w:t>type</w:t>
            </w:r>
          </w:p>
        </w:tc>
        <w:tc>
          <w:tcPr>
            <w:tcW w:w="4501" w:type="pct"/>
          </w:tcPr>
          <w:p w14:paraId="1281248D" w14:textId="77777777" w:rsidR="00C30F8A" w:rsidRPr="00DB6882" w:rsidRDefault="00C7424E" w:rsidP="00C30F8A">
            <w:pPr>
              <w:spacing w:after="0"/>
              <w:rPr>
                <w:rFonts w:cstheme="minorHAnsi"/>
              </w:rPr>
            </w:pPr>
            <w:sdt>
              <w:sdtPr>
                <w:rPr>
                  <w:rFonts w:cstheme="minorHAnsi"/>
                </w:rPr>
                <w:id w:val="439804575"/>
                <w14:checkbox>
                  <w14:checked w14:val="0"/>
                  <w14:checkedState w14:val="2612" w14:font="MS Gothic"/>
                  <w14:uncheckedState w14:val="2610" w14:font="MS Gothic"/>
                </w14:checkbox>
              </w:sdtPr>
              <w:sdtEndPr/>
              <w:sdtContent>
                <w:r w:rsidR="00D111FB" w:rsidRPr="00DB6882">
                  <w:rPr>
                    <w:rFonts w:ascii="MS Gothic" w:eastAsia="MS Gothic" w:hAnsi="MS Gothic" w:cstheme="minorHAnsi" w:hint="eastAsia"/>
                  </w:rPr>
                  <w:t>☐</w:t>
                </w:r>
              </w:sdtContent>
            </w:sdt>
            <w:r w:rsidR="003713E2" w:rsidRPr="00DB6882">
              <w:rPr>
                <w:rFonts w:cstheme="minorHAnsi"/>
              </w:rPr>
              <w:t xml:space="preserve"> </w:t>
            </w:r>
            <w:r w:rsidR="004255D4" w:rsidRPr="00DB6882">
              <w:rPr>
                <w:rFonts w:cstheme="minorHAnsi"/>
              </w:rPr>
              <w:t>Egentest</w:t>
            </w:r>
            <w:r w:rsidR="00636116" w:rsidRPr="00DB6882">
              <w:rPr>
                <w:rFonts w:cstheme="minorHAnsi"/>
              </w:rPr>
              <w:t xml:space="preserve"> </w:t>
            </w:r>
            <w:r w:rsidR="00B1328A" w:rsidRPr="00DB6882">
              <w:rPr>
                <w:rFonts w:cstheme="minorHAnsi"/>
              </w:rPr>
              <w:br/>
            </w:r>
            <w:sdt>
              <w:sdtPr>
                <w:rPr>
                  <w:rFonts w:cstheme="minorHAnsi"/>
                </w:rPr>
                <w:id w:val="1248152687"/>
                <w14:checkbox>
                  <w14:checked w14:val="0"/>
                  <w14:checkedState w14:val="2612" w14:font="MS Gothic"/>
                  <w14:uncheckedState w14:val="2610" w14:font="MS Gothic"/>
                </w14:checkbox>
              </w:sdtPr>
              <w:sdtEndPr/>
              <w:sdtContent>
                <w:r w:rsidR="00D111FB" w:rsidRPr="00DB6882">
                  <w:rPr>
                    <w:rFonts w:ascii="MS Gothic" w:eastAsia="MS Gothic" w:hAnsi="MS Gothic" w:cstheme="minorHAnsi" w:hint="eastAsia"/>
                  </w:rPr>
                  <w:t>☐</w:t>
                </w:r>
              </w:sdtContent>
            </w:sdt>
            <w:r w:rsidR="003713E2" w:rsidRPr="00DB6882">
              <w:rPr>
                <w:rFonts w:cstheme="minorHAnsi"/>
              </w:rPr>
              <w:t xml:space="preserve"> </w:t>
            </w:r>
            <w:r w:rsidR="00B1328A" w:rsidRPr="00DB6882">
              <w:rPr>
                <w:rFonts w:cstheme="minorHAnsi"/>
              </w:rPr>
              <w:t>Endelig test</w:t>
            </w:r>
            <w:r w:rsidR="00741EDC" w:rsidRPr="00DB6882">
              <w:rPr>
                <w:rFonts w:cstheme="minorHAnsi"/>
              </w:rPr>
              <w:t>/</w:t>
            </w:r>
            <w:r w:rsidR="00B1328A" w:rsidRPr="00DB6882">
              <w:rPr>
                <w:rFonts w:cstheme="minorHAnsi"/>
              </w:rPr>
              <w:t>certificering</w:t>
            </w:r>
            <w:r w:rsidR="00C30F8A" w:rsidRPr="00DB6882">
              <w:rPr>
                <w:rFonts w:cstheme="minorHAnsi"/>
              </w:rPr>
              <w:t xml:space="preserve"> </w:t>
            </w:r>
          </w:p>
        </w:tc>
      </w:tr>
    </w:tbl>
    <w:p w14:paraId="3747882C" w14:textId="77777777" w:rsidR="00C30F8A" w:rsidRPr="00DB6882" w:rsidRDefault="00C30F8A" w:rsidP="00014FA8">
      <w:pPr>
        <w:pStyle w:val="Overskrift2"/>
        <w:spacing w:after="0"/>
        <w:ind w:left="576" w:hanging="576"/>
        <w:rPr>
          <w:lang w:val="da-DK"/>
        </w:rPr>
      </w:pPr>
      <w:bookmarkStart w:id="22" w:name="_Toc42524247"/>
      <w:bookmarkStart w:id="23" w:name="_Toc168907239"/>
      <w:r w:rsidRPr="00DB6882">
        <w:rPr>
          <w:lang w:val="da-DK"/>
        </w:rPr>
        <w:t>Oplysninger om resultatet af testen</w:t>
      </w:r>
      <w:bookmarkEnd w:id="22"/>
      <w:bookmarkEnd w:id="23"/>
    </w:p>
    <w:p w14:paraId="4E3FE2AA" w14:textId="77777777" w:rsidR="00C30F8A" w:rsidRPr="00DB6882" w:rsidRDefault="00C30F8A" w:rsidP="00C30F8A">
      <w:pPr>
        <w:spacing w:after="0"/>
        <w:rPr>
          <w:rFonts w:cstheme="minorHAnsi"/>
        </w:rPr>
      </w:pPr>
      <w:r w:rsidRPr="00DB6882">
        <w:rPr>
          <w:rStyle w:val="Strk"/>
        </w:rPr>
        <w:t>Note:</w:t>
      </w:r>
      <w:r w:rsidRPr="00DB6882">
        <w:rPr>
          <w:rFonts w:cstheme="minorHAnsi"/>
        </w:rPr>
        <w:t xml:space="preserve"> Denne tabel skal udfyldes af </w:t>
      </w:r>
      <w:r w:rsidRPr="00DB6882">
        <w:rPr>
          <w:rFonts w:cstheme="minorHAnsi"/>
          <w:b/>
          <w:bCs/>
        </w:rPr>
        <w:t>MedCom</w:t>
      </w:r>
      <w:r w:rsidRPr="00DB6882">
        <w:rPr>
          <w:rFonts w:cstheme="minorHAnsi"/>
        </w:rPr>
        <w:t xml:space="preserve"> når testen er gennemført.</w:t>
      </w:r>
    </w:p>
    <w:tbl>
      <w:tblPr>
        <w:tblStyle w:val="Tabel-Gitter"/>
        <w:tblW w:w="5000" w:type="pct"/>
        <w:tblLook w:val="04A0" w:firstRow="1" w:lastRow="0" w:firstColumn="1" w:lastColumn="0" w:noHBand="0" w:noVBand="1"/>
        <w:tblCaption w:val="test titel"/>
        <w:tblDescription w:val="test beskrivlese"/>
      </w:tblPr>
      <w:tblGrid>
        <w:gridCol w:w="1459"/>
        <w:gridCol w:w="13103"/>
      </w:tblGrid>
      <w:tr w:rsidR="00C30F8A" w:rsidRPr="00DB6882" w14:paraId="31AF4CA6" w14:textId="77777777" w:rsidTr="00403FCE">
        <w:tc>
          <w:tcPr>
            <w:tcW w:w="501" w:type="pct"/>
            <w:shd w:val="clear" w:color="auto" w:fill="D9D9D9" w:themeFill="background1" w:themeFillShade="D9"/>
          </w:tcPr>
          <w:p w14:paraId="03E77611" w14:textId="77777777" w:rsidR="00C30F8A" w:rsidRPr="00DB6882" w:rsidRDefault="00C30F8A" w:rsidP="00C30F8A">
            <w:pPr>
              <w:spacing w:after="0"/>
              <w:rPr>
                <w:rFonts w:cstheme="minorHAnsi"/>
              </w:rPr>
            </w:pPr>
            <w:r w:rsidRPr="00DB6882">
              <w:rPr>
                <w:rFonts w:cstheme="minorHAnsi"/>
              </w:rPr>
              <w:t>Test dato</w:t>
            </w:r>
          </w:p>
        </w:tc>
        <w:sdt>
          <w:sdtPr>
            <w:rPr>
              <w:rFonts w:cstheme="minorHAnsi"/>
            </w:rPr>
            <w:id w:val="-1215043100"/>
            <w:placeholder>
              <w:docPart w:val="6B427A36082E40328A18F00AE043F028"/>
            </w:placeholder>
            <w:date w:fullDate="2020-01-01T00:00:00Z">
              <w:dateFormat w:val="yyyy-MM-dd"/>
              <w:lid w:val="da-DK"/>
              <w:storeMappedDataAs w:val="dateTime"/>
              <w:calendar w:val="gregorian"/>
            </w:date>
          </w:sdtPr>
          <w:sdtEndPr/>
          <w:sdtContent>
            <w:tc>
              <w:tcPr>
                <w:tcW w:w="4499" w:type="pct"/>
              </w:tcPr>
              <w:p w14:paraId="61A929A3" w14:textId="77777777" w:rsidR="00C30F8A" w:rsidRPr="00DB6882" w:rsidRDefault="00C30F8A" w:rsidP="00C30F8A">
                <w:pPr>
                  <w:spacing w:after="0"/>
                  <w:rPr>
                    <w:rFonts w:cstheme="minorHAnsi"/>
                  </w:rPr>
                </w:pPr>
                <w:r w:rsidRPr="00DB6882">
                  <w:rPr>
                    <w:rStyle w:val="Pladsholdertekst"/>
                    <w:rFonts w:eastAsia="Calibri"/>
                  </w:rPr>
                  <w:t>2020-01-01</w:t>
                </w:r>
              </w:p>
            </w:tc>
          </w:sdtContent>
        </w:sdt>
      </w:tr>
      <w:tr w:rsidR="00C30F8A" w:rsidRPr="00DB6882" w14:paraId="3B3A5014" w14:textId="77777777" w:rsidTr="00403FCE">
        <w:tc>
          <w:tcPr>
            <w:tcW w:w="501" w:type="pct"/>
            <w:shd w:val="clear" w:color="auto" w:fill="D9D9D9" w:themeFill="background1" w:themeFillShade="D9"/>
          </w:tcPr>
          <w:p w14:paraId="2D1C4E81" w14:textId="77777777" w:rsidR="00C30F8A" w:rsidRPr="00DB6882" w:rsidRDefault="00C30F8A" w:rsidP="00C30F8A">
            <w:pPr>
              <w:spacing w:after="0"/>
              <w:rPr>
                <w:rFonts w:cstheme="minorHAnsi"/>
              </w:rPr>
            </w:pPr>
            <w:r w:rsidRPr="00DB6882">
              <w:rPr>
                <w:rFonts w:cstheme="minorHAnsi"/>
              </w:rPr>
              <w:t>Test lokation</w:t>
            </w:r>
          </w:p>
        </w:tc>
        <w:sdt>
          <w:sdtPr>
            <w:rPr>
              <w:rFonts w:cstheme="minorHAnsi"/>
            </w:rPr>
            <w:id w:val="522600159"/>
            <w:placeholder>
              <w:docPart w:val="E7C436BBE11B4CE18A4DA2AD39EC3514"/>
            </w:placeholder>
            <w:showingPlcHdr/>
            <w15:color w:val="FFFFFF"/>
            <w:text/>
          </w:sdtPr>
          <w:sdtEndPr/>
          <w:sdtContent>
            <w:tc>
              <w:tcPr>
                <w:tcW w:w="4499" w:type="pct"/>
              </w:tcPr>
              <w:p w14:paraId="31FC684E" w14:textId="77777777" w:rsidR="00C30F8A" w:rsidRPr="00DB6882" w:rsidRDefault="00B325D1" w:rsidP="00C30F8A">
                <w:pPr>
                  <w:spacing w:after="0"/>
                  <w:rPr>
                    <w:rFonts w:cstheme="minorHAnsi"/>
                  </w:rPr>
                </w:pPr>
                <w:r w:rsidRPr="00DB6882">
                  <w:rPr>
                    <w:rStyle w:val="Pladsholdertekst"/>
                    <w:rFonts w:eastAsia="Calibri"/>
                  </w:rPr>
                  <w:t>F</w:t>
                </w:r>
                <w:r w:rsidR="00C30F8A" w:rsidRPr="00DB6882">
                  <w:rPr>
                    <w:rStyle w:val="Pladsholdertekst"/>
                    <w:rFonts w:eastAsia="Calibri"/>
                  </w:rPr>
                  <w:t xml:space="preserve">.eks. </w:t>
                </w:r>
                <w:r w:rsidRPr="00DB6882">
                  <w:rPr>
                    <w:rStyle w:val="Pladsholdertekst"/>
                    <w:rFonts w:eastAsia="Calibri"/>
                  </w:rPr>
                  <w:t>hos MedCom</w:t>
                </w:r>
              </w:p>
            </w:tc>
          </w:sdtContent>
        </w:sdt>
      </w:tr>
      <w:tr w:rsidR="00C30F8A" w:rsidRPr="00DB6882" w14:paraId="4C89F21B" w14:textId="77777777" w:rsidTr="00403FCE">
        <w:tc>
          <w:tcPr>
            <w:tcW w:w="501" w:type="pct"/>
            <w:shd w:val="clear" w:color="auto" w:fill="D9D9D9" w:themeFill="background1" w:themeFillShade="D9"/>
          </w:tcPr>
          <w:p w14:paraId="471EDDA4" w14:textId="77777777" w:rsidR="00C30F8A" w:rsidRPr="00DB6882" w:rsidRDefault="00C30F8A" w:rsidP="00C30F8A">
            <w:pPr>
              <w:spacing w:after="0"/>
              <w:rPr>
                <w:rFonts w:cstheme="minorHAnsi"/>
              </w:rPr>
            </w:pPr>
            <w:r w:rsidRPr="00DB6882">
              <w:rPr>
                <w:rFonts w:cstheme="minorHAnsi"/>
              </w:rPr>
              <w:t>Godkendt</w:t>
            </w:r>
          </w:p>
        </w:tc>
        <w:tc>
          <w:tcPr>
            <w:tcW w:w="4499" w:type="pct"/>
          </w:tcPr>
          <w:p w14:paraId="0629B645" w14:textId="77777777" w:rsidR="00386049" w:rsidRPr="00DB6882" w:rsidRDefault="00C7424E" w:rsidP="00386049">
            <w:pPr>
              <w:spacing w:after="0"/>
              <w:rPr>
                <w:rFonts w:cstheme="minorHAnsi"/>
              </w:rPr>
            </w:pPr>
            <w:sdt>
              <w:sdtPr>
                <w:rPr>
                  <w:rFonts w:cstheme="minorHAnsi"/>
                </w:rPr>
                <w:id w:val="1839648236"/>
                <w14:checkbox>
                  <w14:checked w14:val="0"/>
                  <w14:checkedState w14:val="2612" w14:font="MS Gothic"/>
                  <w14:uncheckedState w14:val="2610" w14:font="MS Gothic"/>
                </w14:checkbox>
              </w:sdtPr>
              <w:sdtEndPr/>
              <w:sdtContent>
                <w:r w:rsidR="00D111FB" w:rsidRPr="00DB6882">
                  <w:rPr>
                    <w:rFonts w:ascii="MS Gothic" w:eastAsia="MS Gothic" w:hAnsi="MS Gothic" w:cstheme="minorHAnsi" w:hint="eastAsia"/>
                  </w:rPr>
                  <w:t>☐</w:t>
                </w:r>
              </w:sdtContent>
            </w:sdt>
            <w:r w:rsidR="005E4148" w:rsidRPr="00DB6882">
              <w:rPr>
                <w:rFonts w:cstheme="minorHAnsi"/>
              </w:rPr>
              <w:t xml:space="preserve"> </w:t>
            </w:r>
            <w:r w:rsidR="00C30F8A" w:rsidRPr="00DB6882">
              <w:rPr>
                <w:rStyle w:val="Pladsholdertekst"/>
                <w:rFonts w:eastAsia="Calibri"/>
                <w:color w:val="auto"/>
              </w:rPr>
              <w:t>Ja</w:t>
            </w:r>
          </w:p>
          <w:p w14:paraId="094238CE" w14:textId="77777777" w:rsidR="00C30F8A" w:rsidRPr="00DB6882" w:rsidRDefault="00C7424E" w:rsidP="00C30F8A">
            <w:pPr>
              <w:spacing w:after="0"/>
              <w:rPr>
                <w:rFonts w:cstheme="minorHAnsi"/>
              </w:rPr>
            </w:pPr>
            <w:sdt>
              <w:sdtPr>
                <w:rPr>
                  <w:rFonts w:cstheme="minorHAnsi"/>
                </w:rPr>
                <w:id w:val="-495180632"/>
                <w14:checkbox>
                  <w14:checked w14:val="0"/>
                  <w14:checkedState w14:val="2612" w14:font="MS Gothic"/>
                  <w14:uncheckedState w14:val="2610" w14:font="MS Gothic"/>
                </w14:checkbox>
              </w:sdtPr>
              <w:sdtEndPr/>
              <w:sdtContent>
                <w:r w:rsidR="00D111FB" w:rsidRPr="00DB6882">
                  <w:rPr>
                    <w:rFonts w:ascii="MS Gothic" w:eastAsia="MS Gothic" w:hAnsi="MS Gothic" w:cstheme="minorHAnsi" w:hint="eastAsia"/>
                  </w:rPr>
                  <w:t>☐</w:t>
                </w:r>
              </w:sdtContent>
            </w:sdt>
            <w:r w:rsidR="00C30F8A" w:rsidRPr="00DB6882">
              <w:rPr>
                <w:rFonts w:cstheme="minorHAnsi"/>
              </w:rPr>
              <w:t xml:space="preserve"> </w:t>
            </w:r>
            <w:r w:rsidR="00C30F8A" w:rsidRPr="00DB6882">
              <w:rPr>
                <w:rStyle w:val="Pladsholdertekst"/>
                <w:rFonts w:eastAsia="Calibri"/>
                <w:color w:val="auto"/>
              </w:rPr>
              <w:t>Nej</w:t>
            </w:r>
          </w:p>
        </w:tc>
      </w:tr>
      <w:tr w:rsidR="00C30F8A" w:rsidRPr="00DB6882" w14:paraId="4ADDE440" w14:textId="77777777" w:rsidTr="00403FCE">
        <w:tc>
          <w:tcPr>
            <w:tcW w:w="501" w:type="pct"/>
            <w:shd w:val="clear" w:color="auto" w:fill="D9D9D9" w:themeFill="background1" w:themeFillShade="D9"/>
          </w:tcPr>
          <w:p w14:paraId="6319C348" w14:textId="77777777" w:rsidR="00C30F8A" w:rsidRPr="00DB6882" w:rsidRDefault="00C30F8A" w:rsidP="00C30F8A">
            <w:pPr>
              <w:spacing w:after="0"/>
              <w:rPr>
                <w:rFonts w:cstheme="minorHAnsi"/>
              </w:rPr>
            </w:pPr>
            <w:r w:rsidRPr="00DB6882">
              <w:rPr>
                <w:rFonts w:cstheme="minorHAnsi"/>
              </w:rPr>
              <w:t>Bemærkninger</w:t>
            </w:r>
          </w:p>
        </w:tc>
        <w:sdt>
          <w:sdtPr>
            <w:rPr>
              <w:rFonts w:cstheme="minorHAnsi"/>
            </w:rPr>
            <w:id w:val="773142818"/>
            <w:placeholder>
              <w:docPart w:val="2DD48818BAFB41C6A33C0B39C421662A"/>
            </w:placeholder>
            <w:showingPlcHdr/>
            <w15:color w:val="FFFFFF"/>
            <w:text/>
          </w:sdtPr>
          <w:sdtEndPr/>
          <w:sdtContent>
            <w:tc>
              <w:tcPr>
                <w:tcW w:w="4499" w:type="pct"/>
              </w:tcPr>
              <w:p w14:paraId="6E659A50" w14:textId="77777777" w:rsidR="00C30F8A" w:rsidRPr="00DB6882" w:rsidRDefault="00C30F8A" w:rsidP="00C30F8A">
                <w:pPr>
                  <w:spacing w:after="0"/>
                  <w:rPr>
                    <w:rFonts w:cstheme="minorHAnsi"/>
                  </w:rPr>
                </w:pPr>
                <w:r w:rsidRPr="00DB6882">
                  <w:rPr>
                    <w:rFonts w:cstheme="minorHAnsi"/>
                    <w:color w:val="808080" w:themeColor="background1" w:themeShade="80"/>
                  </w:rPr>
                  <w:t>Her kan MedCom skrive en bemærkning</w:t>
                </w:r>
                <w:r w:rsidRPr="00DB6882">
                  <w:rPr>
                    <w:rStyle w:val="Pladsholdertekst"/>
                    <w:rFonts w:eastAsia="Calibri"/>
                  </w:rPr>
                  <w:t>. Hvis testen ikke godkendes, er det vigtigt at skrive en anbefaling om leverandørens anvendelse, f.eks. at denne standard anbefaler MedCom ikke sat i daglig drift, da den testede løsning vil kunne give driftsforstyrrelser</w:t>
                </w:r>
                <w:r w:rsidR="00386049" w:rsidRPr="00DB6882">
                  <w:rPr>
                    <w:rStyle w:val="Pladsholdertekst"/>
                    <w:rFonts w:eastAsia="Calibri"/>
                  </w:rPr>
                  <w:t>.</w:t>
                </w:r>
              </w:p>
            </w:tc>
          </w:sdtContent>
        </w:sdt>
      </w:tr>
      <w:tr w:rsidR="00C30F8A" w:rsidRPr="00DB6882" w14:paraId="2FA9FA1F" w14:textId="77777777" w:rsidTr="00403FCE">
        <w:tc>
          <w:tcPr>
            <w:tcW w:w="501" w:type="pct"/>
            <w:shd w:val="clear" w:color="auto" w:fill="D9D9D9" w:themeFill="background1" w:themeFillShade="D9"/>
          </w:tcPr>
          <w:p w14:paraId="3D8A4863" w14:textId="77777777" w:rsidR="00C30F8A" w:rsidRPr="00DB6882" w:rsidRDefault="00C30F8A" w:rsidP="00C30F8A">
            <w:pPr>
              <w:spacing w:after="0"/>
              <w:rPr>
                <w:rFonts w:cstheme="minorHAnsi"/>
              </w:rPr>
            </w:pPr>
            <w:r w:rsidRPr="00DB6882">
              <w:rPr>
                <w:rFonts w:cstheme="minorHAnsi"/>
              </w:rPr>
              <w:t>Udført af</w:t>
            </w:r>
          </w:p>
        </w:tc>
        <w:sdt>
          <w:sdtPr>
            <w:rPr>
              <w:rFonts w:cstheme="minorHAnsi"/>
            </w:rPr>
            <w:id w:val="609638656"/>
            <w:placeholder>
              <w:docPart w:val="35B490C7D17C404EBF6827D559235B86"/>
            </w:placeholder>
            <w:showingPlcHdr/>
            <w15:color w:val="FFFFFF"/>
            <w:text/>
          </w:sdtPr>
          <w:sdtEndPr/>
          <w:sdtContent>
            <w:tc>
              <w:tcPr>
                <w:tcW w:w="4499" w:type="pct"/>
              </w:tcPr>
              <w:p w14:paraId="7D07CF55" w14:textId="77777777" w:rsidR="00C30F8A" w:rsidRPr="00DB6882" w:rsidRDefault="00D111FB" w:rsidP="00C30F8A">
                <w:pPr>
                  <w:spacing w:after="0"/>
                  <w:rPr>
                    <w:rFonts w:cstheme="minorHAnsi"/>
                  </w:rPr>
                </w:pPr>
                <w:r w:rsidRPr="00DB6882">
                  <w:rPr>
                    <w:rFonts w:cstheme="minorHAnsi"/>
                    <w:color w:val="808080" w:themeColor="background1" w:themeShade="80"/>
                  </w:rPr>
                  <w:t>Navnet på MedCom’s ansvarlige (initialer) for denne test.</w:t>
                </w:r>
              </w:p>
            </w:tc>
          </w:sdtContent>
        </w:sdt>
      </w:tr>
    </w:tbl>
    <w:p w14:paraId="26ED560C" w14:textId="77777777" w:rsidR="006379C8" w:rsidRPr="00DB6882" w:rsidRDefault="005846EB" w:rsidP="006379C8">
      <w:pPr>
        <w:pStyle w:val="Overskrift1"/>
        <w:rPr>
          <w:rFonts w:cstheme="minorHAnsi"/>
        </w:rPr>
      </w:pPr>
      <w:bookmarkStart w:id="24" w:name="_Toc273967335"/>
      <w:bookmarkStart w:id="25" w:name="_Toc273967379"/>
      <w:bookmarkStart w:id="26" w:name="_Toc168907240"/>
      <w:r w:rsidRPr="00DB6882">
        <w:rPr>
          <w:rFonts w:cstheme="minorHAnsi"/>
        </w:rPr>
        <w:lastRenderedPageBreak/>
        <w:t>krav</w:t>
      </w:r>
      <w:bookmarkEnd w:id="24"/>
      <w:bookmarkEnd w:id="25"/>
      <w:r w:rsidR="009356B9" w:rsidRPr="00DB6882">
        <w:rPr>
          <w:rFonts w:cstheme="minorHAnsi"/>
        </w:rPr>
        <w:t xml:space="preserve"> TIL TESTEN</w:t>
      </w:r>
      <w:bookmarkEnd w:id="26"/>
    </w:p>
    <w:p w14:paraId="7A0ADB94" w14:textId="77777777" w:rsidR="007B3820" w:rsidRPr="00DB6882" w:rsidRDefault="00A9625D" w:rsidP="009356B9">
      <w:pPr>
        <w:rPr>
          <w:rFonts w:eastAsia="Calibri" w:cstheme="minorHAnsi"/>
          <w:lang w:eastAsia="de-DE"/>
        </w:rPr>
      </w:pPr>
      <w:r w:rsidRPr="00DB6882">
        <w:rPr>
          <w:rFonts w:eastAsia="Calibri" w:cstheme="minorHAnsi"/>
          <w:lang w:eastAsia="de-DE"/>
        </w:rPr>
        <w:t xml:space="preserve">Formålet med dette kapitel er at beskrive de </w:t>
      </w:r>
      <w:r w:rsidR="007B3820" w:rsidRPr="00DB6882">
        <w:rPr>
          <w:rFonts w:eastAsia="Calibri" w:cstheme="minorHAnsi"/>
          <w:lang w:eastAsia="de-DE"/>
        </w:rPr>
        <w:t>krav</w:t>
      </w:r>
      <w:r w:rsidR="008F76A3" w:rsidRPr="00DB6882">
        <w:rPr>
          <w:rFonts w:eastAsia="Calibri" w:cstheme="minorHAnsi"/>
          <w:lang w:eastAsia="de-DE"/>
        </w:rPr>
        <w:t xml:space="preserve"> til it-systemerne</w:t>
      </w:r>
      <w:r w:rsidRPr="00DB6882">
        <w:rPr>
          <w:rFonts w:eastAsia="Calibri" w:cstheme="minorHAnsi"/>
          <w:lang w:eastAsia="de-DE"/>
        </w:rPr>
        <w:t xml:space="preserve">, </w:t>
      </w:r>
      <w:r w:rsidR="00F9310B" w:rsidRPr="00DB6882">
        <w:rPr>
          <w:rFonts w:eastAsia="Calibri" w:cstheme="minorHAnsi"/>
          <w:lang w:eastAsia="de-DE"/>
        </w:rPr>
        <w:t>der</w:t>
      </w:r>
      <w:r w:rsidRPr="00DB6882">
        <w:rPr>
          <w:rFonts w:eastAsia="Calibri" w:cstheme="minorHAnsi"/>
          <w:lang w:eastAsia="de-DE"/>
        </w:rPr>
        <w:t xml:space="preserve"> skal </w:t>
      </w:r>
      <w:r w:rsidR="007B3820" w:rsidRPr="00DB6882">
        <w:rPr>
          <w:rFonts w:eastAsia="Calibri" w:cstheme="minorHAnsi"/>
          <w:lang w:eastAsia="de-DE"/>
        </w:rPr>
        <w:t>opfyldes</w:t>
      </w:r>
      <w:r w:rsidR="00EC377B" w:rsidRPr="00DB6882">
        <w:rPr>
          <w:rFonts w:eastAsia="Calibri" w:cstheme="minorHAnsi"/>
          <w:lang w:eastAsia="de-DE"/>
        </w:rPr>
        <w:t xml:space="preserve"> </w:t>
      </w:r>
      <w:r w:rsidR="007B3820" w:rsidRPr="00DB6882">
        <w:rPr>
          <w:rFonts w:eastAsia="Calibri" w:cstheme="minorHAnsi"/>
          <w:lang w:eastAsia="de-DE"/>
        </w:rPr>
        <w:t>før godkendelse</w:t>
      </w:r>
      <w:r w:rsidR="00EA510E" w:rsidRPr="00DB6882">
        <w:rPr>
          <w:rFonts w:eastAsia="Calibri" w:cstheme="minorHAnsi"/>
          <w:lang w:eastAsia="de-DE"/>
        </w:rPr>
        <w:t>,</w:t>
      </w:r>
      <w:r w:rsidR="007B3820" w:rsidRPr="00DB6882">
        <w:rPr>
          <w:rFonts w:eastAsia="Calibri" w:cstheme="minorHAnsi"/>
          <w:lang w:eastAsia="de-DE"/>
        </w:rPr>
        <w:t xml:space="preserve"> kan </w:t>
      </w:r>
      <w:r w:rsidR="008F76A3" w:rsidRPr="00DB6882">
        <w:rPr>
          <w:rFonts w:eastAsia="Calibri" w:cstheme="minorHAnsi"/>
          <w:lang w:eastAsia="de-DE"/>
        </w:rPr>
        <w:t>finde sted</w:t>
      </w:r>
      <w:r w:rsidR="007B3820" w:rsidRPr="00DB6882">
        <w:rPr>
          <w:rFonts w:eastAsia="Calibri" w:cstheme="minorHAnsi"/>
          <w:lang w:eastAsia="de-DE"/>
        </w:rPr>
        <w:t>.</w:t>
      </w:r>
    </w:p>
    <w:p w14:paraId="0D96B913" w14:textId="77777777" w:rsidR="00A9625D" w:rsidRPr="00DB6882" w:rsidRDefault="007B3820" w:rsidP="009356B9">
      <w:pPr>
        <w:rPr>
          <w:rFonts w:eastAsia="Calibri" w:cstheme="minorHAnsi"/>
          <w:lang w:eastAsia="de-DE"/>
        </w:rPr>
      </w:pPr>
      <w:r w:rsidRPr="00DB6882">
        <w:rPr>
          <w:rFonts w:eastAsia="Calibri" w:cstheme="minorHAnsi"/>
          <w:lang w:eastAsia="de-DE"/>
        </w:rPr>
        <w:t xml:space="preserve">Kravene </w:t>
      </w:r>
      <w:r w:rsidR="004B4BB5" w:rsidRPr="00DB6882">
        <w:rPr>
          <w:rFonts w:eastAsia="Calibri" w:cstheme="minorHAnsi"/>
          <w:lang w:eastAsia="de-DE"/>
        </w:rPr>
        <w:t>er delt</w:t>
      </w:r>
      <w:r w:rsidR="00C245AB" w:rsidRPr="00DB6882">
        <w:rPr>
          <w:rFonts w:eastAsia="Calibri" w:cstheme="minorHAnsi"/>
          <w:lang w:eastAsia="de-DE"/>
        </w:rPr>
        <w:t xml:space="preserve"> op i </w:t>
      </w:r>
      <w:r w:rsidRPr="00DB6882">
        <w:rPr>
          <w:rFonts w:eastAsia="Calibri" w:cstheme="minorHAnsi"/>
          <w:lang w:eastAsia="de-DE"/>
        </w:rPr>
        <w:t xml:space="preserve">følgende </w:t>
      </w:r>
      <w:r w:rsidR="00DB3908" w:rsidRPr="00DB6882">
        <w:rPr>
          <w:rFonts w:eastAsia="Calibri" w:cstheme="minorHAnsi"/>
          <w:lang w:eastAsia="de-DE"/>
        </w:rPr>
        <w:t>fire</w:t>
      </w:r>
      <w:r w:rsidR="009356B9" w:rsidRPr="00DB6882">
        <w:rPr>
          <w:rFonts w:eastAsia="Calibri" w:cstheme="minorHAnsi"/>
          <w:lang w:eastAsia="de-DE"/>
        </w:rPr>
        <w:t xml:space="preserve"> områder</w:t>
      </w:r>
      <w:r w:rsidR="00206ECE" w:rsidRPr="00DB6882">
        <w:rPr>
          <w:rFonts w:eastAsia="Calibri" w:cstheme="minorHAnsi"/>
          <w:lang w:eastAsia="de-DE"/>
        </w:rPr>
        <w:t>:</w:t>
      </w:r>
    </w:p>
    <w:p w14:paraId="6A46CE90" w14:textId="77777777" w:rsidR="009356B9" w:rsidRPr="00DB6882" w:rsidRDefault="009356B9" w:rsidP="005B45C7">
      <w:pPr>
        <w:pStyle w:val="Listeafsnit"/>
        <w:numPr>
          <w:ilvl w:val="0"/>
          <w:numId w:val="3"/>
        </w:numPr>
        <w:rPr>
          <w:rFonts w:eastAsia="Calibri" w:cstheme="minorHAnsi"/>
          <w:lang w:eastAsia="de-DE"/>
        </w:rPr>
      </w:pPr>
      <w:bookmarkStart w:id="27" w:name="OLE_LINK1"/>
      <w:r w:rsidRPr="00DB6882">
        <w:rPr>
          <w:rFonts w:eastAsia="Calibri" w:cstheme="minorHAnsi"/>
          <w:lang w:eastAsia="de-DE"/>
        </w:rPr>
        <w:t>Generelle krav</w:t>
      </w:r>
    </w:p>
    <w:p w14:paraId="396F6126" w14:textId="77777777" w:rsidR="00F03644" w:rsidRPr="00DB6882" w:rsidRDefault="00F03644" w:rsidP="005B45C7">
      <w:pPr>
        <w:pStyle w:val="Listeafsnit"/>
        <w:numPr>
          <w:ilvl w:val="0"/>
          <w:numId w:val="3"/>
        </w:numPr>
        <w:rPr>
          <w:rFonts w:eastAsia="Calibri" w:cstheme="minorHAnsi"/>
          <w:lang w:eastAsia="de-DE"/>
        </w:rPr>
      </w:pPr>
      <w:r w:rsidRPr="00DB6882">
        <w:rPr>
          <w:rFonts w:eastAsia="Calibri" w:cstheme="minorHAnsi"/>
          <w:lang w:eastAsia="de-DE"/>
        </w:rPr>
        <w:t>Flow håndtering</w:t>
      </w:r>
      <w:r w:rsidR="00DB3908" w:rsidRPr="00DB6882">
        <w:rPr>
          <w:rFonts w:eastAsia="Calibri" w:cstheme="minorHAnsi"/>
          <w:lang w:eastAsia="de-DE"/>
        </w:rPr>
        <w:t xml:space="preserve"> (arbejdsgange)</w:t>
      </w:r>
    </w:p>
    <w:p w14:paraId="00EECBCB" w14:textId="77777777" w:rsidR="00206ECE" w:rsidRPr="00DB6882" w:rsidRDefault="007B3820" w:rsidP="005B45C7">
      <w:pPr>
        <w:pStyle w:val="Listeafsnit"/>
        <w:numPr>
          <w:ilvl w:val="0"/>
          <w:numId w:val="3"/>
        </w:numPr>
        <w:rPr>
          <w:rFonts w:eastAsia="Calibri" w:cstheme="minorHAnsi"/>
          <w:lang w:eastAsia="de-DE"/>
        </w:rPr>
      </w:pPr>
      <w:r w:rsidRPr="00DB6882">
        <w:rPr>
          <w:rFonts w:eastAsia="Calibri" w:cstheme="minorHAnsi"/>
          <w:lang w:eastAsia="de-DE"/>
        </w:rPr>
        <w:t>Indholdsmæssige krav</w:t>
      </w:r>
    </w:p>
    <w:p w14:paraId="640CEE2E" w14:textId="77777777" w:rsidR="00382748" w:rsidRPr="00DB6882" w:rsidRDefault="00382748" w:rsidP="00382748">
      <w:pPr>
        <w:pStyle w:val="Listeafsnit"/>
        <w:numPr>
          <w:ilvl w:val="0"/>
          <w:numId w:val="3"/>
        </w:numPr>
        <w:rPr>
          <w:rFonts w:eastAsia="Calibri" w:cstheme="minorHAnsi"/>
          <w:lang w:eastAsia="de-DE"/>
        </w:rPr>
      </w:pPr>
      <w:r w:rsidRPr="00DB6882">
        <w:rPr>
          <w:rFonts w:eastAsia="Calibri" w:cstheme="minorHAnsi"/>
          <w:lang w:eastAsia="de-DE"/>
        </w:rPr>
        <w:t>Tekniske krav</w:t>
      </w:r>
    </w:p>
    <w:bookmarkEnd w:id="27"/>
    <w:p w14:paraId="5F1A46D5" w14:textId="77777777" w:rsidR="009356B9" w:rsidRPr="00DB6882" w:rsidRDefault="00DB3908" w:rsidP="009356B9">
      <w:pPr>
        <w:rPr>
          <w:rFonts w:eastAsia="Calibri" w:cstheme="minorHAnsi"/>
          <w:lang w:eastAsia="de-DE"/>
        </w:rPr>
      </w:pPr>
      <w:r w:rsidRPr="00DB6882">
        <w:rPr>
          <w:rFonts w:eastAsia="Calibri" w:cstheme="minorHAnsi"/>
          <w:lang w:eastAsia="de-DE"/>
        </w:rPr>
        <w:t>De fire</w:t>
      </w:r>
      <w:r w:rsidR="009356B9" w:rsidRPr="00DB6882">
        <w:rPr>
          <w:rFonts w:eastAsia="Calibri" w:cstheme="minorHAnsi"/>
          <w:lang w:eastAsia="de-DE"/>
        </w:rPr>
        <w:t xml:space="preserve"> områder er beskrevet nedenfor</w:t>
      </w:r>
    </w:p>
    <w:tbl>
      <w:tblPr>
        <w:tblStyle w:val="Tabel-Gitter"/>
        <w:tblW w:w="0" w:type="auto"/>
        <w:tblBorders>
          <w:top w:val="single" w:sz="24" w:space="0" w:color="27587B"/>
          <w:left w:val="none" w:sz="0" w:space="0" w:color="auto"/>
          <w:bottom w:val="single" w:sz="24" w:space="0" w:color="27587B"/>
          <w:right w:val="none" w:sz="0" w:space="0" w:color="auto"/>
          <w:insideH w:val="none" w:sz="0" w:space="0" w:color="auto"/>
          <w:insideV w:val="none" w:sz="0" w:space="0" w:color="auto"/>
        </w:tblBorders>
        <w:tblLook w:val="04A0" w:firstRow="1" w:lastRow="0" w:firstColumn="1" w:lastColumn="0" w:noHBand="0" w:noVBand="1"/>
      </w:tblPr>
      <w:tblGrid>
        <w:gridCol w:w="14165"/>
      </w:tblGrid>
      <w:tr w:rsidR="00C30F8A" w:rsidRPr="00DB6882" w14:paraId="72E6ACF6" w14:textId="77777777" w:rsidTr="00290671">
        <w:tc>
          <w:tcPr>
            <w:tcW w:w="14165" w:type="dxa"/>
            <w:tcBorders>
              <w:top w:val="single" w:sz="24" w:space="0" w:color="27587B"/>
              <w:bottom w:val="nil"/>
            </w:tcBorders>
            <w:shd w:val="clear" w:color="auto" w:fill="CADEE5"/>
          </w:tcPr>
          <w:p w14:paraId="0E1C42CE" w14:textId="77777777" w:rsidR="00781749" w:rsidRPr="00DB6882" w:rsidRDefault="00781749" w:rsidP="00781749">
            <w:pPr>
              <w:ind w:left="888" w:hanging="851"/>
              <w:rPr>
                <w:rFonts w:eastAsia="Calibri" w:cstheme="minorBidi"/>
                <w:lang w:eastAsia="de-DE"/>
              </w:rPr>
            </w:pPr>
            <w:r w:rsidRPr="00DB6882">
              <w:rPr>
                <w:rStyle w:val="Strk"/>
                <w:sz w:val="28"/>
                <w:szCs w:val="28"/>
              </w:rPr>
              <w:t>OBS!</w:t>
            </w:r>
            <w:r w:rsidR="2859C380" w:rsidRPr="00DB6882">
              <w:rPr>
                <w:rStyle w:val="Strk"/>
                <w:sz w:val="28"/>
                <w:szCs w:val="28"/>
              </w:rPr>
              <w:t xml:space="preserve"> </w:t>
            </w:r>
            <w:r w:rsidRPr="00DB6882">
              <w:rPr>
                <w:rFonts w:eastAsia="Calibri" w:cstheme="minorHAnsi"/>
                <w:szCs w:val="20"/>
                <w:lang w:eastAsia="de-DE"/>
              </w:rPr>
              <w:tab/>
            </w:r>
            <w:r w:rsidRPr="00DB6882">
              <w:rPr>
                <w:rFonts w:cstheme="minorBidi"/>
              </w:rPr>
              <w:t xml:space="preserve">Ved </w:t>
            </w:r>
            <w:r w:rsidRPr="00DB6882">
              <w:rPr>
                <w:rFonts w:cstheme="minorBidi"/>
                <w:b/>
              </w:rPr>
              <w:t>e</w:t>
            </w:r>
            <w:r w:rsidRPr="00DB6882">
              <w:rPr>
                <w:rFonts w:eastAsia="Calibri" w:cstheme="minorBidi"/>
                <w:b/>
                <w:lang w:eastAsia="de-DE"/>
              </w:rPr>
              <w:t>gentest</w:t>
            </w:r>
            <w:r w:rsidRPr="00DB6882">
              <w:rPr>
                <w:rFonts w:eastAsia="Calibri" w:cstheme="minorBidi"/>
                <w:lang w:eastAsia="de-DE"/>
              </w:rPr>
              <w:t>, dokumenteres testen ved at udfylde denne testprotokol samt samle alle relevante test-filer og skærmdumps i en samlet ZIP-fil der sendes til relevant kontakt hos MedCom</w:t>
            </w:r>
          </w:p>
          <w:p w14:paraId="6D3BA21D" w14:textId="77777777" w:rsidR="00105334" w:rsidRPr="00DB6882" w:rsidRDefault="00295E8F" w:rsidP="00105334">
            <w:pPr>
              <w:tabs>
                <w:tab w:val="left" w:pos="884"/>
              </w:tabs>
              <w:rPr>
                <w:rFonts w:eastAsia="Calibri" w:cstheme="minorHAnsi"/>
                <w:szCs w:val="20"/>
                <w:lang w:eastAsia="de-DE"/>
              </w:rPr>
            </w:pPr>
            <w:r w:rsidRPr="00DB6882">
              <w:rPr>
                <w:rFonts w:eastAsia="Calibri" w:cstheme="minorHAnsi"/>
                <w:szCs w:val="20"/>
                <w:lang w:eastAsia="de-DE"/>
              </w:rPr>
              <w:tab/>
              <w:t>Som leverandør er det udelukkende følgende to kolonner der skal udfyldes:</w:t>
            </w:r>
          </w:p>
          <w:p w14:paraId="23C7251A" w14:textId="77777777" w:rsidR="00295E8F" w:rsidRPr="00DB6882" w:rsidRDefault="00295E8F" w:rsidP="00295E8F">
            <w:pPr>
              <w:pStyle w:val="Listeafsnit"/>
              <w:numPr>
                <w:ilvl w:val="0"/>
                <w:numId w:val="8"/>
              </w:numPr>
              <w:tabs>
                <w:tab w:val="left" w:pos="884"/>
              </w:tabs>
              <w:rPr>
                <w:rFonts w:ascii="Calibri" w:hAnsi="Calibri"/>
                <w:szCs w:val="20"/>
                <w:lang w:eastAsia="de-DE"/>
              </w:rPr>
            </w:pPr>
            <w:r w:rsidRPr="00DB6882">
              <w:rPr>
                <w:rFonts w:eastAsia="Calibri" w:cstheme="minorHAnsi"/>
                <w:b/>
                <w:szCs w:val="20"/>
                <w:lang w:eastAsia="de-DE"/>
              </w:rPr>
              <w:t>[Test data]</w:t>
            </w:r>
            <w:r w:rsidRPr="00DB6882">
              <w:rPr>
                <w:rFonts w:eastAsia="Calibri" w:cstheme="minorHAnsi"/>
                <w:bCs/>
                <w:szCs w:val="20"/>
                <w:lang w:eastAsia="de-DE"/>
              </w:rPr>
              <w:t xml:space="preserve"> – udfyldes med filnavn(e) som er ind- og udlæst i forbindelse med test af konkrete test-step</w:t>
            </w:r>
          </w:p>
          <w:p w14:paraId="29E725F2" w14:textId="77777777" w:rsidR="00295E8F" w:rsidRPr="00DB6882" w:rsidRDefault="00295E8F" w:rsidP="00295E8F">
            <w:pPr>
              <w:pStyle w:val="Listeafsnit"/>
              <w:numPr>
                <w:ilvl w:val="1"/>
                <w:numId w:val="8"/>
              </w:numPr>
              <w:tabs>
                <w:tab w:val="left" w:pos="884"/>
              </w:tabs>
              <w:rPr>
                <w:rFonts w:ascii="Calibri" w:hAnsi="Calibri"/>
                <w:bCs/>
                <w:i/>
                <w:iCs/>
                <w:szCs w:val="20"/>
                <w:lang w:eastAsia="de-DE"/>
              </w:rPr>
            </w:pPr>
            <w:r w:rsidRPr="00DB6882">
              <w:rPr>
                <w:rFonts w:eastAsia="Calibri" w:cstheme="minorHAnsi"/>
                <w:bCs/>
                <w:i/>
                <w:iCs/>
                <w:szCs w:val="20"/>
                <w:lang w:eastAsia="de-DE"/>
              </w:rPr>
              <w:t>Typisk fil-udtræk samt skærmdumps</w:t>
            </w:r>
          </w:p>
          <w:p w14:paraId="23A7840A" w14:textId="77777777" w:rsidR="00BD02F9" w:rsidRPr="00DB6882" w:rsidRDefault="006A4BFF" w:rsidP="00295E8F">
            <w:pPr>
              <w:pStyle w:val="Listeafsnit"/>
              <w:numPr>
                <w:ilvl w:val="1"/>
                <w:numId w:val="8"/>
              </w:numPr>
              <w:tabs>
                <w:tab w:val="left" w:pos="884"/>
              </w:tabs>
              <w:rPr>
                <w:rFonts w:ascii="Calibri" w:hAnsi="Calibri"/>
                <w:bCs/>
                <w:i/>
                <w:iCs/>
                <w:szCs w:val="20"/>
                <w:lang w:eastAsia="de-DE"/>
              </w:rPr>
            </w:pPr>
            <w:r w:rsidRPr="00DB6882">
              <w:rPr>
                <w:bCs/>
                <w:i/>
                <w:iCs/>
                <w:szCs w:val="20"/>
                <w:lang w:eastAsia="de-DE"/>
              </w:rPr>
              <w:t xml:space="preserve">I særlige tilfælde kan </w:t>
            </w:r>
            <w:r w:rsidR="00160EC2" w:rsidRPr="00DB6882">
              <w:rPr>
                <w:bCs/>
                <w:i/>
                <w:iCs/>
                <w:szCs w:val="20"/>
                <w:lang w:eastAsia="de-DE"/>
              </w:rPr>
              <w:t>en anden form accepteres</w:t>
            </w:r>
          </w:p>
          <w:p w14:paraId="6C814647" w14:textId="77777777" w:rsidR="00295E8F" w:rsidRPr="00DB6882" w:rsidRDefault="00295E8F" w:rsidP="00295E8F">
            <w:pPr>
              <w:pStyle w:val="Listeafsnit"/>
              <w:numPr>
                <w:ilvl w:val="0"/>
                <w:numId w:val="8"/>
              </w:numPr>
              <w:tabs>
                <w:tab w:val="left" w:pos="884"/>
              </w:tabs>
              <w:rPr>
                <w:rFonts w:ascii="Calibri" w:hAnsi="Calibri"/>
                <w:szCs w:val="20"/>
                <w:lang w:eastAsia="de-DE"/>
              </w:rPr>
            </w:pPr>
            <w:r w:rsidRPr="00DB6882">
              <w:rPr>
                <w:rFonts w:eastAsia="Calibri" w:cstheme="minorHAnsi"/>
                <w:b/>
                <w:bCs/>
                <w:szCs w:val="20"/>
                <w:lang w:eastAsia="de-DE"/>
              </w:rPr>
              <w:t>[Aktuelt resultat]</w:t>
            </w:r>
            <w:r w:rsidRPr="00DB6882">
              <w:rPr>
                <w:rFonts w:eastAsia="Calibri"/>
                <w:color w:val="000000"/>
                <w:szCs w:val="20"/>
                <w:lang w:eastAsia="de-DE"/>
              </w:rPr>
              <w:t xml:space="preserve"> udfyldes med egentestens udfald samt eventuelle kommentar for gennemført test-step</w:t>
            </w:r>
          </w:p>
          <w:p w14:paraId="3671F90C" w14:textId="77777777" w:rsidR="00295E8F" w:rsidRPr="00DB6882" w:rsidRDefault="00295E8F" w:rsidP="00295E8F">
            <w:pPr>
              <w:tabs>
                <w:tab w:val="left" w:pos="884"/>
              </w:tabs>
              <w:rPr>
                <w:rFonts w:eastAsia="Calibri" w:cstheme="minorHAnsi"/>
                <w:szCs w:val="20"/>
                <w:lang w:eastAsia="de-DE"/>
              </w:rPr>
            </w:pPr>
            <w:r w:rsidRPr="00DB6882">
              <w:rPr>
                <w:rFonts w:eastAsia="Calibri" w:cstheme="minorHAnsi"/>
                <w:szCs w:val="20"/>
                <w:lang w:eastAsia="de-DE"/>
              </w:rPr>
              <w:tab/>
              <w:t>Øvrige kolonner er forbeholdt MedCom.</w:t>
            </w:r>
          </w:p>
          <w:p w14:paraId="4D6C0086" w14:textId="77777777" w:rsidR="00295E8F" w:rsidRPr="00DB6882" w:rsidRDefault="00295E8F" w:rsidP="00295E8F">
            <w:pPr>
              <w:tabs>
                <w:tab w:val="left" w:pos="884"/>
              </w:tabs>
              <w:rPr>
                <w:rFonts w:eastAsia="Calibri" w:cstheme="minorHAnsi"/>
                <w:szCs w:val="20"/>
                <w:lang w:eastAsia="de-DE"/>
              </w:rPr>
            </w:pPr>
          </w:p>
          <w:p w14:paraId="435CF33D" w14:textId="77777777" w:rsidR="006B3266" w:rsidRPr="00DB6882" w:rsidRDefault="006B3266" w:rsidP="006B3266">
            <w:pPr>
              <w:tabs>
                <w:tab w:val="left" w:pos="884"/>
              </w:tabs>
              <w:rPr>
                <w:rFonts w:eastAsia="Calibri" w:cstheme="minorHAnsi"/>
                <w:szCs w:val="20"/>
                <w:lang w:eastAsia="de-DE"/>
              </w:rPr>
            </w:pPr>
            <w:r w:rsidRPr="00DB6882">
              <w:rPr>
                <w:rFonts w:eastAsia="Calibri" w:cstheme="minorHAnsi"/>
                <w:szCs w:val="20"/>
                <w:lang w:eastAsia="de-DE"/>
              </w:rPr>
              <w:tab/>
              <w:t>Navngivning:</w:t>
            </w:r>
          </w:p>
          <w:p w14:paraId="5FEC4DD7" w14:textId="77777777" w:rsidR="002D30BF" w:rsidRPr="00DB6882" w:rsidRDefault="00105334" w:rsidP="002D30BF">
            <w:pPr>
              <w:pStyle w:val="Listeafsnit"/>
              <w:numPr>
                <w:ilvl w:val="0"/>
                <w:numId w:val="8"/>
              </w:numPr>
              <w:tabs>
                <w:tab w:val="left" w:pos="884"/>
              </w:tabs>
              <w:rPr>
                <w:rFonts w:eastAsia="Calibri" w:cstheme="minorHAnsi"/>
                <w:szCs w:val="20"/>
                <w:lang w:eastAsia="de-DE"/>
              </w:rPr>
            </w:pPr>
            <w:r w:rsidRPr="00DB6882">
              <w:rPr>
                <w:rFonts w:eastAsia="Calibri" w:cstheme="minorHAnsi"/>
                <w:szCs w:val="20"/>
                <w:lang w:eastAsia="de-DE"/>
              </w:rPr>
              <w:t>Navngiv filer med standardtype samt det step de repræsenterer</w:t>
            </w:r>
            <w:r w:rsidR="000C4528" w:rsidRPr="00DB6882">
              <w:rPr>
                <w:rFonts w:eastAsia="Calibri" w:cstheme="minorHAnsi"/>
                <w:szCs w:val="20"/>
                <w:lang w:eastAsia="de-DE"/>
              </w:rPr>
              <w:t xml:space="preserve"> f.eks.:</w:t>
            </w:r>
            <w:r w:rsidR="00160EC2" w:rsidRPr="00DB6882">
              <w:rPr>
                <w:rFonts w:eastAsia="Calibri" w:cstheme="minorHAnsi"/>
                <w:b/>
                <w:bCs/>
                <w:szCs w:val="20"/>
                <w:lang w:eastAsia="de-DE"/>
              </w:rPr>
              <w:t xml:space="preserve"> &lt;</w:t>
            </w:r>
            <w:r w:rsidR="00484473" w:rsidRPr="00DB6882">
              <w:rPr>
                <w:rFonts w:eastAsia="Calibri" w:cstheme="minorHAnsi"/>
                <w:b/>
                <w:bCs/>
                <w:i/>
                <w:iCs/>
                <w:szCs w:val="20"/>
                <w:lang w:eastAsia="de-DE"/>
              </w:rPr>
              <w:t>standard type</w:t>
            </w:r>
            <w:r w:rsidR="00160EC2" w:rsidRPr="00DB6882">
              <w:rPr>
                <w:rFonts w:eastAsia="Calibri" w:cstheme="minorHAnsi"/>
                <w:b/>
                <w:bCs/>
                <w:szCs w:val="20"/>
                <w:lang w:eastAsia="de-DE"/>
              </w:rPr>
              <w:t>&gt;</w:t>
            </w:r>
            <w:r w:rsidRPr="00DB6882">
              <w:rPr>
                <w:rFonts w:eastAsia="Calibri" w:cstheme="minorHAnsi"/>
                <w:b/>
                <w:bCs/>
                <w:szCs w:val="20"/>
                <w:lang w:eastAsia="de-DE"/>
              </w:rPr>
              <w:t>_&lt;</w:t>
            </w:r>
            <w:r w:rsidRPr="00DB6882">
              <w:rPr>
                <w:rFonts w:eastAsia="Calibri" w:cstheme="minorHAnsi"/>
                <w:b/>
                <w:bCs/>
                <w:i/>
                <w:iCs/>
                <w:szCs w:val="20"/>
                <w:lang w:eastAsia="de-DE"/>
              </w:rPr>
              <w:t>test step</w:t>
            </w:r>
            <w:r w:rsidRPr="00DB6882">
              <w:rPr>
                <w:rFonts w:eastAsia="Calibri" w:cstheme="minorHAnsi"/>
                <w:b/>
                <w:bCs/>
                <w:szCs w:val="20"/>
                <w:lang w:eastAsia="de-DE"/>
              </w:rPr>
              <w:t>&gt;_</w:t>
            </w:r>
            <w:r w:rsidR="00094977" w:rsidRPr="00DB6882">
              <w:rPr>
                <w:rFonts w:eastAsia="Calibri" w:cstheme="minorHAnsi"/>
                <w:b/>
                <w:bCs/>
                <w:szCs w:val="20"/>
                <w:lang w:eastAsia="de-DE"/>
              </w:rPr>
              <w:t>&lt;</w:t>
            </w:r>
            <w:r w:rsidR="00094977" w:rsidRPr="00DB6882">
              <w:rPr>
                <w:rFonts w:eastAsia="Calibri" w:cstheme="minorHAnsi"/>
                <w:b/>
                <w:bCs/>
                <w:i/>
                <w:iCs/>
                <w:szCs w:val="20"/>
                <w:lang w:eastAsia="de-DE"/>
              </w:rPr>
              <w:t>fortløbende bogstav</w:t>
            </w:r>
            <w:r w:rsidR="00094977" w:rsidRPr="00DB6882">
              <w:rPr>
                <w:rFonts w:eastAsia="Calibri" w:cstheme="minorHAnsi"/>
                <w:b/>
                <w:bCs/>
                <w:szCs w:val="20"/>
                <w:lang w:eastAsia="de-DE"/>
              </w:rPr>
              <w:t>&gt;</w:t>
            </w:r>
            <w:r w:rsidRPr="00DB6882">
              <w:rPr>
                <w:rFonts w:eastAsia="Calibri" w:cstheme="minorHAnsi"/>
                <w:b/>
                <w:bCs/>
                <w:szCs w:val="20"/>
                <w:lang w:eastAsia="de-DE"/>
              </w:rPr>
              <w:t>.xml</w:t>
            </w:r>
          </w:p>
          <w:p w14:paraId="0773136A" w14:textId="77777777" w:rsidR="00DD54D0" w:rsidRPr="00DB6882" w:rsidRDefault="00DD54D0" w:rsidP="00DD54D0">
            <w:pPr>
              <w:pStyle w:val="Listeafsnit"/>
              <w:numPr>
                <w:ilvl w:val="1"/>
                <w:numId w:val="8"/>
              </w:numPr>
              <w:tabs>
                <w:tab w:val="left" w:pos="884"/>
              </w:tabs>
              <w:rPr>
                <w:rFonts w:eastAsia="Calibri" w:cstheme="minorHAnsi"/>
                <w:szCs w:val="20"/>
                <w:lang w:eastAsia="de-DE"/>
              </w:rPr>
            </w:pPr>
            <w:r w:rsidRPr="00DB6882">
              <w:rPr>
                <w:rFonts w:eastAsia="Calibri" w:cstheme="minorHAnsi"/>
                <w:szCs w:val="20"/>
                <w:lang w:eastAsia="de-DE"/>
              </w:rPr>
              <w:t>Eksempler</w:t>
            </w:r>
            <w:r w:rsidR="00447899" w:rsidRPr="00DB6882">
              <w:rPr>
                <w:rFonts w:eastAsia="Calibri" w:cstheme="minorHAnsi"/>
                <w:szCs w:val="20"/>
                <w:lang w:eastAsia="de-DE"/>
              </w:rPr>
              <w:t xml:space="preserve"> ved flere filer til samme teststep</w:t>
            </w:r>
            <w:r w:rsidRPr="00DB6882">
              <w:rPr>
                <w:rFonts w:eastAsia="Calibri" w:cstheme="minorHAnsi"/>
                <w:szCs w:val="20"/>
                <w:lang w:eastAsia="de-DE"/>
              </w:rPr>
              <w:t>:</w:t>
            </w:r>
          </w:p>
          <w:p w14:paraId="64BC88F8" w14:textId="56DE2018" w:rsidR="00DD54D0" w:rsidRPr="00DB6882" w:rsidRDefault="00E851FB" w:rsidP="00DD54D0">
            <w:pPr>
              <w:pStyle w:val="Listeafsnit"/>
              <w:tabs>
                <w:tab w:val="left" w:pos="884"/>
              </w:tabs>
              <w:ind w:left="2323"/>
              <w:rPr>
                <w:rFonts w:ascii="Courier New" w:eastAsia="Calibri" w:hAnsi="Courier New" w:cs="Courier New"/>
                <w:sz w:val="18"/>
                <w:szCs w:val="18"/>
                <w:lang w:val="en-US" w:eastAsia="de-DE"/>
              </w:rPr>
            </w:pPr>
            <w:r w:rsidRPr="00DB6882">
              <w:rPr>
                <w:rFonts w:ascii="Courier New" w:eastAsia="Calibri" w:hAnsi="Courier New" w:cs="Courier New"/>
                <w:sz w:val="18"/>
                <w:szCs w:val="18"/>
                <w:lang w:val="en-US" w:eastAsia="de-DE"/>
              </w:rPr>
              <w:t>SUP</w:t>
            </w:r>
            <w:r w:rsidR="00DD54D0" w:rsidRPr="00DB6882">
              <w:rPr>
                <w:rFonts w:ascii="Courier New" w:eastAsia="Calibri" w:hAnsi="Courier New" w:cs="Courier New"/>
                <w:sz w:val="18"/>
                <w:szCs w:val="18"/>
                <w:lang w:val="en-US" w:eastAsia="de-DE"/>
              </w:rPr>
              <w:t>_3.4_A.xml</w:t>
            </w:r>
          </w:p>
          <w:p w14:paraId="3FAC1F40" w14:textId="77777777" w:rsidR="00E851FB" w:rsidRPr="00DB6882" w:rsidRDefault="00E851FB" w:rsidP="00E851FB">
            <w:pPr>
              <w:pStyle w:val="Listeafsnit"/>
              <w:tabs>
                <w:tab w:val="left" w:pos="884"/>
              </w:tabs>
              <w:ind w:left="2323"/>
              <w:rPr>
                <w:rFonts w:ascii="Courier New" w:eastAsia="Calibri" w:hAnsi="Courier New" w:cs="Courier New"/>
                <w:sz w:val="18"/>
                <w:szCs w:val="18"/>
                <w:lang w:val="en-US" w:eastAsia="de-DE"/>
              </w:rPr>
            </w:pPr>
            <w:r w:rsidRPr="00DB6882">
              <w:rPr>
                <w:rFonts w:ascii="Courier New" w:eastAsia="Calibri" w:hAnsi="Courier New" w:cs="Courier New"/>
                <w:sz w:val="18"/>
                <w:szCs w:val="18"/>
                <w:lang w:val="en-US" w:eastAsia="de-DE"/>
              </w:rPr>
              <w:t>SUP</w:t>
            </w:r>
            <w:r w:rsidR="00A9790E" w:rsidRPr="00DB6882">
              <w:rPr>
                <w:rFonts w:ascii="Courier New" w:eastAsia="Calibri" w:hAnsi="Courier New" w:cs="Courier New"/>
                <w:sz w:val="18"/>
                <w:szCs w:val="18"/>
                <w:lang w:val="en-US" w:eastAsia="de-DE"/>
              </w:rPr>
              <w:t>_3.4_B.xml</w:t>
            </w:r>
          </w:p>
          <w:p w14:paraId="2E1EE93E" w14:textId="11CC682A" w:rsidR="002D30BF" w:rsidRPr="00DB6882" w:rsidRDefault="00E851FB" w:rsidP="00E851FB">
            <w:pPr>
              <w:pStyle w:val="Listeafsnit"/>
              <w:tabs>
                <w:tab w:val="left" w:pos="884"/>
              </w:tabs>
              <w:ind w:left="2323"/>
              <w:rPr>
                <w:rFonts w:ascii="Courier New" w:eastAsia="Calibri" w:hAnsi="Courier New" w:cs="Courier New"/>
                <w:sz w:val="18"/>
                <w:szCs w:val="18"/>
                <w:lang w:val="en-US" w:eastAsia="de-DE"/>
              </w:rPr>
            </w:pPr>
            <w:r w:rsidRPr="00DB6882">
              <w:rPr>
                <w:rFonts w:ascii="Courier New" w:eastAsia="Calibri" w:hAnsi="Courier New" w:cs="Courier New"/>
                <w:sz w:val="18"/>
                <w:szCs w:val="18"/>
                <w:lang w:val="en-US" w:eastAsia="de-DE"/>
              </w:rPr>
              <w:t>SUP</w:t>
            </w:r>
            <w:r w:rsidR="007F70BE" w:rsidRPr="00DB6882">
              <w:rPr>
                <w:rFonts w:ascii="Courier New" w:eastAsia="Calibri" w:hAnsi="Courier New" w:cs="Courier New"/>
                <w:sz w:val="18"/>
                <w:szCs w:val="18"/>
                <w:lang w:val="en-US" w:eastAsia="de-DE"/>
              </w:rPr>
              <w:t>_</w:t>
            </w:r>
            <w:r w:rsidR="00DD54D0" w:rsidRPr="00DB6882">
              <w:rPr>
                <w:rFonts w:ascii="Courier New" w:eastAsia="Calibri" w:hAnsi="Courier New" w:cs="Courier New"/>
                <w:sz w:val="18"/>
                <w:szCs w:val="18"/>
                <w:lang w:val="en-US" w:eastAsia="de-DE"/>
              </w:rPr>
              <w:t>3.4_</w:t>
            </w:r>
            <w:r w:rsidR="00A9790E" w:rsidRPr="00DB6882">
              <w:rPr>
                <w:rFonts w:ascii="Courier New" w:eastAsia="Calibri" w:hAnsi="Courier New" w:cs="Courier New"/>
                <w:sz w:val="18"/>
                <w:szCs w:val="18"/>
                <w:lang w:val="en-US" w:eastAsia="de-DE"/>
              </w:rPr>
              <w:t>C</w:t>
            </w:r>
            <w:r w:rsidR="00DD54D0" w:rsidRPr="00DB6882">
              <w:rPr>
                <w:rFonts w:ascii="Courier New" w:eastAsia="Calibri" w:hAnsi="Courier New" w:cs="Courier New"/>
                <w:sz w:val="18"/>
                <w:szCs w:val="18"/>
                <w:lang w:val="en-US" w:eastAsia="de-DE"/>
              </w:rPr>
              <w:t>.png</w:t>
            </w:r>
          </w:p>
        </w:tc>
      </w:tr>
    </w:tbl>
    <w:p w14:paraId="16865779" w14:textId="77777777" w:rsidR="00923A5E" w:rsidRPr="00DB6882" w:rsidRDefault="00923A5E">
      <w:pPr>
        <w:spacing w:before="0" w:after="0"/>
        <w:rPr>
          <w:rFonts w:eastAsia="Calibri" w:cs="Arial"/>
          <w:sz w:val="28"/>
          <w:szCs w:val="28"/>
          <w:lang w:val="en-GB"/>
        </w:rPr>
      </w:pPr>
      <w:r w:rsidRPr="00DB6882">
        <w:rPr>
          <w:rFonts w:eastAsia="Calibri"/>
          <w:lang w:val="en-US"/>
        </w:rPr>
        <w:br w:type="page"/>
      </w:r>
    </w:p>
    <w:p w14:paraId="3AD68B68" w14:textId="77777777" w:rsidR="009356B9" w:rsidRPr="00DB6882" w:rsidRDefault="009356B9" w:rsidP="002545D0">
      <w:pPr>
        <w:pStyle w:val="Overskrift2"/>
        <w:rPr>
          <w:rFonts w:eastAsia="Calibri"/>
        </w:rPr>
      </w:pPr>
      <w:bookmarkStart w:id="28" w:name="_Toc168907241"/>
      <w:r w:rsidRPr="00DB6882">
        <w:rPr>
          <w:rFonts w:eastAsia="Calibri"/>
        </w:rPr>
        <w:lastRenderedPageBreak/>
        <w:t>Generelle krav</w:t>
      </w:r>
      <w:bookmarkEnd w:id="28"/>
    </w:p>
    <w:p w14:paraId="53AEF570" w14:textId="77777777" w:rsidR="001241C5" w:rsidRPr="00DB6882" w:rsidRDefault="001241C5" w:rsidP="009356B9">
      <w:pPr>
        <w:rPr>
          <w:rFonts w:eastAsia="Calibri" w:cstheme="minorHAnsi"/>
          <w:lang w:eastAsia="de-DE"/>
        </w:rPr>
      </w:pPr>
      <w:r w:rsidRPr="00DB6882">
        <w:rPr>
          <w:rFonts w:eastAsia="Calibri" w:cstheme="minorHAnsi"/>
          <w:lang w:eastAsia="de-DE"/>
        </w:rPr>
        <w:t>Formålet med de generelle krav er at undersøge basale forhold for gennemførslen af testen.</w:t>
      </w:r>
    </w:p>
    <w:p w14:paraId="7A0AAFA9" w14:textId="77777777" w:rsidR="004A0870" w:rsidRPr="00DB6882" w:rsidRDefault="004A0870" w:rsidP="00290671">
      <w:pPr>
        <w:pBdr>
          <w:top w:val="single" w:sz="18" w:space="1" w:color="27587B"/>
        </w:pBdr>
        <w:shd w:val="clear" w:color="auto" w:fill="CADEE5"/>
        <w:tabs>
          <w:tab w:val="left" w:pos="85"/>
        </w:tabs>
        <w:spacing w:after="0"/>
        <w:ind w:left="851" w:right="113" w:hanging="851"/>
        <w:rPr>
          <w:rFonts w:cstheme="minorBidi"/>
          <w:i/>
        </w:rPr>
      </w:pPr>
      <w:r w:rsidRPr="00DB6882">
        <w:rPr>
          <w:rStyle w:val="Strk"/>
        </w:rPr>
        <w:tab/>
        <w:t>OBS!</w:t>
      </w:r>
      <w:r w:rsidR="2B409D02" w:rsidRPr="00DB6882">
        <w:rPr>
          <w:rStyle w:val="Strk"/>
        </w:rPr>
        <w:t xml:space="preserve"> </w:t>
      </w:r>
      <w:r w:rsidRPr="00DB6882">
        <w:rPr>
          <w:rFonts w:cstheme="minorHAnsi"/>
        </w:rPr>
        <w:tab/>
      </w:r>
      <w:r w:rsidRPr="00DB6882">
        <w:rPr>
          <w:rFonts w:cstheme="minorBidi"/>
        </w:rPr>
        <w:t>Dokumenter nedenstående gennemførsel ved løbende skærmdumps eller kopi af filer.</w:t>
      </w:r>
      <w:r w:rsidRPr="00DB6882">
        <w:rPr>
          <w:rFonts w:cstheme="minorHAnsi"/>
        </w:rPr>
        <w:br/>
      </w:r>
      <w:r w:rsidRPr="00DB6882">
        <w:rPr>
          <w:rFonts w:cstheme="minorBidi"/>
        </w:rPr>
        <w:t xml:space="preserve">Navngiv filer med standardtype samt det step de repræsenterer: </w:t>
      </w:r>
      <w:r w:rsidR="00FA7D26" w:rsidRPr="00DB6882">
        <w:rPr>
          <w:rFonts w:cstheme="minorBidi"/>
          <w:b/>
          <w:i/>
        </w:rPr>
        <w:t>&lt;standard type&gt;_&lt;test step&gt;_&lt;fortløbende bogstav&gt;</w:t>
      </w:r>
      <w:r w:rsidRPr="00DB6882">
        <w:rPr>
          <w:rFonts w:eastAsia="Calibri" w:cstheme="minorBidi"/>
          <w:b/>
          <w:i/>
          <w:lang w:eastAsia="de-DE"/>
        </w:rPr>
        <w:t>.xml</w:t>
      </w:r>
    </w:p>
    <w:p w14:paraId="0701EEC5" w14:textId="77777777" w:rsidR="004A0870" w:rsidRPr="00DB6882" w:rsidRDefault="004A0870" w:rsidP="00290671">
      <w:pPr>
        <w:pBdr>
          <w:top w:val="single" w:sz="18" w:space="1" w:color="27587B"/>
        </w:pBdr>
        <w:shd w:val="clear" w:color="auto" w:fill="CADEE5"/>
        <w:spacing w:after="0"/>
        <w:ind w:left="851" w:right="113" w:hanging="851"/>
        <w:rPr>
          <w:rFonts w:cstheme="minorHAnsi"/>
          <w:i/>
          <w:iCs/>
        </w:rPr>
      </w:pPr>
      <w:r w:rsidRPr="00DB6882">
        <w:rPr>
          <w:rStyle w:val="Strk"/>
        </w:rPr>
        <w:tab/>
      </w:r>
      <w:r w:rsidRPr="00DB6882">
        <w:rPr>
          <w:rFonts w:cstheme="minorHAnsi"/>
        </w:rPr>
        <w:t>Send dem på mail til relevant kontakt hos MedCom.</w:t>
      </w:r>
    </w:p>
    <w:p w14:paraId="70319F28" w14:textId="77777777" w:rsidR="00923A5E" w:rsidRPr="00DB6882" w:rsidRDefault="00923A5E" w:rsidP="009356B9">
      <w:pPr>
        <w:rPr>
          <w:rFonts w:eastAsia="Calibri" w:cstheme="minorHAnsi"/>
          <w:lang w:eastAsia="de-DE"/>
        </w:rPr>
      </w:pPr>
    </w:p>
    <w:tbl>
      <w:tblPr>
        <w:tblStyle w:val="Tabel-Gitter"/>
        <w:tblW w:w="5000" w:type="pct"/>
        <w:tblLayout w:type="fixed"/>
        <w:tblLook w:val="04A0" w:firstRow="1" w:lastRow="0" w:firstColumn="1" w:lastColumn="0" w:noHBand="0" w:noVBand="1"/>
      </w:tblPr>
      <w:tblGrid>
        <w:gridCol w:w="728"/>
        <w:gridCol w:w="4150"/>
        <w:gridCol w:w="2630"/>
        <w:gridCol w:w="2834"/>
        <w:gridCol w:w="3058"/>
        <w:gridCol w:w="1162"/>
      </w:tblGrid>
      <w:tr w:rsidR="00966898" w:rsidRPr="00DB6882" w14:paraId="1359406D" w14:textId="77777777" w:rsidTr="00A54EFA">
        <w:trPr>
          <w:tblHeader/>
        </w:trPr>
        <w:tc>
          <w:tcPr>
            <w:tcW w:w="250" w:type="pct"/>
            <w:shd w:val="clear" w:color="auto" w:fill="27587B"/>
            <w:vAlign w:val="center"/>
          </w:tcPr>
          <w:p w14:paraId="3AB3A616" w14:textId="77777777" w:rsidR="008A5621" w:rsidRPr="00DB6882" w:rsidRDefault="008A5621" w:rsidP="00492FFE">
            <w:pPr>
              <w:spacing w:after="0"/>
              <w:rPr>
                <w:rFonts w:cstheme="minorHAnsi"/>
                <w:b/>
                <w:bCs/>
                <w:color w:val="FFFFFF" w:themeColor="background1"/>
              </w:rPr>
            </w:pPr>
            <w:r w:rsidRPr="00DB6882">
              <w:rPr>
                <w:rFonts w:cstheme="minorHAnsi"/>
                <w:b/>
                <w:bCs/>
                <w:color w:val="FFFFFF" w:themeColor="background1"/>
              </w:rPr>
              <w:t>Step</w:t>
            </w:r>
          </w:p>
        </w:tc>
        <w:tc>
          <w:tcPr>
            <w:tcW w:w="1425" w:type="pct"/>
            <w:shd w:val="clear" w:color="auto" w:fill="27587B"/>
            <w:vAlign w:val="center"/>
          </w:tcPr>
          <w:p w14:paraId="18F76AD8" w14:textId="77777777" w:rsidR="00A95DF7" w:rsidRPr="00DB6882" w:rsidRDefault="00DB3908" w:rsidP="00492FFE">
            <w:pPr>
              <w:spacing w:after="0"/>
              <w:rPr>
                <w:rFonts w:cstheme="minorHAnsi"/>
                <w:b/>
                <w:bCs/>
                <w:color w:val="FFFFFF" w:themeColor="background1"/>
              </w:rPr>
            </w:pPr>
            <w:r w:rsidRPr="00DB6882">
              <w:rPr>
                <w:rFonts w:cstheme="minorHAnsi"/>
                <w:b/>
                <w:bCs/>
                <w:color w:val="FFFFFF" w:themeColor="background1"/>
              </w:rPr>
              <w:t>Krav</w:t>
            </w:r>
          </w:p>
        </w:tc>
        <w:tc>
          <w:tcPr>
            <w:tcW w:w="903" w:type="pct"/>
            <w:shd w:val="clear" w:color="auto" w:fill="27587B"/>
            <w:vAlign w:val="center"/>
          </w:tcPr>
          <w:p w14:paraId="66CA9391" w14:textId="77777777" w:rsidR="008A5621" w:rsidRPr="00DB6882" w:rsidRDefault="008A5621" w:rsidP="00492FFE">
            <w:pPr>
              <w:spacing w:after="0"/>
              <w:rPr>
                <w:rFonts w:cstheme="minorHAnsi"/>
                <w:b/>
                <w:bCs/>
                <w:color w:val="FFFFFF" w:themeColor="background1"/>
              </w:rPr>
            </w:pPr>
            <w:r w:rsidRPr="00DB6882">
              <w:rPr>
                <w:rFonts w:cstheme="minorHAnsi"/>
                <w:b/>
                <w:bCs/>
                <w:color w:val="FFFFFF" w:themeColor="background1"/>
              </w:rPr>
              <w:t>Test</w:t>
            </w:r>
            <w:r w:rsidR="00966898" w:rsidRPr="00DB6882">
              <w:rPr>
                <w:rFonts w:cstheme="minorHAnsi"/>
                <w:b/>
                <w:bCs/>
                <w:color w:val="FFFFFF" w:themeColor="background1"/>
              </w:rPr>
              <w:t xml:space="preserve"> d</w:t>
            </w:r>
            <w:r w:rsidRPr="00DB6882">
              <w:rPr>
                <w:rFonts w:cstheme="minorHAnsi"/>
                <w:b/>
                <w:bCs/>
                <w:color w:val="FFFFFF" w:themeColor="background1"/>
              </w:rPr>
              <w:t>ata</w:t>
            </w:r>
          </w:p>
        </w:tc>
        <w:tc>
          <w:tcPr>
            <w:tcW w:w="973" w:type="pct"/>
            <w:shd w:val="clear" w:color="auto" w:fill="27587B"/>
            <w:vAlign w:val="center"/>
          </w:tcPr>
          <w:p w14:paraId="048C1D3D" w14:textId="77777777" w:rsidR="008A5621" w:rsidRPr="00DB6882" w:rsidRDefault="008A5621" w:rsidP="00492FFE">
            <w:pPr>
              <w:spacing w:after="0"/>
              <w:rPr>
                <w:rFonts w:cstheme="minorHAnsi"/>
                <w:b/>
                <w:bCs/>
                <w:color w:val="FFFFFF" w:themeColor="background1"/>
              </w:rPr>
            </w:pPr>
            <w:r w:rsidRPr="00DB6882">
              <w:rPr>
                <w:rFonts w:cstheme="minorHAnsi"/>
                <w:b/>
                <w:bCs/>
                <w:color w:val="FFFFFF" w:themeColor="background1"/>
              </w:rPr>
              <w:t>Forventet</w:t>
            </w:r>
            <w:r w:rsidR="00966898" w:rsidRPr="00DB6882">
              <w:rPr>
                <w:rFonts w:cstheme="minorHAnsi"/>
                <w:b/>
                <w:bCs/>
                <w:color w:val="FFFFFF" w:themeColor="background1"/>
              </w:rPr>
              <w:t xml:space="preserve"> </w:t>
            </w:r>
            <w:r w:rsidRPr="00DB6882">
              <w:rPr>
                <w:rFonts w:cstheme="minorHAnsi"/>
                <w:b/>
                <w:bCs/>
                <w:color w:val="FFFFFF" w:themeColor="background1"/>
              </w:rPr>
              <w:t>resultat</w:t>
            </w:r>
          </w:p>
        </w:tc>
        <w:tc>
          <w:tcPr>
            <w:tcW w:w="1050" w:type="pct"/>
            <w:shd w:val="clear" w:color="auto" w:fill="27587B"/>
            <w:vAlign w:val="center"/>
          </w:tcPr>
          <w:p w14:paraId="0E4A4E6F" w14:textId="77777777" w:rsidR="008A5621" w:rsidRPr="00DB6882" w:rsidRDefault="008A5621" w:rsidP="00492FFE">
            <w:pPr>
              <w:spacing w:after="0"/>
              <w:rPr>
                <w:rFonts w:cstheme="minorHAnsi"/>
                <w:b/>
                <w:bCs/>
                <w:color w:val="FFFFFF" w:themeColor="background1"/>
              </w:rPr>
            </w:pPr>
            <w:r w:rsidRPr="00DB6882">
              <w:rPr>
                <w:rFonts w:cstheme="minorHAnsi"/>
                <w:b/>
                <w:bCs/>
                <w:color w:val="FFFFFF" w:themeColor="background1"/>
              </w:rPr>
              <w:t>Aktuelt</w:t>
            </w:r>
            <w:r w:rsidR="00966898" w:rsidRPr="00DB6882">
              <w:rPr>
                <w:rFonts w:cstheme="minorHAnsi"/>
                <w:b/>
                <w:bCs/>
                <w:color w:val="FFFFFF" w:themeColor="background1"/>
              </w:rPr>
              <w:t xml:space="preserve"> </w:t>
            </w:r>
            <w:r w:rsidRPr="00DB6882">
              <w:rPr>
                <w:rFonts w:cstheme="minorHAnsi"/>
                <w:b/>
                <w:bCs/>
                <w:color w:val="FFFFFF" w:themeColor="background1"/>
              </w:rPr>
              <w:t>resultat</w:t>
            </w:r>
          </w:p>
        </w:tc>
        <w:tc>
          <w:tcPr>
            <w:tcW w:w="399" w:type="pct"/>
            <w:shd w:val="clear" w:color="auto" w:fill="27587B"/>
            <w:vAlign w:val="center"/>
          </w:tcPr>
          <w:p w14:paraId="53AF9E50" w14:textId="77777777" w:rsidR="00EB1A82" w:rsidRPr="00DB6882" w:rsidRDefault="00DD190B" w:rsidP="00492FFE">
            <w:pPr>
              <w:spacing w:after="0"/>
              <w:rPr>
                <w:rFonts w:cstheme="minorHAnsi"/>
                <w:b/>
                <w:bCs/>
                <w:color w:val="FFFFFF" w:themeColor="background1"/>
              </w:rPr>
            </w:pPr>
            <w:r w:rsidRPr="00DB6882">
              <w:rPr>
                <w:rFonts w:cstheme="minorHAnsi"/>
                <w:b/>
                <w:bCs/>
                <w:color w:val="FFFFFF" w:themeColor="background1"/>
              </w:rPr>
              <w:t>MedCom vurdering</w:t>
            </w:r>
          </w:p>
        </w:tc>
      </w:tr>
      <w:tr w:rsidR="00604E94" w:rsidRPr="00DB6882" w14:paraId="346E34BE" w14:textId="77777777" w:rsidTr="00A54EFA">
        <w:tc>
          <w:tcPr>
            <w:tcW w:w="250" w:type="pct"/>
          </w:tcPr>
          <w:p w14:paraId="62095582" w14:textId="77777777" w:rsidR="00E11FE4" w:rsidRPr="00DB6882" w:rsidRDefault="00E11FE4" w:rsidP="005B45C7">
            <w:pPr>
              <w:pStyle w:val="Listeafsnit"/>
              <w:numPr>
                <w:ilvl w:val="0"/>
                <w:numId w:val="4"/>
              </w:numPr>
              <w:ind w:left="0" w:hanging="11"/>
              <w:rPr>
                <w:rFonts w:eastAsia="Calibri" w:cstheme="minorHAnsi"/>
                <w:lang w:eastAsia="de-DE"/>
              </w:rPr>
            </w:pPr>
            <w:bookmarkStart w:id="29" w:name="_Ref42690148"/>
          </w:p>
        </w:tc>
        <w:bookmarkEnd w:id="29"/>
        <w:tc>
          <w:tcPr>
            <w:tcW w:w="1425" w:type="pct"/>
          </w:tcPr>
          <w:p w14:paraId="1B225A1C" w14:textId="182EE920" w:rsidR="00604E94" w:rsidRPr="00DB6882" w:rsidRDefault="00A54EFA" w:rsidP="00492FFE">
            <w:pPr>
              <w:spacing w:after="0"/>
              <w:rPr>
                <w:rFonts w:cstheme="minorHAnsi"/>
              </w:rPr>
            </w:pPr>
            <w:r w:rsidRPr="00DB6882">
              <w:rPr>
                <w:rFonts w:cstheme="minorHAnsi"/>
              </w:rPr>
              <w:t>Der skal være adgang til SUT under testen</w:t>
            </w:r>
          </w:p>
        </w:tc>
        <w:tc>
          <w:tcPr>
            <w:tcW w:w="903" w:type="pct"/>
          </w:tcPr>
          <w:p w14:paraId="0FE79DA5" w14:textId="12E2000E" w:rsidR="00604E94" w:rsidRPr="00DB6882" w:rsidRDefault="00604E94" w:rsidP="00492FFE">
            <w:pPr>
              <w:spacing w:after="0"/>
              <w:rPr>
                <w:rFonts w:cstheme="minorHAnsi"/>
              </w:rPr>
            </w:pPr>
          </w:p>
        </w:tc>
        <w:tc>
          <w:tcPr>
            <w:tcW w:w="973" w:type="pct"/>
          </w:tcPr>
          <w:p w14:paraId="439782A1" w14:textId="16692749" w:rsidR="00604E94" w:rsidRPr="00DB6882" w:rsidRDefault="00A54EFA" w:rsidP="00492FFE">
            <w:pPr>
              <w:spacing w:after="0"/>
              <w:rPr>
                <w:rFonts w:cstheme="minorHAnsi"/>
              </w:rPr>
            </w:pPr>
            <w:r w:rsidRPr="00DB6882">
              <w:rPr>
                <w:rFonts w:cstheme="minorHAnsi"/>
              </w:rPr>
              <w:t>SUT skal være tilgængeligt og funktionelt un</w:t>
            </w:r>
            <w:r w:rsidR="00006662" w:rsidRPr="00DB6882">
              <w:rPr>
                <w:rFonts w:cstheme="minorHAnsi"/>
              </w:rPr>
              <w:t>d</w:t>
            </w:r>
            <w:r w:rsidRPr="00DB6882">
              <w:rPr>
                <w:rFonts w:cstheme="minorHAnsi"/>
              </w:rPr>
              <w:t>er testen</w:t>
            </w:r>
          </w:p>
        </w:tc>
        <w:tc>
          <w:tcPr>
            <w:tcW w:w="1050" w:type="pct"/>
          </w:tcPr>
          <w:p w14:paraId="267B4377" w14:textId="77777777" w:rsidR="00604E94" w:rsidRPr="00DB6882" w:rsidRDefault="00604E94" w:rsidP="00492FFE">
            <w:pPr>
              <w:spacing w:after="0"/>
              <w:rPr>
                <w:rFonts w:cstheme="minorHAnsi"/>
              </w:rPr>
            </w:pPr>
          </w:p>
        </w:tc>
        <w:tc>
          <w:tcPr>
            <w:tcW w:w="399" w:type="pct"/>
          </w:tcPr>
          <w:p w14:paraId="61D7F210" w14:textId="77777777" w:rsidR="00604E94" w:rsidRPr="00DB6882" w:rsidRDefault="00604E94" w:rsidP="00492FFE">
            <w:pPr>
              <w:spacing w:after="0"/>
              <w:rPr>
                <w:rFonts w:cstheme="minorHAnsi"/>
              </w:rPr>
            </w:pPr>
          </w:p>
        </w:tc>
      </w:tr>
      <w:tr w:rsidR="00E11FE4" w:rsidRPr="00DB6882" w14:paraId="037B0212" w14:textId="77777777" w:rsidTr="00A54EFA">
        <w:tc>
          <w:tcPr>
            <w:tcW w:w="250" w:type="pct"/>
          </w:tcPr>
          <w:p w14:paraId="02EA2A34" w14:textId="77777777" w:rsidR="00E11FE4" w:rsidRPr="00DB6882" w:rsidRDefault="00E11FE4" w:rsidP="005B45C7">
            <w:pPr>
              <w:pStyle w:val="Listeafsnit"/>
              <w:numPr>
                <w:ilvl w:val="0"/>
                <w:numId w:val="4"/>
              </w:numPr>
              <w:ind w:left="0" w:hanging="11"/>
              <w:rPr>
                <w:rFonts w:eastAsia="Calibri" w:cstheme="minorHAnsi"/>
                <w:lang w:eastAsia="de-DE"/>
              </w:rPr>
            </w:pPr>
          </w:p>
        </w:tc>
        <w:tc>
          <w:tcPr>
            <w:tcW w:w="1425" w:type="pct"/>
          </w:tcPr>
          <w:p w14:paraId="6C61C3D0" w14:textId="072FD326" w:rsidR="00E11FE4" w:rsidRPr="00DB6882" w:rsidRDefault="00A54EFA" w:rsidP="00492FFE">
            <w:pPr>
              <w:spacing w:after="0"/>
              <w:rPr>
                <w:rFonts w:cstheme="minorHAnsi"/>
              </w:rPr>
            </w:pPr>
            <w:r w:rsidRPr="00DB6882">
              <w:rPr>
                <w:rFonts w:cstheme="minorHAnsi"/>
              </w:rPr>
              <w:t>SUT skal være koblet op på testmiljøet</w:t>
            </w:r>
          </w:p>
        </w:tc>
        <w:tc>
          <w:tcPr>
            <w:tcW w:w="903" w:type="pct"/>
          </w:tcPr>
          <w:p w14:paraId="5045D6B3" w14:textId="77777777" w:rsidR="00E11FE4" w:rsidRPr="00DB6882" w:rsidRDefault="00A54EFA" w:rsidP="00492FFE">
            <w:pPr>
              <w:spacing w:after="0"/>
              <w:rPr>
                <w:rFonts w:ascii="Courier New" w:hAnsi="Courier New" w:cs="Courier New"/>
                <w:sz w:val="18"/>
                <w:szCs w:val="18"/>
              </w:rPr>
            </w:pPr>
            <w:r w:rsidRPr="00DB6882">
              <w:rPr>
                <w:rFonts w:ascii="Courier New" w:hAnsi="Courier New" w:cs="Courier New"/>
                <w:sz w:val="18"/>
                <w:szCs w:val="18"/>
              </w:rPr>
              <w:t>Testmiljø:</w:t>
            </w:r>
          </w:p>
          <w:p w14:paraId="7DA1E1DF" w14:textId="316E79A1" w:rsidR="00A54EFA" w:rsidRPr="00DB6882" w:rsidRDefault="00A54EFA" w:rsidP="00492FFE">
            <w:pPr>
              <w:spacing w:after="0"/>
              <w:rPr>
                <w:rFonts w:ascii="Courier New" w:hAnsi="Courier New" w:cs="Courier New"/>
                <w:sz w:val="18"/>
                <w:szCs w:val="18"/>
              </w:rPr>
            </w:pPr>
            <w:r w:rsidRPr="00DB6882">
              <w:rPr>
                <w:rFonts w:ascii="Courier New" w:hAnsi="Courier New" w:cs="Courier New"/>
                <w:sz w:val="18"/>
                <w:szCs w:val="18"/>
              </w:rPr>
              <w:t xml:space="preserve">Stfp.ejtest.rn.dsdn.dk </w:t>
            </w:r>
          </w:p>
        </w:tc>
        <w:tc>
          <w:tcPr>
            <w:tcW w:w="973" w:type="pct"/>
          </w:tcPr>
          <w:p w14:paraId="46631ABA" w14:textId="727E1660" w:rsidR="00E11FE4" w:rsidRPr="00DB6882" w:rsidRDefault="00A54EFA" w:rsidP="00492FFE">
            <w:pPr>
              <w:spacing w:after="0"/>
              <w:rPr>
                <w:rFonts w:cstheme="minorHAnsi"/>
              </w:rPr>
            </w:pPr>
            <w:r w:rsidRPr="00DB6882">
              <w:rPr>
                <w:rFonts w:cstheme="minorHAnsi"/>
              </w:rPr>
              <w:t>Opkoblingen sker ved at kontakte Region Nord (se oplysninger i SUP standarddokumentationen).</w:t>
            </w:r>
          </w:p>
        </w:tc>
        <w:tc>
          <w:tcPr>
            <w:tcW w:w="1050" w:type="pct"/>
          </w:tcPr>
          <w:p w14:paraId="63052F01" w14:textId="77777777" w:rsidR="00E11FE4" w:rsidRPr="00DB6882" w:rsidRDefault="00E11FE4" w:rsidP="00492FFE">
            <w:pPr>
              <w:spacing w:after="0"/>
              <w:rPr>
                <w:rFonts w:cstheme="minorHAnsi"/>
              </w:rPr>
            </w:pPr>
          </w:p>
        </w:tc>
        <w:tc>
          <w:tcPr>
            <w:tcW w:w="399" w:type="pct"/>
          </w:tcPr>
          <w:p w14:paraId="58E9269C" w14:textId="77777777" w:rsidR="00E11FE4" w:rsidRPr="00DB6882" w:rsidRDefault="00E11FE4" w:rsidP="00492FFE">
            <w:pPr>
              <w:spacing w:after="0"/>
              <w:rPr>
                <w:rFonts w:cstheme="minorHAnsi"/>
              </w:rPr>
            </w:pPr>
          </w:p>
        </w:tc>
      </w:tr>
      <w:tr w:rsidR="00032A0F" w:rsidRPr="00DB6882" w14:paraId="2CD343D2" w14:textId="77777777" w:rsidTr="00A54EFA">
        <w:tc>
          <w:tcPr>
            <w:tcW w:w="250" w:type="pct"/>
          </w:tcPr>
          <w:p w14:paraId="7C229A66" w14:textId="77777777" w:rsidR="00032A0F" w:rsidRPr="00DB6882" w:rsidRDefault="00032A0F" w:rsidP="005B45C7">
            <w:pPr>
              <w:pStyle w:val="Listeafsnit"/>
              <w:numPr>
                <w:ilvl w:val="0"/>
                <w:numId w:val="4"/>
              </w:numPr>
              <w:ind w:left="0" w:hanging="11"/>
              <w:rPr>
                <w:rFonts w:eastAsia="Calibri" w:cstheme="minorHAnsi"/>
                <w:lang w:eastAsia="de-DE"/>
              </w:rPr>
            </w:pPr>
          </w:p>
        </w:tc>
        <w:tc>
          <w:tcPr>
            <w:tcW w:w="1425" w:type="pct"/>
          </w:tcPr>
          <w:p w14:paraId="362FD210" w14:textId="657EEBA9" w:rsidR="00032A0F" w:rsidRPr="00DB6882" w:rsidRDefault="00032A0F" w:rsidP="00492FFE">
            <w:pPr>
              <w:spacing w:after="0"/>
              <w:rPr>
                <w:rFonts w:cstheme="minorHAnsi"/>
              </w:rPr>
            </w:pPr>
            <w:r w:rsidRPr="00DB6882">
              <w:rPr>
                <w:rFonts w:cstheme="minorHAnsi"/>
              </w:rPr>
              <w:t xml:space="preserve">Der skal redegøres for om SUT understøtter </w:t>
            </w:r>
            <w:r w:rsidR="00DF4F03" w:rsidRPr="00DB6882">
              <w:rPr>
                <w:rFonts w:cstheme="minorHAnsi"/>
              </w:rPr>
              <w:t xml:space="preserve">indberetning med </w:t>
            </w:r>
            <w:r w:rsidRPr="00DB6882">
              <w:rPr>
                <w:rFonts w:cstheme="minorHAnsi"/>
              </w:rPr>
              <w:t>følgende:</w:t>
            </w:r>
          </w:p>
          <w:p w14:paraId="13DBB88A" w14:textId="77777777" w:rsidR="00032A0F" w:rsidRPr="00DB6882" w:rsidRDefault="00032A0F" w:rsidP="00E66110">
            <w:pPr>
              <w:pStyle w:val="Listeafsnit"/>
              <w:numPr>
                <w:ilvl w:val="0"/>
                <w:numId w:val="9"/>
              </w:numPr>
              <w:spacing w:after="0"/>
              <w:rPr>
                <w:rFonts w:cstheme="minorHAnsi"/>
              </w:rPr>
            </w:pPr>
            <w:r w:rsidRPr="00DB6882">
              <w:rPr>
                <w:rFonts w:cstheme="minorHAnsi"/>
              </w:rPr>
              <w:t>Indberetning med SHAK</w:t>
            </w:r>
          </w:p>
          <w:p w14:paraId="183D8C5D" w14:textId="77777777" w:rsidR="00032A0F" w:rsidRPr="00DB6882" w:rsidRDefault="00032A0F" w:rsidP="00E66110">
            <w:pPr>
              <w:pStyle w:val="Listeafsnit"/>
              <w:numPr>
                <w:ilvl w:val="0"/>
                <w:numId w:val="9"/>
              </w:numPr>
              <w:spacing w:after="0"/>
              <w:rPr>
                <w:rFonts w:cstheme="minorHAnsi"/>
              </w:rPr>
            </w:pPr>
            <w:r w:rsidRPr="00DB6882">
              <w:rPr>
                <w:rFonts w:cstheme="minorHAnsi"/>
              </w:rPr>
              <w:t>Indberetning med SOR</w:t>
            </w:r>
          </w:p>
          <w:p w14:paraId="73C9AC0E" w14:textId="77777777" w:rsidR="00032A0F" w:rsidRPr="00DB6882" w:rsidRDefault="00032A0F" w:rsidP="00E66110">
            <w:pPr>
              <w:pStyle w:val="Listeafsnit"/>
              <w:numPr>
                <w:ilvl w:val="0"/>
                <w:numId w:val="9"/>
              </w:numPr>
              <w:spacing w:after="0"/>
              <w:rPr>
                <w:rFonts w:cstheme="minorHAnsi"/>
              </w:rPr>
            </w:pPr>
            <w:r w:rsidRPr="00DB6882">
              <w:rPr>
                <w:rFonts w:cstheme="minorHAnsi"/>
              </w:rPr>
              <w:t>Indberetning med begge</w:t>
            </w:r>
          </w:p>
          <w:p w14:paraId="568A2EF8" w14:textId="01ACEF4B" w:rsidR="00032A0F" w:rsidRPr="00DB6882" w:rsidRDefault="00032A0F" w:rsidP="00032A0F">
            <w:pPr>
              <w:spacing w:after="0"/>
              <w:rPr>
                <w:rFonts w:cstheme="minorHAnsi"/>
              </w:rPr>
            </w:pPr>
          </w:p>
        </w:tc>
        <w:tc>
          <w:tcPr>
            <w:tcW w:w="903" w:type="pct"/>
          </w:tcPr>
          <w:p w14:paraId="0E38B9F0" w14:textId="77777777" w:rsidR="00032A0F" w:rsidRPr="00DB6882" w:rsidRDefault="00032A0F" w:rsidP="00492FFE">
            <w:pPr>
              <w:spacing w:after="0"/>
              <w:rPr>
                <w:rFonts w:ascii="Courier New" w:hAnsi="Courier New" w:cs="Courier New"/>
                <w:sz w:val="18"/>
                <w:szCs w:val="18"/>
              </w:rPr>
            </w:pPr>
          </w:p>
        </w:tc>
        <w:tc>
          <w:tcPr>
            <w:tcW w:w="973" w:type="pct"/>
          </w:tcPr>
          <w:p w14:paraId="298F49C4" w14:textId="77777777" w:rsidR="00032A0F" w:rsidRPr="00DB6882" w:rsidRDefault="00032A0F" w:rsidP="00492FFE">
            <w:pPr>
              <w:spacing w:after="0"/>
              <w:rPr>
                <w:rFonts w:cstheme="minorHAnsi"/>
              </w:rPr>
            </w:pPr>
            <w:r w:rsidRPr="00DB6882">
              <w:rPr>
                <w:rFonts w:cstheme="minorHAnsi"/>
              </w:rPr>
              <w:t>Der er redegjort under ”Aktuelt resultat”</w:t>
            </w:r>
            <w:r w:rsidR="00DF4F03" w:rsidRPr="00DB6882">
              <w:rPr>
                <w:rFonts w:cstheme="minorHAnsi"/>
              </w:rPr>
              <w:t xml:space="preserve">, hvad SUT understøtter. </w:t>
            </w:r>
          </w:p>
          <w:p w14:paraId="109880C8" w14:textId="77777777" w:rsidR="00907E07" w:rsidRPr="00DB6882" w:rsidRDefault="00907E07" w:rsidP="00492FFE">
            <w:pPr>
              <w:spacing w:after="0"/>
              <w:rPr>
                <w:rFonts w:cstheme="minorHAnsi"/>
              </w:rPr>
            </w:pPr>
          </w:p>
          <w:p w14:paraId="7E451A45" w14:textId="02985D07" w:rsidR="00DF4F03" w:rsidRPr="00DB6882" w:rsidRDefault="00DF4F03" w:rsidP="00492FFE">
            <w:pPr>
              <w:spacing w:after="0"/>
              <w:rPr>
                <w:rFonts w:cstheme="minorHAnsi"/>
              </w:rPr>
            </w:pPr>
            <w:r w:rsidRPr="00DB6882">
              <w:rPr>
                <w:rFonts w:cstheme="minorHAnsi"/>
              </w:rPr>
              <w:t>Hvis SUT kun understøtter</w:t>
            </w:r>
            <w:r w:rsidR="00907E07" w:rsidRPr="00DB6882">
              <w:rPr>
                <w:rFonts w:cstheme="minorHAnsi"/>
              </w:rPr>
              <w:t xml:space="preserve"> indb</w:t>
            </w:r>
            <w:r w:rsidR="00006662" w:rsidRPr="00DB6882">
              <w:rPr>
                <w:rFonts w:cstheme="minorHAnsi"/>
              </w:rPr>
              <w:t>e</w:t>
            </w:r>
            <w:r w:rsidR="00907E07" w:rsidRPr="00DB6882">
              <w:rPr>
                <w:rFonts w:cstheme="minorHAnsi"/>
              </w:rPr>
              <w:t>retning</w:t>
            </w:r>
            <w:r w:rsidRPr="00DB6882">
              <w:rPr>
                <w:rFonts w:cstheme="minorHAnsi"/>
              </w:rPr>
              <w:t xml:space="preserve"> SHAK, skal det ligeledes angives hvornår SUT forventer at kunne understøtte </w:t>
            </w:r>
            <w:r w:rsidR="00907E07" w:rsidRPr="00DB6882">
              <w:rPr>
                <w:rFonts w:cstheme="minorHAnsi"/>
              </w:rPr>
              <w:t xml:space="preserve">indberetning med SOR. </w:t>
            </w:r>
          </w:p>
          <w:p w14:paraId="3141D77F" w14:textId="74149CDA" w:rsidR="00907E07" w:rsidRPr="00DB6882" w:rsidRDefault="00907E07" w:rsidP="00492FFE">
            <w:pPr>
              <w:spacing w:after="0"/>
              <w:rPr>
                <w:rFonts w:cstheme="minorHAnsi"/>
              </w:rPr>
            </w:pPr>
          </w:p>
        </w:tc>
        <w:tc>
          <w:tcPr>
            <w:tcW w:w="1050" w:type="pct"/>
          </w:tcPr>
          <w:p w14:paraId="45F4FC87" w14:textId="77777777" w:rsidR="00032A0F" w:rsidRPr="00DB6882" w:rsidRDefault="00032A0F" w:rsidP="00492FFE">
            <w:pPr>
              <w:spacing w:after="0"/>
              <w:rPr>
                <w:rFonts w:cstheme="minorHAnsi"/>
              </w:rPr>
            </w:pPr>
          </w:p>
        </w:tc>
        <w:tc>
          <w:tcPr>
            <w:tcW w:w="399" w:type="pct"/>
          </w:tcPr>
          <w:p w14:paraId="62889544" w14:textId="77777777" w:rsidR="00032A0F" w:rsidRPr="00DB6882" w:rsidRDefault="00032A0F" w:rsidP="00492FFE">
            <w:pPr>
              <w:spacing w:after="0"/>
              <w:rPr>
                <w:rFonts w:cstheme="minorHAnsi"/>
              </w:rPr>
            </w:pPr>
          </w:p>
        </w:tc>
      </w:tr>
    </w:tbl>
    <w:p w14:paraId="4D4F537F" w14:textId="77777777" w:rsidR="00923A5E" w:rsidRPr="00DB6882" w:rsidRDefault="00923A5E">
      <w:pPr>
        <w:spacing w:after="0"/>
        <w:rPr>
          <w:rFonts w:eastAsia="Calibri" w:cs="Arial"/>
          <w:sz w:val="28"/>
          <w:szCs w:val="28"/>
        </w:rPr>
      </w:pPr>
      <w:bookmarkStart w:id="30" w:name="_Toc273967337"/>
      <w:bookmarkStart w:id="31" w:name="_Toc273967382"/>
      <w:r w:rsidRPr="00DB6882">
        <w:rPr>
          <w:rFonts w:eastAsia="Calibri"/>
        </w:rPr>
        <w:br w:type="page"/>
      </w:r>
    </w:p>
    <w:p w14:paraId="77430ED1" w14:textId="77777777" w:rsidR="00080996" w:rsidRPr="00DB6882" w:rsidRDefault="00080996" w:rsidP="002545D0">
      <w:pPr>
        <w:pStyle w:val="Overskrift2"/>
        <w:rPr>
          <w:rFonts w:eastAsia="Calibri"/>
          <w:lang w:val="da-DK"/>
        </w:rPr>
      </w:pPr>
      <w:bookmarkStart w:id="32" w:name="_Toc273967336"/>
      <w:bookmarkStart w:id="33" w:name="_Toc273967380"/>
      <w:bookmarkStart w:id="34" w:name="_Toc168907242"/>
      <w:bookmarkEnd w:id="30"/>
      <w:bookmarkEnd w:id="31"/>
      <w:r w:rsidRPr="00DB6882">
        <w:rPr>
          <w:rFonts w:eastAsia="Calibri"/>
          <w:lang w:val="da-DK"/>
        </w:rPr>
        <w:lastRenderedPageBreak/>
        <w:t>Flow håndtering</w:t>
      </w:r>
      <w:bookmarkEnd w:id="32"/>
      <w:bookmarkEnd w:id="33"/>
      <w:r w:rsidR="008A5621" w:rsidRPr="00DB6882">
        <w:rPr>
          <w:rFonts w:eastAsia="Calibri"/>
          <w:lang w:val="da-DK"/>
        </w:rPr>
        <w:t xml:space="preserve"> (arbejdsgange)</w:t>
      </w:r>
      <w:bookmarkEnd w:id="34"/>
    </w:p>
    <w:p w14:paraId="629C6667" w14:textId="77777777" w:rsidR="001241C5" w:rsidRPr="00DB6882" w:rsidRDefault="001241C5" w:rsidP="001241C5">
      <w:pPr>
        <w:rPr>
          <w:rFonts w:eastAsia="Calibri" w:cstheme="minorHAnsi"/>
          <w:lang w:eastAsia="de-DE"/>
        </w:rPr>
      </w:pPr>
      <w:r w:rsidRPr="00DB6882">
        <w:rPr>
          <w:rFonts w:eastAsia="Calibri" w:cstheme="minorHAnsi"/>
          <w:lang w:eastAsia="de-DE"/>
        </w:rPr>
        <w:t xml:space="preserve">Formålet med </w:t>
      </w:r>
      <w:r w:rsidR="001249B7" w:rsidRPr="00DB6882">
        <w:rPr>
          <w:rFonts w:eastAsia="Calibri" w:cstheme="minorHAnsi"/>
          <w:lang w:eastAsia="de-DE"/>
        </w:rPr>
        <w:t xml:space="preserve">flow </w:t>
      </w:r>
      <w:r w:rsidR="00F404E0" w:rsidRPr="00DB6882">
        <w:rPr>
          <w:rFonts w:eastAsia="Calibri" w:cstheme="minorHAnsi"/>
          <w:lang w:eastAsia="de-DE"/>
        </w:rPr>
        <w:t>håndteringskravene</w:t>
      </w:r>
      <w:r w:rsidR="001249B7" w:rsidRPr="00DB6882">
        <w:rPr>
          <w:rFonts w:eastAsia="Calibri" w:cstheme="minorHAnsi"/>
          <w:lang w:eastAsia="de-DE"/>
        </w:rPr>
        <w:t xml:space="preserve"> er </w:t>
      </w:r>
      <w:r w:rsidRPr="00DB6882">
        <w:rPr>
          <w:rFonts w:eastAsia="Calibri" w:cstheme="minorHAnsi"/>
          <w:lang w:eastAsia="de-DE"/>
        </w:rPr>
        <w:t>at undersøge om SUT kan understøtte vigtige flow håndteringer.</w:t>
      </w:r>
    </w:p>
    <w:p w14:paraId="25116EA3" w14:textId="77777777" w:rsidR="00AC7AB2" w:rsidRPr="00DB6882" w:rsidRDefault="00AC7AB2" w:rsidP="00B01FDD">
      <w:pPr>
        <w:pBdr>
          <w:top w:val="single" w:sz="18" w:space="1" w:color="27587B"/>
        </w:pBdr>
        <w:shd w:val="clear" w:color="auto" w:fill="CADEE5"/>
        <w:tabs>
          <w:tab w:val="left" w:pos="85"/>
        </w:tabs>
        <w:spacing w:after="0"/>
        <w:ind w:left="851" w:right="113" w:hanging="851"/>
        <w:rPr>
          <w:rFonts w:cstheme="minorBidi"/>
          <w:i/>
        </w:rPr>
      </w:pPr>
      <w:r w:rsidRPr="00DB6882">
        <w:rPr>
          <w:rStyle w:val="Strk"/>
        </w:rPr>
        <w:tab/>
        <w:t>OBS!</w:t>
      </w:r>
      <w:r w:rsidR="6AC63CDC" w:rsidRPr="00DB6882">
        <w:rPr>
          <w:rStyle w:val="Strk"/>
        </w:rPr>
        <w:t xml:space="preserve"> </w:t>
      </w:r>
      <w:r w:rsidRPr="00DB6882">
        <w:rPr>
          <w:rFonts w:cstheme="minorHAnsi"/>
        </w:rPr>
        <w:tab/>
      </w:r>
      <w:r w:rsidRPr="00DB6882">
        <w:rPr>
          <w:rFonts w:cstheme="minorBidi"/>
        </w:rPr>
        <w:t>Dokumenter nedenstående gennemførsel ved løbende skærmdumps eller kopi af filer.</w:t>
      </w:r>
      <w:r w:rsidRPr="00DB6882">
        <w:rPr>
          <w:rFonts w:cstheme="minorHAnsi"/>
        </w:rPr>
        <w:br/>
      </w:r>
      <w:r w:rsidRPr="00DB6882">
        <w:rPr>
          <w:rFonts w:cstheme="minorBidi"/>
        </w:rPr>
        <w:t xml:space="preserve">Navngiv filer med standardtype samt det step de repræsenterer: </w:t>
      </w:r>
      <w:r w:rsidR="00B01FDD" w:rsidRPr="00DB6882">
        <w:rPr>
          <w:rFonts w:cstheme="minorBidi"/>
          <w:b/>
          <w:i/>
        </w:rPr>
        <w:t>&lt;standard type&gt;_&lt;test step&gt;_&lt;fortløbende bogstav&gt;</w:t>
      </w:r>
      <w:r w:rsidR="00B01FDD" w:rsidRPr="00DB6882">
        <w:rPr>
          <w:rFonts w:eastAsia="Calibri" w:cstheme="minorBidi"/>
          <w:b/>
          <w:i/>
          <w:lang w:eastAsia="de-DE"/>
        </w:rPr>
        <w:t>.xml</w:t>
      </w:r>
    </w:p>
    <w:p w14:paraId="28CE284D" w14:textId="77777777" w:rsidR="00AC7AB2" w:rsidRPr="00DB6882" w:rsidRDefault="00AC7AB2" w:rsidP="00AC7AB2">
      <w:pPr>
        <w:pBdr>
          <w:top w:val="single" w:sz="18" w:space="1" w:color="27587B"/>
        </w:pBdr>
        <w:shd w:val="clear" w:color="auto" w:fill="CADEE5"/>
        <w:spacing w:after="0"/>
        <w:ind w:left="851" w:right="113" w:hanging="851"/>
        <w:rPr>
          <w:rFonts w:cstheme="minorHAnsi"/>
          <w:i/>
          <w:iCs/>
        </w:rPr>
      </w:pPr>
      <w:r w:rsidRPr="00DB6882">
        <w:rPr>
          <w:rStyle w:val="Strk"/>
        </w:rPr>
        <w:tab/>
      </w:r>
      <w:r w:rsidRPr="00DB6882">
        <w:rPr>
          <w:rFonts w:cstheme="minorHAnsi"/>
        </w:rPr>
        <w:t>Send dem på mail til relevant kontakt hos MedCom.</w:t>
      </w:r>
    </w:p>
    <w:p w14:paraId="07ECD796" w14:textId="77777777" w:rsidR="00E11FE4" w:rsidRPr="00DB6882" w:rsidRDefault="00E11FE4" w:rsidP="003A3178">
      <w:pPr>
        <w:rPr>
          <w:rFonts w:eastAsia="Calibri" w:cstheme="minorHAnsi"/>
          <w:lang w:eastAsia="de-DE"/>
        </w:rPr>
      </w:pPr>
    </w:p>
    <w:tbl>
      <w:tblPr>
        <w:tblStyle w:val="Tabel-Gitter"/>
        <w:tblW w:w="5000" w:type="pct"/>
        <w:tblLayout w:type="fixed"/>
        <w:tblLook w:val="04A0" w:firstRow="1" w:lastRow="0" w:firstColumn="1" w:lastColumn="0" w:noHBand="0" w:noVBand="1"/>
      </w:tblPr>
      <w:tblGrid>
        <w:gridCol w:w="729"/>
        <w:gridCol w:w="4150"/>
        <w:gridCol w:w="2184"/>
        <w:gridCol w:w="3279"/>
        <w:gridCol w:w="3055"/>
        <w:gridCol w:w="1165"/>
      </w:tblGrid>
      <w:tr w:rsidR="0023433D" w:rsidRPr="00DB6882" w14:paraId="2A9C544F" w14:textId="77777777" w:rsidTr="004B4572">
        <w:trPr>
          <w:tblHeader/>
        </w:trPr>
        <w:tc>
          <w:tcPr>
            <w:tcW w:w="250" w:type="pct"/>
            <w:shd w:val="clear" w:color="auto" w:fill="315A7A"/>
            <w:vAlign w:val="center"/>
          </w:tcPr>
          <w:p w14:paraId="24173F28"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Step</w:t>
            </w:r>
          </w:p>
        </w:tc>
        <w:tc>
          <w:tcPr>
            <w:tcW w:w="1425" w:type="pct"/>
            <w:shd w:val="clear" w:color="auto" w:fill="315A7A"/>
            <w:vAlign w:val="center"/>
          </w:tcPr>
          <w:p w14:paraId="2ADE94B5"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Krav</w:t>
            </w:r>
          </w:p>
        </w:tc>
        <w:tc>
          <w:tcPr>
            <w:tcW w:w="750" w:type="pct"/>
            <w:shd w:val="clear" w:color="auto" w:fill="315A7A"/>
            <w:vAlign w:val="center"/>
          </w:tcPr>
          <w:p w14:paraId="37FBBFEB"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Test data</w:t>
            </w:r>
          </w:p>
        </w:tc>
        <w:tc>
          <w:tcPr>
            <w:tcW w:w="1126" w:type="pct"/>
            <w:shd w:val="clear" w:color="auto" w:fill="315A7A"/>
            <w:vAlign w:val="center"/>
          </w:tcPr>
          <w:p w14:paraId="4FFE5DE1"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Forventet resultat</w:t>
            </w:r>
          </w:p>
        </w:tc>
        <w:tc>
          <w:tcPr>
            <w:tcW w:w="1049" w:type="pct"/>
            <w:shd w:val="clear" w:color="auto" w:fill="315A7A"/>
            <w:vAlign w:val="center"/>
          </w:tcPr>
          <w:p w14:paraId="6C6473D3"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Aktuelt resultat</w:t>
            </w:r>
          </w:p>
        </w:tc>
        <w:tc>
          <w:tcPr>
            <w:tcW w:w="400" w:type="pct"/>
            <w:shd w:val="clear" w:color="auto" w:fill="315A7A"/>
            <w:vAlign w:val="center"/>
          </w:tcPr>
          <w:p w14:paraId="64BC65DA"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MedCom vurdering</w:t>
            </w:r>
          </w:p>
        </w:tc>
      </w:tr>
      <w:tr w:rsidR="009004A8" w:rsidRPr="00DB6882" w14:paraId="77AA4813" w14:textId="77777777" w:rsidTr="00B858E1">
        <w:tc>
          <w:tcPr>
            <w:tcW w:w="5000" w:type="pct"/>
            <w:gridSpan w:val="6"/>
            <w:vAlign w:val="center"/>
          </w:tcPr>
          <w:p w14:paraId="3C67DD87" w14:textId="0474339C" w:rsidR="009004A8" w:rsidRPr="00DB6882" w:rsidRDefault="009004A8" w:rsidP="009004A8">
            <w:pPr>
              <w:spacing w:after="0"/>
              <w:jc w:val="center"/>
              <w:rPr>
                <w:rFonts w:cstheme="minorHAnsi"/>
              </w:rPr>
            </w:pPr>
            <w:r w:rsidRPr="00DB6882">
              <w:rPr>
                <w:rFonts w:cstheme="minorHAnsi"/>
                <w:b/>
                <w:bCs/>
              </w:rPr>
              <w:t xml:space="preserve">Nedenstående testcases omhandler generering af et maksimalt udtræk, som skal uploades til E-Journalen. Efter upload og gennemgang af data, skal der </w:t>
            </w:r>
            <w:r w:rsidR="005901EB" w:rsidRPr="00DB6882">
              <w:rPr>
                <w:rFonts w:cstheme="minorHAnsi"/>
                <w:b/>
                <w:bCs/>
              </w:rPr>
              <w:t>anvendes transaktionstypen</w:t>
            </w:r>
            <w:r w:rsidRPr="00DB6882">
              <w:rPr>
                <w:rFonts w:cstheme="minorHAnsi"/>
                <w:b/>
                <w:bCs/>
              </w:rPr>
              <w:t xml:space="preserve"> delta</w:t>
            </w:r>
            <w:r w:rsidR="005901EB" w:rsidRPr="00DB6882">
              <w:rPr>
                <w:rFonts w:cstheme="minorHAnsi"/>
                <w:b/>
                <w:bCs/>
              </w:rPr>
              <w:t>opdatering</w:t>
            </w:r>
            <w:r w:rsidRPr="00DB6882">
              <w:rPr>
                <w:rFonts w:cstheme="minorHAnsi"/>
                <w:b/>
                <w:bCs/>
              </w:rPr>
              <w:t>.</w:t>
            </w:r>
          </w:p>
        </w:tc>
      </w:tr>
      <w:tr w:rsidR="009004A8" w:rsidRPr="00DB6882" w14:paraId="3240678F" w14:textId="77777777" w:rsidTr="004B4572">
        <w:tc>
          <w:tcPr>
            <w:tcW w:w="250" w:type="pct"/>
          </w:tcPr>
          <w:p w14:paraId="19125E37" w14:textId="77777777" w:rsidR="009004A8" w:rsidRPr="00DB6882" w:rsidRDefault="009004A8" w:rsidP="009004A8">
            <w:pPr>
              <w:pStyle w:val="Listeafsnit"/>
              <w:numPr>
                <w:ilvl w:val="0"/>
                <w:numId w:val="5"/>
              </w:numPr>
              <w:ind w:left="0" w:hanging="11"/>
              <w:rPr>
                <w:rFonts w:eastAsia="Calibri" w:cstheme="minorHAnsi"/>
                <w:lang w:eastAsia="de-DE"/>
              </w:rPr>
            </w:pPr>
          </w:p>
        </w:tc>
        <w:tc>
          <w:tcPr>
            <w:tcW w:w="1425" w:type="pct"/>
          </w:tcPr>
          <w:p w14:paraId="37F11796" w14:textId="5FC80E49" w:rsidR="009004A8" w:rsidRPr="00DB6882" w:rsidRDefault="009004A8" w:rsidP="009004A8">
            <w:pPr>
              <w:spacing w:after="0"/>
              <w:rPr>
                <w:rFonts w:cstheme="minorHAnsi"/>
              </w:rPr>
            </w:pPr>
            <w:r w:rsidRPr="00DB6882">
              <w:rPr>
                <w:rFonts w:cstheme="minorHAnsi"/>
              </w:rPr>
              <w:t>Lav et udtræk for:</w:t>
            </w:r>
          </w:p>
          <w:p w14:paraId="7CA3272A" w14:textId="2F8B89AF" w:rsidR="009004A8" w:rsidRPr="00DB6882" w:rsidRDefault="00F41E7E" w:rsidP="009004A8">
            <w:pPr>
              <w:spacing w:after="0"/>
              <w:rPr>
                <w:rFonts w:cstheme="minorHAnsi"/>
              </w:rPr>
            </w:pPr>
            <w:r w:rsidRPr="00DB6882">
              <w:rPr>
                <w:rFonts w:cstheme="minorHAnsi"/>
              </w:rPr>
              <w:t xml:space="preserve">Sille June Test </w:t>
            </w:r>
            <w:r w:rsidR="00412359" w:rsidRPr="00DB6882">
              <w:rPr>
                <w:rFonts w:cstheme="minorHAnsi"/>
              </w:rPr>
              <w:t>Mosebryg</w:t>
            </w:r>
            <w:r w:rsidR="00862879" w:rsidRPr="00DB6882">
              <w:rPr>
                <w:rFonts w:cstheme="minorHAnsi"/>
              </w:rPr>
              <w:t>g</w:t>
            </w:r>
            <w:r w:rsidR="00412359" w:rsidRPr="00DB6882">
              <w:rPr>
                <w:rFonts w:cstheme="minorHAnsi"/>
              </w:rPr>
              <w:t>ersen</w:t>
            </w:r>
            <w:r w:rsidR="009004A8" w:rsidRPr="00DB6882">
              <w:rPr>
                <w:rFonts w:cstheme="minorHAnsi"/>
              </w:rPr>
              <w:t xml:space="preserve"> (</w:t>
            </w:r>
            <w:r w:rsidRPr="00DB6882">
              <w:rPr>
                <w:rFonts w:cstheme="minorHAnsi"/>
              </w:rPr>
              <w:t>050688</w:t>
            </w:r>
            <w:r w:rsidR="009004A8" w:rsidRPr="00DB6882">
              <w:rPr>
                <w:rFonts w:cstheme="minorHAnsi"/>
              </w:rPr>
              <w:t>-9996)</w:t>
            </w:r>
          </w:p>
          <w:p w14:paraId="364CE872" w14:textId="77777777" w:rsidR="00AF018B" w:rsidRPr="00DB6882" w:rsidRDefault="00AF018B" w:rsidP="009004A8">
            <w:pPr>
              <w:spacing w:after="0"/>
              <w:rPr>
                <w:rFonts w:cstheme="minorHAnsi"/>
              </w:rPr>
            </w:pPr>
          </w:p>
          <w:p w14:paraId="526C73C1" w14:textId="7E3F5696" w:rsidR="00AF018B" w:rsidRPr="00DB6882" w:rsidRDefault="00AF018B" w:rsidP="009004A8">
            <w:pPr>
              <w:spacing w:after="0"/>
              <w:rPr>
                <w:rFonts w:cstheme="minorHAnsi"/>
              </w:rPr>
            </w:pPr>
            <w:r w:rsidRPr="00DB6882">
              <w:rPr>
                <w:rFonts w:cstheme="minorHAnsi"/>
              </w:rPr>
              <w:t xml:space="preserve">Der skal på </w:t>
            </w:r>
            <w:r w:rsidR="00F33679" w:rsidRPr="00DB6882">
              <w:rPr>
                <w:rFonts w:cstheme="minorHAnsi"/>
              </w:rPr>
              <w:t xml:space="preserve">testpatienten være patientforløb med følgende </w:t>
            </w:r>
            <w:r w:rsidRPr="00DB6882">
              <w:rPr>
                <w:rFonts w:cstheme="minorHAnsi"/>
              </w:rPr>
              <w:t>data:</w:t>
            </w:r>
          </w:p>
          <w:p w14:paraId="3EE43111" w14:textId="4811BB9F" w:rsidR="00AF018B" w:rsidRPr="00DB6882" w:rsidRDefault="00AF018B" w:rsidP="00F33679">
            <w:pPr>
              <w:pStyle w:val="Listeafsnit"/>
              <w:numPr>
                <w:ilvl w:val="0"/>
                <w:numId w:val="9"/>
              </w:numPr>
              <w:spacing w:after="0"/>
              <w:rPr>
                <w:rFonts w:cstheme="minorHAnsi"/>
              </w:rPr>
            </w:pPr>
            <w:r w:rsidRPr="00DB6882">
              <w:rPr>
                <w:rFonts w:cstheme="minorHAnsi"/>
              </w:rPr>
              <w:t>Kontaktperiode</w:t>
            </w:r>
            <w:r w:rsidR="001668B3" w:rsidRPr="00DB6882">
              <w:rPr>
                <w:rFonts w:cstheme="minorHAnsi"/>
              </w:rPr>
              <w:t>(r)</w:t>
            </w:r>
            <w:r w:rsidR="00F33679" w:rsidRPr="00DB6882">
              <w:rPr>
                <w:rFonts w:cstheme="minorHAnsi"/>
              </w:rPr>
              <w:t xml:space="preserve"> (f.eks. ambulant, indlæggelse m.m.)</w:t>
            </w:r>
          </w:p>
          <w:p w14:paraId="5C9CB0DB" w14:textId="2690436C" w:rsidR="00AF018B" w:rsidRPr="00DB6882" w:rsidRDefault="00AF018B" w:rsidP="00E66110">
            <w:pPr>
              <w:pStyle w:val="Listeafsnit"/>
              <w:numPr>
                <w:ilvl w:val="0"/>
                <w:numId w:val="9"/>
              </w:numPr>
              <w:spacing w:after="0"/>
              <w:rPr>
                <w:rFonts w:cstheme="minorHAnsi"/>
              </w:rPr>
            </w:pPr>
            <w:r w:rsidRPr="00DB6882">
              <w:rPr>
                <w:rFonts w:cstheme="minorHAnsi"/>
              </w:rPr>
              <w:t>Diagn</w:t>
            </w:r>
            <w:r w:rsidR="00862879" w:rsidRPr="00DB6882">
              <w:rPr>
                <w:rFonts w:cstheme="minorHAnsi"/>
              </w:rPr>
              <w:t>ose</w:t>
            </w:r>
            <w:r w:rsidRPr="00DB6882">
              <w:rPr>
                <w:rFonts w:cstheme="minorHAnsi"/>
              </w:rPr>
              <w:t>(r) (henvisningsdiagnose, aktionsdiagnose, bi</w:t>
            </w:r>
            <w:r w:rsidR="00862879" w:rsidRPr="00DB6882">
              <w:rPr>
                <w:rFonts w:cstheme="minorHAnsi"/>
              </w:rPr>
              <w:t>-</w:t>
            </w:r>
            <w:r w:rsidRPr="00DB6882">
              <w:rPr>
                <w:rFonts w:cstheme="minorHAnsi"/>
              </w:rPr>
              <w:t>diagnose m.m.)</w:t>
            </w:r>
          </w:p>
          <w:p w14:paraId="5E7DA03C" w14:textId="39E14F1D" w:rsidR="00AF018B" w:rsidRPr="00DB6882" w:rsidRDefault="00AF018B" w:rsidP="00E66110">
            <w:pPr>
              <w:pStyle w:val="Listeafsnit"/>
              <w:numPr>
                <w:ilvl w:val="0"/>
                <w:numId w:val="9"/>
              </w:numPr>
              <w:spacing w:after="0"/>
              <w:rPr>
                <w:rFonts w:cstheme="minorHAnsi"/>
              </w:rPr>
            </w:pPr>
            <w:r w:rsidRPr="00DB6882">
              <w:rPr>
                <w:rFonts w:cstheme="minorHAnsi"/>
              </w:rPr>
              <w:t>Udført procedure(r)</w:t>
            </w:r>
          </w:p>
          <w:p w14:paraId="2807BEDA" w14:textId="77777777" w:rsidR="00AF018B" w:rsidRPr="00DB6882" w:rsidRDefault="00AF018B" w:rsidP="00E66110">
            <w:pPr>
              <w:pStyle w:val="Listeafsnit"/>
              <w:numPr>
                <w:ilvl w:val="0"/>
                <w:numId w:val="9"/>
              </w:numPr>
              <w:spacing w:after="0"/>
              <w:rPr>
                <w:rFonts w:cstheme="minorHAnsi"/>
              </w:rPr>
            </w:pPr>
            <w:r w:rsidRPr="00DB6882">
              <w:rPr>
                <w:rFonts w:cstheme="minorHAnsi"/>
              </w:rPr>
              <w:t>Notat(er)</w:t>
            </w:r>
          </w:p>
          <w:p w14:paraId="4F31519B" w14:textId="77777777" w:rsidR="00AF018B" w:rsidRPr="00DB6882" w:rsidRDefault="00AF018B" w:rsidP="00AF018B">
            <w:pPr>
              <w:spacing w:after="0"/>
              <w:rPr>
                <w:rFonts w:cstheme="minorHAnsi"/>
              </w:rPr>
            </w:pPr>
            <w:r w:rsidRPr="00DB6882">
              <w:rPr>
                <w:rFonts w:cstheme="minorHAnsi"/>
              </w:rPr>
              <w:t xml:space="preserve">Og andet som </w:t>
            </w:r>
            <w:r w:rsidR="008669D7" w:rsidRPr="00DB6882">
              <w:rPr>
                <w:rFonts w:cstheme="minorHAnsi"/>
              </w:rPr>
              <w:t>ellers er relevant for brugerne af systemet.</w:t>
            </w:r>
          </w:p>
          <w:p w14:paraId="0D2FE5AE" w14:textId="3E71439D" w:rsidR="00664006" w:rsidRPr="00DB6882" w:rsidRDefault="00664006" w:rsidP="00B03028">
            <w:pPr>
              <w:spacing w:after="0"/>
              <w:ind w:firstLine="1304"/>
              <w:rPr>
                <w:rFonts w:cstheme="minorHAnsi"/>
              </w:rPr>
            </w:pPr>
          </w:p>
          <w:p w14:paraId="2A5FA3EF" w14:textId="77777777" w:rsidR="00B03028" w:rsidRPr="00DB6882" w:rsidRDefault="00B03028" w:rsidP="00B03028">
            <w:pPr>
              <w:spacing w:after="0"/>
              <w:rPr>
                <w:rFonts w:cstheme="minorHAnsi"/>
              </w:rPr>
            </w:pPr>
            <w:r w:rsidRPr="00DB6882">
              <w:rPr>
                <w:rFonts w:cstheme="minorHAnsi"/>
              </w:rPr>
              <w:t>Udtrækket skal indeholde minimum 2 patientforløb, hvor disse enten kan forekomme i samme udtræksfil eller i særskilte udtræksfiler.</w:t>
            </w:r>
          </w:p>
          <w:p w14:paraId="231C8C3A" w14:textId="77777777" w:rsidR="008C0E90" w:rsidRPr="00DB6882" w:rsidRDefault="008C0E90" w:rsidP="00AF018B">
            <w:pPr>
              <w:spacing w:after="0"/>
              <w:rPr>
                <w:rFonts w:cstheme="minorHAnsi"/>
              </w:rPr>
            </w:pPr>
          </w:p>
          <w:p w14:paraId="70B53054" w14:textId="74D87E72" w:rsidR="003F0468" w:rsidRPr="00DB6882" w:rsidRDefault="003F0468" w:rsidP="00AF018B">
            <w:pPr>
              <w:spacing w:after="0"/>
              <w:rPr>
                <w:rFonts w:cstheme="minorHAnsi"/>
              </w:rPr>
            </w:pPr>
            <w:r w:rsidRPr="00DB6882">
              <w:rPr>
                <w:rFonts w:cstheme="minorHAnsi"/>
              </w:rPr>
              <w:lastRenderedPageBreak/>
              <w:t xml:space="preserve">Der skal tages skærmbillede af data </w:t>
            </w:r>
            <w:r w:rsidR="007864B5" w:rsidRPr="00DB6882">
              <w:rPr>
                <w:rFonts w:cstheme="minorHAnsi"/>
              </w:rPr>
              <w:t>s</w:t>
            </w:r>
            <w:r w:rsidRPr="00DB6882">
              <w:rPr>
                <w:rFonts w:cstheme="minorHAnsi"/>
              </w:rPr>
              <w:t>om testpatienten har i systemet, så det kan sammenlignes med udtræksfilen.</w:t>
            </w:r>
          </w:p>
        </w:tc>
        <w:tc>
          <w:tcPr>
            <w:tcW w:w="750" w:type="pct"/>
          </w:tcPr>
          <w:p w14:paraId="720C0A3D" w14:textId="77777777" w:rsidR="009004A8" w:rsidRPr="00DB6882" w:rsidRDefault="009004A8" w:rsidP="009004A8">
            <w:pPr>
              <w:spacing w:after="0"/>
              <w:rPr>
                <w:rFonts w:cstheme="minorHAnsi"/>
              </w:rPr>
            </w:pPr>
          </w:p>
        </w:tc>
        <w:tc>
          <w:tcPr>
            <w:tcW w:w="1126" w:type="pct"/>
          </w:tcPr>
          <w:p w14:paraId="7EF653E4" w14:textId="0ED45509" w:rsidR="009004A8" w:rsidRPr="00DB6882" w:rsidRDefault="00B03028" w:rsidP="009004A8">
            <w:pPr>
              <w:spacing w:after="0"/>
              <w:rPr>
                <w:rFonts w:cstheme="minorHAnsi"/>
              </w:rPr>
            </w:pPr>
            <w:r w:rsidRPr="00DB6882">
              <w:rPr>
                <w:rFonts w:cstheme="minorHAnsi"/>
              </w:rPr>
              <w:t>Patientforløbene skal være</w:t>
            </w:r>
            <w:r w:rsidR="008E202B" w:rsidRPr="00DB6882">
              <w:rPr>
                <w:rFonts w:cstheme="minorHAnsi"/>
              </w:rPr>
              <w:t xml:space="preserve"> </w:t>
            </w:r>
            <w:r w:rsidR="008E202B" w:rsidRPr="00DB6882">
              <w:rPr>
                <w:rFonts w:cstheme="minorHAnsi"/>
                <w:b/>
                <w:bCs/>
              </w:rPr>
              <w:t>med</w:t>
            </w:r>
            <w:r w:rsidR="00432E94" w:rsidRPr="00DB6882">
              <w:rPr>
                <w:rFonts w:cstheme="minorHAnsi"/>
                <w:b/>
                <w:bCs/>
              </w:rPr>
              <w:t xml:space="preserve"> alle</w:t>
            </w:r>
            <w:r w:rsidR="008E202B" w:rsidRPr="00DB6882">
              <w:rPr>
                <w:rFonts w:cstheme="minorHAnsi"/>
              </w:rPr>
              <w:t xml:space="preserve"> fire hændelsestyper:</w:t>
            </w:r>
          </w:p>
          <w:p w14:paraId="1782D3C0" w14:textId="3AB132B4" w:rsidR="008669D7" w:rsidRPr="00DB6882" w:rsidRDefault="008669D7" w:rsidP="00E66110">
            <w:pPr>
              <w:pStyle w:val="Listeafsnit"/>
              <w:numPr>
                <w:ilvl w:val="0"/>
                <w:numId w:val="9"/>
              </w:numPr>
              <w:spacing w:after="0"/>
              <w:rPr>
                <w:rFonts w:cstheme="minorHAnsi"/>
              </w:rPr>
            </w:pPr>
            <w:r w:rsidRPr="00DB6882">
              <w:rPr>
                <w:rFonts w:cstheme="minorHAnsi"/>
              </w:rPr>
              <w:t>Kontaktperiode</w:t>
            </w:r>
            <w:r w:rsidR="007864B5" w:rsidRPr="00DB6882">
              <w:rPr>
                <w:rFonts w:cstheme="minorHAnsi"/>
              </w:rPr>
              <w:t xml:space="preserve"> </w:t>
            </w:r>
          </w:p>
          <w:p w14:paraId="54538770" w14:textId="541B3C02" w:rsidR="008669D7" w:rsidRPr="00DB6882" w:rsidRDefault="008669D7" w:rsidP="00E66110">
            <w:pPr>
              <w:pStyle w:val="Listeafsnit"/>
              <w:numPr>
                <w:ilvl w:val="0"/>
                <w:numId w:val="9"/>
              </w:numPr>
              <w:spacing w:after="0"/>
              <w:rPr>
                <w:rFonts w:cstheme="minorHAnsi"/>
              </w:rPr>
            </w:pPr>
            <w:r w:rsidRPr="00DB6882">
              <w:rPr>
                <w:rFonts w:cstheme="minorHAnsi"/>
              </w:rPr>
              <w:t>Diagnose</w:t>
            </w:r>
          </w:p>
          <w:p w14:paraId="33D9ED52" w14:textId="77DC8356" w:rsidR="008669D7" w:rsidRPr="00DB6882" w:rsidRDefault="008669D7" w:rsidP="00E66110">
            <w:pPr>
              <w:pStyle w:val="Listeafsnit"/>
              <w:numPr>
                <w:ilvl w:val="0"/>
                <w:numId w:val="9"/>
              </w:numPr>
              <w:spacing w:after="0"/>
              <w:rPr>
                <w:rFonts w:cstheme="minorHAnsi"/>
              </w:rPr>
            </w:pPr>
            <w:r w:rsidRPr="00DB6882">
              <w:rPr>
                <w:rFonts w:cstheme="minorHAnsi"/>
              </w:rPr>
              <w:t>Udført procedure</w:t>
            </w:r>
            <w:r w:rsidR="007864B5" w:rsidRPr="00DB6882">
              <w:rPr>
                <w:rFonts w:cstheme="minorHAnsi"/>
              </w:rPr>
              <w:t xml:space="preserve"> </w:t>
            </w:r>
          </w:p>
          <w:p w14:paraId="7D8DA953" w14:textId="1477875A" w:rsidR="008669D7" w:rsidRPr="00DB6882" w:rsidRDefault="008669D7" w:rsidP="00E66110">
            <w:pPr>
              <w:pStyle w:val="Listeafsnit"/>
              <w:numPr>
                <w:ilvl w:val="0"/>
                <w:numId w:val="9"/>
              </w:numPr>
              <w:spacing w:after="0"/>
              <w:rPr>
                <w:rFonts w:cstheme="minorHAnsi"/>
              </w:rPr>
            </w:pPr>
            <w:r w:rsidRPr="00DB6882">
              <w:rPr>
                <w:rFonts w:cstheme="minorHAnsi"/>
              </w:rPr>
              <w:t>Notat</w:t>
            </w:r>
          </w:p>
          <w:p w14:paraId="48904BBB" w14:textId="3E0B3D9B" w:rsidR="008669D7" w:rsidRPr="00DB6882" w:rsidRDefault="003F6712" w:rsidP="008669D7">
            <w:pPr>
              <w:spacing w:after="0"/>
              <w:rPr>
                <w:rFonts w:cstheme="minorHAnsi"/>
              </w:rPr>
            </w:pPr>
            <w:r w:rsidRPr="00DB6882">
              <w:rPr>
                <w:rFonts w:cstheme="minorHAnsi"/>
              </w:rPr>
              <w:t>Alle under-elementer og attributter er medsendt (hvis oplysningen ikke findes, er der indsat underscore (_).</w:t>
            </w:r>
          </w:p>
          <w:p w14:paraId="08A43424" w14:textId="77777777" w:rsidR="00DE0158" w:rsidRPr="00DB6882" w:rsidRDefault="00DE0158" w:rsidP="008669D7">
            <w:pPr>
              <w:spacing w:after="0"/>
              <w:rPr>
                <w:rFonts w:cstheme="minorHAnsi"/>
              </w:rPr>
            </w:pPr>
          </w:p>
          <w:p w14:paraId="6EEEECC2" w14:textId="77777777" w:rsidR="00DE0158" w:rsidRPr="00DB6882" w:rsidRDefault="00DE0158" w:rsidP="008669D7">
            <w:pPr>
              <w:spacing w:after="0"/>
              <w:rPr>
                <w:rFonts w:cstheme="minorHAnsi"/>
              </w:rPr>
            </w:pPr>
          </w:p>
          <w:p w14:paraId="1881B519" w14:textId="77777777" w:rsidR="00DE0158" w:rsidRPr="00DB6882" w:rsidRDefault="00DE0158" w:rsidP="00DE0158">
            <w:pPr>
              <w:spacing w:after="0"/>
              <w:rPr>
                <w:rFonts w:cstheme="minorHAnsi"/>
              </w:rPr>
            </w:pPr>
            <w:r w:rsidRPr="00DB6882">
              <w:rPr>
                <w:rFonts w:cstheme="minorHAnsi"/>
                <w:b/>
                <w:bCs/>
              </w:rPr>
              <w:t>OBS!</w:t>
            </w:r>
            <w:r w:rsidRPr="00DB6882">
              <w:rPr>
                <w:rFonts w:cstheme="minorHAnsi"/>
              </w:rPr>
              <w:t xml:space="preserve"> Hvis det ikke er første udtræk/indberetning på patienten, så skal transaktionstypen være ”OpdaterSpecielt”. Derfor er det vigtigt ved teststep 2.1, at der ikke er indberettet noget på patienten før, så det kan vises at ”Opdater” anvendes.</w:t>
            </w:r>
          </w:p>
          <w:p w14:paraId="4570EEB0" w14:textId="4F2F5C93" w:rsidR="00DE0158" w:rsidRPr="00DB6882" w:rsidRDefault="00DE0158" w:rsidP="00DE0158">
            <w:pPr>
              <w:spacing w:after="0"/>
              <w:rPr>
                <w:rFonts w:cstheme="minorHAnsi"/>
              </w:rPr>
            </w:pPr>
            <w:r w:rsidRPr="00DB6882">
              <w:rPr>
                <w:rFonts w:cstheme="minorHAnsi"/>
              </w:rPr>
              <w:t xml:space="preserve">Teknisk set, kan brugen af ”Opdater” være optionelt, og derfor kan SUT </w:t>
            </w:r>
            <w:r w:rsidRPr="00DB6882">
              <w:rPr>
                <w:rFonts w:cstheme="minorHAnsi"/>
              </w:rPr>
              <w:lastRenderedPageBreak/>
              <w:t xml:space="preserve">vælge kun at anvende ”OpdaterSpecielt”. Hvis dette er tilfældet, </w:t>
            </w:r>
            <w:r w:rsidRPr="00DB6882">
              <w:rPr>
                <w:rFonts w:cstheme="minorHAnsi"/>
                <w:b/>
                <w:bCs/>
              </w:rPr>
              <w:t>skal</w:t>
            </w:r>
            <w:r w:rsidRPr="00DB6882">
              <w:rPr>
                <w:rFonts w:cstheme="minorHAnsi"/>
              </w:rPr>
              <w:t xml:space="preserve"> det angives under ”Aktuelt resultat”.</w:t>
            </w:r>
          </w:p>
          <w:p w14:paraId="5AB37E3E" w14:textId="77777777" w:rsidR="005901EB" w:rsidRPr="00DB6882" w:rsidRDefault="005901EB" w:rsidP="009004A8">
            <w:pPr>
              <w:spacing w:after="0"/>
              <w:rPr>
                <w:rFonts w:cstheme="minorHAnsi"/>
              </w:rPr>
            </w:pPr>
          </w:p>
          <w:p w14:paraId="52F1AC96" w14:textId="4A76DF15" w:rsidR="005901EB" w:rsidRPr="00DB6882" w:rsidRDefault="005901EB" w:rsidP="005901EB">
            <w:pPr>
              <w:spacing w:after="0"/>
              <w:rPr>
                <w:rFonts w:cstheme="minorHAnsi"/>
              </w:rPr>
            </w:pPr>
          </w:p>
        </w:tc>
        <w:tc>
          <w:tcPr>
            <w:tcW w:w="1049" w:type="pct"/>
          </w:tcPr>
          <w:p w14:paraId="1C76DC06" w14:textId="77777777" w:rsidR="009004A8" w:rsidRPr="00DB6882" w:rsidRDefault="009004A8" w:rsidP="009004A8">
            <w:pPr>
              <w:spacing w:after="0"/>
              <w:rPr>
                <w:rFonts w:cstheme="minorHAnsi"/>
              </w:rPr>
            </w:pPr>
          </w:p>
        </w:tc>
        <w:tc>
          <w:tcPr>
            <w:tcW w:w="400" w:type="pct"/>
          </w:tcPr>
          <w:p w14:paraId="16E38A61" w14:textId="77777777" w:rsidR="009004A8" w:rsidRPr="00DB6882" w:rsidRDefault="009004A8" w:rsidP="009004A8">
            <w:pPr>
              <w:spacing w:after="0"/>
              <w:rPr>
                <w:rFonts w:cstheme="minorHAnsi"/>
              </w:rPr>
            </w:pPr>
          </w:p>
        </w:tc>
      </w:tr>
      <w:tr w:rsidR="009004A8" w:rsidRPr="00DB6882" w14:paraId="7A0FA6C4" w14:textId="77777777" w:rsidTr="004B4572">
        <w:tc>
          <w:tcPr>
            <w:tcW w:w="250" w:type="pct"/>
          </w:tcPr>
          <w:p w14:paraId="6D06B6EA" w14:textId="77777777" w:rsidR="009004A8" w:rsidRPr="00DB6882" w:rsidRDefault="009004A8" w:rsidP="009004A8">
            <w:pPr>
              <w:pStyle w:val="Listeafsnit"/>
              <w:numPr>
                <w:ilvl w:val="0"/>
                <w:numId w:val="5"/>
              </w:numPr>
              <w:ind w:left="0" w:hanging="11"/>
              <w:rPr>
                <w:rFonts w:eastAsia="Calibri" w:cstheme="minorHAnsi"/>
                <w:lang w:eastAsia="de-DE"/>
              </w:rPr>
            </w:pPr>
          </w:p>
        </w:tc>
        <w:tc>
          <w:tcPr>
            <w:tcW w:w="1425" w:type="pct"/>
          </w:tcPr>
          <w:p w14:paraId="35A422C6" w14:textId="26056A11" w:rsidR="009004A8" w:rsidRPr="00DB6882" w:rsidRDefault="009004A8" w:rsidP="009004A8">
            <w:pPr>
              <w:spacing w:after="0"/>
              <w:rPr>
                <w:rFonts w:cstheme="minorHAnsi"/>
              </w:rPr>
            </w:pPr>
            <w:r w:rsidRPr="00DB6882">
              <w:rPr>
                <w:rFonts w:cstheme="minorHAnsi"/>
              </w:rPr>
              <w:t>Udtrækket fra 2.1 skal sendes til MedCom</w:t>
            </w:r>
          </w:p>
        </w:tc>
        <w:tc>
          <w:tcPr>
            <w:tcW w:w="750" w:type="pct"/>
          </w:tcPr>
          <w:p w14:paraId="74D6D1D4" w14:textId="77777777" w:rsidR="009004A8" w:rsidRPr="00DB6882" w:rsidRDefault="009004A8" w:rsidP="009004A8">
            <w:pPr>
              <w:spacing w:after="0"/>
              <w:rPr>
                <w:rFonts w:cstheme="minorHAnsi"/>
              </w:rPr>
            </w:pPr>
          </w:p>
        </w:tc>
        <w:tc>
          <w:tcPr>
            <w:tcW w:w="1126" w:type="pct"/>
          </w:tcPr>
          <w:p w14:paraId="703CB24A" w14:textId="7252C396" w:rsidR="009004A8" w:rsidRPr="00DB6882" w:rsidRDefault="009004A8" w:rsidP="009004A8">
            <w:pPr>
              <w:spacing w:after="0"/>
              <w:rPr>
                <w:rFonts w:cstheme="minorHAnsi"/>
              </w:rPr>
            </w:pPr>
            <w:r w:rsidRPr="00DB6882">
              <w:rPr>
                <w:rFonts w:cstheme="minorHAnsi"/>
              </w:rPr>
              <w:t>Udtrækket sendes f.eks. via mail til MedCom</w:t>
            </w:r>
          </w:p>
        </w:tc>
        <w:tc>
          <w:tcPr>
            <w:tcW w:w="1049" w:type="pct"/>
          </w:tcPr>
          <w:p w14:paraId="6390BFE2" w14:textId="77777777" w:rsidR="009004A8" w:rsidRPr="00DB6882" w:rsidRDefault="009004A8" w:rsidP="009004A8">
            <w:pPr>
              <w:spacing w:after="0"/>
              <w:rPr>
                <w:rFonts w:cstheme="minorHAnsi"/>
              </w:rPr>
            </w:pPr>
          </w:p>
        </w:tc>
        <w:tc>
          <w:tcPr>
            <w:tcW w:w="400" w:type="pct"/>
          </w:tcPr>
          <w:p w14:paraId="431E3CCF" w14:textId="77777777" w:rsidR="009004A8" w:rsidRPr="00DB6882" w:rsidRDefault="009004A8" w:rsidP="009004A8">
            <w:pPr>
              <w:spacing w:after="0"/>
              <w:rPr>
                <w:rFonts w:cstheme="minorHAnsi"/>
              </w:rPr>
            </w:pPr>
          </w:p>
        </w:tc>
      </w:tr>
      <w:tr w:rsidR="009004A8" w:rsidRPr="00DB6882" w14:paraId="5FAB9EDE" w14:textId="77777777" w:rsidTr="004B4572">
        <w:tc>
          <w:tcPr>
            <w:tcW w:w="250" w:type="pct"/>
          </w:tcPr>
          <w:p w14:paraId="5BB9481F" w14:textId="77777777" w:rsidR="009004A8" w:rsidRPr="00DB6882" w:rsidRDefault="009004A8" w:rsidP="009004A8">
            <w:pPr>
              <w:pStyle w:val="Listeafsnit"/>
              <w:numPr>
                <w:ilvl w:val="0"/>
                <w:numId w:val="5"/>
              </w:numPr>
              <w:ind w:left="0" w:hanging="11"/>
              <w:rPr>
                <w:rFonts w:eastAsia="Calibri" w:cstheme="minorHAnsi"/>
                <w:lang w:eastAsia="de-DE"/>
              </w:rPr>
            </w:pPr>
          </w:p>
        </w:tc>
        <w:tc>
          <w:tcPr>
            <w:tcW w:w="1425" w:type="pct"/>
          </w:tcPr>
          <w:p w14:paraId="6E10A5D3" w14:textId="0449C8A8" w:rsidR="009004A8" w:rsidRPr="00DB6882" w:rsidRDefault="009004A8" w:rsidP="009004A8">
            <w:pPr>
              <w:spacing w:after="0"/>
              <w:rPr>
                <w:rFonts w:cstheme="minorHAnsi"/>
              </w:rPr>
            </w:pPr>
            <w:r w:rsidRPr="00DB6882">
              <w:rPr>
                <w:rFonts w:cstheme="minorHAnsi"/>
              </w:rPr>
              <w:t>Udtrækket fra 2.1 s</w:t>
            </w:r>
            <w:r w:rsidR="0008032F" w:rsidRPr="00DB6882">
              <w:rPr>
                <w:rFonts w:cstheme="minorHAnsi"/>
              </w:rPr>
              <w:t>k</w:t>
            </w:r>
            <w:r w:rsidRPr="00DB6882">
              <w:rPr>
                <w:rFonts w:cstheme="minorHAnsi"/>
              </w:rPr>
              <w:t>emavalideres af MedCom</w:t>
            </w:r>
          </w:p>
        </w:tc>
        <w:tc>
          <w:tcPr>
            <w:tcW w:w="750" w:type="pct"/>
          </w:tcPr>
          <w:p w14:paraId="0FB68452" w14:textId="77777777" w:rsidR="009004A8" w:rsidRPr="00DB6882" w:rsidRDefault="009004A8" w:rsidP="009004A8">
            <w:pPr>
              <w:spacing w:after="0"/>
              <w:rPr>
                <w:rFonts w:cstheme="minorHAnsi"/>
              </w:rPr>
            </w:pPr>
          </w:p>
        </w:tc>
        <w:tc>
          <w:tcPr>
            <w:tcW w:w="1126" w:type="pct"/>
          </w:tcPr>
          <w:p w14:paraId="77E0D0B4" w14:textId="232392A5" w:rsidR="009004A8" w:rsidRPr="00DB6882" w:rsidRDefault="009004A8" w:rsidP="009004A8">
            <w:pPr>
              <w:spacing w:after="0"/>
              <w:rPr>
                <w:rFonts w:cstheme="minorHAnsi"/>
              </w:rPr>
            </w:pPr>
            <w:r w:rsidRPr="00DB6882">
              <w:rPr>
                <w:rFonts w:cstheme="minorHAnsi"/>
              </w:rPr>
              <w:t>Udtrækket skal s</w:t>
            </w:r>
            <w:r w:rsidR="0008032F" w:rsidRPr="00DB6882">
              <w:rPr>
                <w:rFonts w:cstheme="minorHAnsi"/>
              </w:rPr>
              <w:t>k</w:t>
            </w:r>
            <w:r w:rsidRPr="00DB6882">
              <w:rPr>
                <w:rFonts w:cstheme="minorHAnsi"/>
              </w:rPr>
              <w:t>emavalideres uden fejl</w:t>
            </w:r>
            <w:r w:rsidR="00482CD9" w:rsidRPr="00DB6882">
              <w:rPr>
                <w:rFonts w:cstheme="minorHAnsi"/>
              </w:rPr>
              <w:t>.</w:t>
            </w:r>
          </w:p>
          <w:p w14:paraId="2EEC3266" w14:textId="77777777" w:rsidR="00482CD9" w:rsidRPr="00DB6882" w:rsidRDefault="00482CD9" w:rsidP="009004A8">
            <w:pPr>
              <w:spacing w:after="0"/>
              <w:rPr>
                <w:rFonts w:cstheme="minorHAnsi"/>
              </w:rPr>
            </w:pPr>
          </w:p>
          <w:p w14:paraId="3656525D" w14:textId="77777777" w:rsidR="00482CD9" w:rsidRPr="00DB6882" w:rsidRDefault="00482CD9" w:rsidP="00482CD9">
            <w:pPr>
              <w:spacing w:after="0"/>
              <w:rPr>
                <w:rStyle w:val="html-attribute-name"/>
                <w:szCs w:val="20"/>
              </w:rPr>
            </w:pPr>
            <w:r w:rsidRPr="00DB6882">
              <w:rPr>
                <w:rStyle w:val="html-attribute-name"/>
                <w:rFonts w:cstheme="minorHAnsi"/>
                <w:szCs w:val="20"/>
              </w:rPr>
              <w:t>I</w:t>
            </w:r>
            <w:r w:rsidRPr="00DB6882">
              <w:rPr>
                <w:rStyle w:val="html-attribute-name"/>
                <w:szCs w:val="20"/>
              </w:rPr>
              <w:t xml:space="preserve"> XML SUP-udtræk er transaktionstype angivet som:</w:t>
            </w:r>
          </w:p>
          <w:p w14:paraId="7B1999EC" w14:textId="77777777" w:rsidR="00482CD9" w:rsidRPr="00DB6882" w:rsidRDefault="00482CD9" w:rsidP="00482CD9">
            <w:pPr>
              <w:spacing w:after="0"/>
              <w:rPr>
                <w:rStyle w:val="html-attribute-value"/>
                <w:rFonts w:cstheme="minorHAnsi"/>
                <w:i/>
                <w:iCs/>
                <w:szCs w:val="20"/>
              </w:rPr>
            </w:pPr>
            <w:r w:rsidRPr="00DB6882">
              <w:rPr>
                <w:rStyle w:val="html-attribute-name"/>
                <w:rFonts w:cstheme="minorHAnsi"/>
                <w:i/>
                <w:iCs/>
                <w:szCs w:val="20"/>
              </w:rPr>
              <w:t>TransaktionsType</w:t>
            </w:r>
            <w:r w:rsidRPr="00DB6882">
              <w:rPr>
                <w:rFonts w:cstheme="minorHAnsi"/>
                <w:i/>
                <w:iCs/>
                <w:szCs w:val="20"/>
              </w:rPr>
              <w:t>="</w:t>
            </w:r>
            <w:r w:rsidRPr="00DB6882">
              <w:rPr>
                <w:rStyle w:val="html-attribute-value"/>
                <w:rFonts w:cstheme="minorHAnsi"/>
                <w:i/>
                <w:iCs/>
                <w:szCs w:val="20"/>
              </w:rPr>
              <w:t>Opdater</w:t>
            </w:r>
            <w:r w:rsidR="00DB2EBB" w:rsidRPr="00DB6882">
              <w:rPr>
                <w:rStyle w:val="html-attribute-value"/>
                <w:rFonts w:cstheme="minorHAnsi"/>
                <w:i/>
                <w:iCs/>
                <w:szCs w:val="20"/>
              </w:rPr>
              <w:t>”</w:t>
            </w:r>
          </w:p>
          <w:p w14:paraId="5CE6BB36" w14:textId="77777777" w:rsidR="00ED357D" w:rsidRPr="00DB6882" w:rsidRDefault="00ED357D" w:rsidP="00482CD9">
            <w:pPr>
              <w:spacing w:after="0"/>
              <w:rPr>
                <w:rStyle w:val="html-attribute-value"/>
                <w:i/>
                <w:iCs/>
                <w:szCs w:val="20"/>
              </w:rPr>
            </w:pPr>
          </w:p>
          <w:p w14:paraId="2DE71553" w14:textId="77777777" w:rsidR="008C0E90" w:rsidRPr="00DB6882" w:rsidRDefault="008C0E90" w:rsidP="00482CD9">
            <w:pPr>
              <w:spacing w:after="0"/>
              <w:rPr>
                <w:rFonts w:cstheme="minorHAnsi"/>
              </w:rPr>
            </w:pPr>
            <w:r w:rsidRPr="00DB6882">
              <w:rPr>
                <w:rFonts w:cstheme="minorHAnsi"/>
                <w:b/>
                <w:bCs/>
              </w:rPr>
              <w:t>OBS!</w:t>
            </w:r>
            <w:r w:rsidRPr="00DB6882">
              <w:rPr>
                <w:rFonts w:cstheme="minorHAnsi"/>
              </w:rPr>
              <w:t xml:space="preserve"> Hvis det ikke er første udtræk/indberetning på patienten, så skal transaktionstypen være ”OpdaterSpecielt”. Derfor er det vigtigt ved teststep 2.1, at der ikke er indberettet noget på patienten før, så det kan vises at ”Opdater” anvendes.</w:t>
            </w:r>
          </w:p>
          <w:p w14:paraId="67FEEA38" w14:textId="27CDB6CD" w:rsidR="00425ED6" w:rsidRPr="00DB6882" w:rsidRDefault="00425ED6" w:rsidP="00482CD9">
            <w:pPr>
              <w:spacing w:after="0"/>
              <w:rPr>
                <w:rFonts w:cstheme="minorHAnsi"/>
              </w:rPr>
            </w:pPr>
            <w:r w:rsidRPr="00DB6882">
              <w:rPr>
                <w:rFonts w:cstheme="minorHAnsi"/>
              </w:rPr>
              <w:t>Tekniske set, kan brugen af ”Opdater” være optionelt, og derfor kan SUT vælge kun at anvende ”OpdaterSpecielt”</w:t>
            </w:r>
            <w:r w:rsidR="00DE0158" w:rsidRPr="00DB6882">
              <w:rPr>
                <w:rFonts w:cstheme="minorHAnsi"/>
              </w:rPr>
              <w:t>. H</w:t>
            </w:r>
            <w:r w:rsidR="004A4405" w:rsidRPr="00DB6882">
              <w:rPr>
                <w:rFonts w:cstheme="minorHAnsi"/>
              </w:rPr>
              <w:t xml:space="preserve">vis dette er tilfældet, </w:t>
            </w:r>
            <w:r w:rsidR="004A4405" w:rsidRPr="00DB6882">
              <w:rPr>
                <w:rFonts w:cstheme="minorHAnsi"/>
                <w:b/>
                <w:bCs/>
              </w:rPr>
              <w:t>skal</w:t>
            </w:r>
            <w:r w:rsidR="004A4405" w:rsidRPr="00DB6882">
              <w:rPr>
                <w:rFonts w:cstheme="minorHAnsi"/>
              </w:rPr>
              <w:t xml:space="preserve"> det angives under ”Aktuelt resultat”. </w:t>
            </w:r>
          </w:p>
        </w:tc>
        <w:tc>
          <w:tcPr>
            <w:tcW w:w="1049" w:type="pct"/>
          </w:tcPr>
          <w:p w14:paraId="396C5B88" w14:textId="77777777" w:rsidR="009004A8" w:rsidRPr="00DB6882" w:rsidRDefault="009004A8" w:rsidP="009004A8">
            <w:pPr>
              <w:spacing w:after="0"/>
              <w:rPr>
                <w:rFonts w:cstheme="minorHAnsi"/>
              </w:rPr>
            </w:pPr>
          </w:p>
        </w:tc>
        <w:tc>
          <w:tcPr>
            <w:tcW w:w="400" w:type="pct"/>
          </w:tcPr>
          <w:p w14:paraId="0D004D8C" w14:textId="77777777" w:rsidR="009004A8" w:rsidRPr="00DB6882" w:rsidRDefault="009004A8" w:rsidP="009004A8">
            <w:pPr>
              <w:spacing w:after="0"/>
              <w:rPr>
                <w:rFonts w:cstheme="minorHAnsi"/>
              </w:rPr>
            </w:pPr>
          </w:p>
        </w:tc>
      </w:tr>
      <w:tr w:rsidR="009004A8" w:rsidRPr="00DB6882" w14:paraId="247C2AF6" w14:textId="77777777" w:rsidTr="004B4572">
        <w:tc>
          <w:tcPr>
            <w:tcW w:w="250" w:type="pct"/>
          </w:tcPr>
          <w:p w14:paraId="6CB10668" w14:textId="77777777" w:rsidR="009004A8" w:rsidRPr="00DB6882" w:rsidRDefault="009004A8" w:rsidP="009004A8">
            <w:pPr>
              <w:pStyle w:val="Listeafsnit"/>
              <w:numPr>
                <w:ilvl w:val="0"/>
                <w:numId w:val="5"/>
              </w:numPr>
              <w:ind w:left="0" w:hanging="11"/>
              <w:rPr>
                <w:rFonts w:eastAsia="Calibri" w:cstheme="minorHAnsi"/>
                <w:lang w:eastAsia="de-DE"/>
              </w:rPr>
            </w:pPr>
          </w:p>
        </w:tc>
        <w:tc>
          <w:tcPr>
            <w:tcW w:w="1425" w:type="pct"/>
          </w:tcPr>
          <w:p w14:paraId="5E4FA21D" w14:textId="356122F4" w:rsidR="009004A8" w:rsidRPr="00DB6882" w:rsidRDefault="009004A8" w:rsidP="009004A8">
            <w:pPr>
              <w:spacing w:after="0"/>
              <w:rPr>
                <w:rFonts w:cstheme="minorHAnsi"/>
              </w:rPr>
            </w:pPr>
            <w:r w:rsidRPr="00DB6882">
              <w:rPr>
                <w:rFonts w:cstheme="minorHAnsi"/>
              </w:rPr>
              <w:t>Udtrækket fra 2.1 skal uploades til E-Journal</w:t>
            </w:r>
          </w:p>
        </w:tc>
        <w:tc>
          <w:tcPr>
            <w:tcW w:w="750" w:type="pct"/>
          </w:tcPr>
          <w:p w14:paraId="300B26C0" w14:textId="77777777" w:rsidR="009004A8" w:rsidRPr="00DB6882" w:rsidRDefault="009004A8" w:rsidP="009004A8">
            <w:pPr>
              <w:spacing w:after="0"/>
              <w:rPr>
                <w:rFonts w:cstheme="minorHAnsi"/>
              </w:rPr>
            </w:pPr>
          </w:p>
        </w:tc>
        <w:tc>
          <w:tcPr>
            <w:tcW w:w="1126" w:type="pct"/>
          </w:tcPr>
          <w:p w14:paraId="36DA6306" w14:textId="2B818FF7" w:rsidR="009004A8" w:rsidRPr="00DB6882" w:rsidRDefault="009004A8" w:rsidP="009004A8">
            <w:pPr>
              <w:spacing w:after="0"/>
              <w:rPr>
                <w:rFonts w:cstheme="minorHAnsi"/>
              </w:rPr>
            </w:pPr>
            <w:r w:rsidRPr="00DB6882">
              <w:rPr>
                <w:rFonts w:cstheme="minorHAnsi"/>
              </w:rPr>
              <w:t>Udtrækket er blevet uploade</w:t>
            </w:r>
            <w:r w:rsidR="00F871A3" w:rsidRPr="00DB6882">
              <w:rPr>
                <w:rFonts w:cstheme="minorHAnsi"/>
              </w:rPr>
              <w:t>t</w:t>
            </w:r>
            <w:r w:rsidRPr="00DB6882">
              <w:rPr>
                <w:rFonts w:cstheme="minorHAnsi"/>
              </w:rPr>
              <w:t xml:space="preserve"> til E-</w:t>
            </w:r>
            <w:r w:rsidR="00654515" w:rsidRPr="00DB6882">
              <w:rPr>
                <w:rFonts w:cstheme="minorHAnsi"/>
              </w:rPr>
              <w:t>j</w:t>
            </w:r>
            <w:r w:rsidRPr="00DB6882">
              <w:rPr>
                <w:rFonts w:cstheme="minorHAnsi"/>
              </w:rPr>
              <w:t xml:space="preserve">ournal og data kan ses på Sundhed.dk </w:t>
            </w:r>
          </w:p>
        </w:tc>
        <w:tc>
          <w:tcPr>
            <w:tcW w:w="1049" w:type="pct"/>
          </w:tcPr>
          <w:p w14:paraId="7315BDC2" w14:textId="77777777" w:rsidR="009004A8" w:rsidRPr="00DB6882" w:rsidRDefault="009004A8" w:rsidP="009004A8">
            <w:pPr>
              <w:spacing w:after="0"/>
              <w:rPr>
                <w:rFonts w:cstheme="minorHAnsi"/>
              </w:rPr>
            </w:pPr>
          </w:p>
        </w:tc>
        <w:tc>
          <w:tcPr>
            <w:tcW w:w="400" w:type="pct"/>
          </w:tcPr>
          <w:p w14:paraId="241DC0DA" w14:textId="77777777" w:rsidR="009004A8" w:rsidRPr="00DB6882" w:rsidRDefault="009004A8" w:rsidP="009004A8">
            <w:pPr>
              <w:spacing w:after="0"/>
              <w:rPr>
                <w:rFonts w:cstheme="minorHAnsi"/>
              </w:rPr>
            </w:pPr>
          </w:p>
        </w:tc>
      </w:tr>
      <w:tr w:rsidR="009004A8" w:rsidRPr="00DB6882" w14:paraId="56F061E1" w14:textId="77777777" w:rsidTr="004B4572">
        <w:tc>
          <w:tcPr>
            <w:tcW w:w="250" w:type="pct"/>
          </w:tcPr>
          <w:p w14:paraId="264F00C8" w14:textId="77777777" w:rsidR="009004A8" w:rsidRPr="00DB6882" w:rsidRDefault="009004A8" w:rsidP="009004A8">
            <w:pPr>
              <w:pStyle w:val="Listeafsnit"/>
              <w:numPr>
                <w:ilvl w:val="0"/>
                <w:numId w:val="5"/>
              </w:numPr>
              <w:ind w:left="0" w:hanging="11"/>
              <w:rPr>
                <w:rFonts w:eastAsia="Calibri" w:cstheme="minorHAnsi"/>
                <w:lang w:eastAsia="de-DE"/>
              </w:rPr>
            </w:pPr>
          </w:p>
        </w:tc>
        <w:tc>
          <w:tcPr>
            <w:tcW w:w="1425" w:type="pct"/>
          </w:tcPr>
          <w:p w14:paraId="3FDDC23C" w14:textId="1D5E8D64" w:rsidR="009004A8" w:rsidRPr="00DB6882" w:rsidRDefault="009004A8" w:rsidP="009004A8">
            <w:pPr>
              <w:spacing w:after="0"/>
              <w:rPr>
                <w:rFonts w:cstheme="minorHAnsi"/>
              </w:rPr>
            </w:pPr>
            <w:r w:rsidRPr="00DB6882">
              <w:rPr>
                <w:rFonts w:cstheme="minorHAnsi"/>
              </w:rPr>
              <w:t>Gå til indholdsmæssige krav 3.1 og gennemgå udtrækket (udtrækket sammenlignes med</w:t>
            </w:r>
            <w:r w:rsidR="003F0468" w:rsidRPr="00DB6882">
              <w:rPr>
                <w:rFonts w:cstheme="minorHAnsi"/>
              </w:rPr>
              <w:t xml:space="preserve"> indhold fra systemet</w:t>
            </w:r>
            <w:r w:rsidRPr="00DB6882">
              <w:rPr>
                <w:rFonts w:cstheme="minorHAnsi"/>
              </w:rPr>
              <w:t xml:space="preserve">) </w:t>
            </w:r>
          </w:p>
        </w:tc>
        <w:tc>
          <w:tcPr>
            <w:tcW w:w="750" w:type="pct"/>
          </w:tcPr>
          <w:p w14:paraId="39715FDF" w14:textId="77777777" w:rsidR="009004A8" w:rsidRPr="00DB6882" w:rsidRDefault="009004A8" w:rsidP="009004A8">
            <w:pPr>
              <w:spacing w:after="0"/>
              <w:rPr>
                <w:rFonts w:cstheme="minorHAnsi"/>
              </w:rPr>
            </w:pPr>
          </w:p>
        </w:tc>
        <w:tc>
          <w:tcPr>
            <w:tcW w:w="1126" w:type="pct"/>
          </w:tcPr>
          <w:p w14:paraId="4D77D350" w14:textId="0105E53B" w:rsidR="009004A8" w:rsidRPr="00DB6882" w:rsidRDefault="003F0468" w:rsidP="009004A8">
            <w:pPr>
              <w:spacing w:after="0"/>
              <w:rPr>
                <w:rFonts w:cstheme="minorHAnsi"/>
              </w:rPr>
            </w:pPr>
            <w:r w:rsidRPr="00DB6882">
              <w:rPr>
                <w:rFonts w:cstheme="minorHAnsi"/>
              </w:rPr>
              <w:t xml:space="preserve">Data der er på testpatienten i SUT, skal være det samme der er i udtrækket. </w:t>
            </w:r>
          </w:p>
        </w:tc>
        <w:tc>
          <w:tcPr>
            <w:tcW w:w="1049" w:type="pct"/>
          </w:tcPr>
          <w:p w14:paraId="08F29415" w14:textId="77777777" w:rsidR="009004A8" w:rsidRPr="00DB6882" w:rsidRDefault="009004A8" w:rsidP="009004A8">
            <w:pPr>
              <w:spacing w:after="0"/>
              <w:rPr>
                <w:rFonts w:cstheme="minorHAnsi"/>
              </w:rPr>
            </w:pPr>
          </w:p>
        </w:tc>
        <w:tc>
          <w:tcPr>
            <w:tcW w:w="400" w:type="pct"/>
          </w:tcPr>
          <w:p w14:paraId="5D27B24F" w14:textId="77777777" w:rsidR="009004A8" w:rsidRPr="00DB6882" w:rsidRDefault="009004A8" w:rsidP="009004A8">
            <w:pPr>
              <w:spacing w:after="0"/>
              <w:rPr>
                <w:rFonts w:cstheme="minorHAnsi"/>
              </w:rPr>
            </w:pPr>
          </w:p>
        </w:tc>
      </w:tr>
      <w:tr w:rsidR="003F0468" w:rsidRPr="00DB6882" w14:paraId="0567AC26" w14:textId="77777777" w:rsidTr="004B4572">
        <w:tc>
          <w:tcPr>
            <w:tcW w:w="250" w:type="pct"/>
          </w:tcPr>
          <w:p w14:paraId="4C63712F" w14:textId="77777777" w:rsidR="003F0468" w:rsidRPr="00DB6882" w:rsidRDefault="003F0468" w:rsidP="009004A8">
            <w:pPr>
              <w:pStyle w:val="Listeafsnit"/>
              <w:numPr>
                <w:ilvl w:val="0"/>
                <w:numId w:val="5"/>
              </w:numPr>
              <w:ind w:left="0" w:hanging="11"/>
              <w:rPr>
                <w:rFonts w:eastAsia="Calibri" w:cstheme="minorHAnsi"/>
                <w:lang w:eastAsia="de-DE"/>
              </w:rPr>
            </w:pPr>
          </w:p>
        </w:tc>
        <w:tc>
          <w:tcPr>
            <w:tcW w:w="1425" w:type="pct"/>
          </w:tcPr>
          <w:p w14:paraId="67B92641" w14:textId="77777777" w:rsidR="003F0468" w:rsidRPr="00DB6882" w:rsidRDefault="003F0468" w:rsidP="003F0468">
            <w:pPr>
              <w:spacing w:after="0"/>
              <w:jc w:val="center"/>
              <w:rPr>
                <w:rFonts w:cstheme="minorHAnsi"/>
                <w:b/>
                <w:bCs/>
              </w:rPr>
            </w:pPr>
            <w:r w:rsidRPr="00DB6882">
              <w:rPr>
                <w:rFonts w:cstheme="minorHAnsi"/>
                <w:b/>
                <w:bCs/>
              </w:rPr>
              <w:t>[Optionel]</w:t>
            </w:r>
          </w:p>
          <w:p w14:paraId="1DF9E8ED" w14:textId="256FE298" w:rsidR="003F0468" w:rsidRPr="00DB6882" w:rsidRDefault="003F0468" w:rsidP="003F0468">
            <w:pPr>
              <w:spacing w:after="0"/>
              <w:rPr>
                <w:rFonts w:cstheme="minorHAnsi"/>
              </w:rPr>
            </w:pPr>
            <w:r w:rsidRPr="00DB6882">
              <w:rPr>
                <w:rFonts w:cstheme="minorHAnsi"/>
              </w:rPr>
              <w:t>Sammenlign indhold i udtræk med visning på Sundhed.dk</w:t>
            </w:r>
          </w:p>
        </w:tc>
        <w:tc>
          <w:tcPr>
            <w:tcW w:w="750" w:type="pct"/>
          </w:tcPr>
          <w:p w14:paraId="17699634" w14:textId="77777777" w:rsidR="003F0468" w:rsidRPr="00DB6882" w:rsidRDefault="003F0468" w:rsidP="009004A8">
            <w:pPr>
              <w:spacing w:after="0"/>
              <w:rPr>
                <w:rFonts w:cstheme="minorHAnsi"/>
              </w:rPr>
            </w:pPr>
          </w:p>
        </w:tc>
        <w:tc>
          <w:tcPr>
            <w:tcW w:w="1126" w:type="pct"/>
          </w:tcPr>
          <w:p w14:paraId="48B41504" w14:textId="019EE02F" w:rsidR="003F0468" w:rsidRPr="00DB6882" w:rsidRDefault="003F0468" w:rsidP="009004A8">
            <w:pPr>
              <w:spacing w:after="0"/>
              <w:rPr>
                <w:rFonts w:cstheme="minorHAnsi"/>
              </w:rPr>
            </w:pPr>
            <w:r w:rsidRPr="00DB6882">
              <w:rPr>
                <w:rFonts w:cstheme="minorHAnsi"/>
              </w:rPr>
              <w:t xml:space="preserve">Dette </w:t>
            </w:r>
            <w:r w:rsidR="00AF6A10" w:rsidRPr="00DB6882">
              <w:rPr>
                <w:rFonts w:cstheme="minorHAnsi"/>
              </w:rPr>
              <w:t>teststep</w:t>
            </w:r>
            <w:r w:rsidRPr="00DB6882">
              <w:rPr>
                <w:rFonts w:cstheme="minorHAnsi"/>
              </w:rPr>
              <w:t xml:space="preserve"> er optionel, da visning på Sundhed.dk ikke har betydning for certificeringen af selve XML SUP-udtræk. </w:t>
            </w:r>
          </w:p>
        </w:tc>
        <w:tc>
          <w:tcPr>
            <w:tcW w:w="1049" w:type="pct"/>
          </w:tcPr>
          <w:p w14:paraId="3F972946" w14:textId="77777777" w:rsidR="003F0468" w:rsidRPr="00DB6882" w:rsidRDefault="003F0468" w:rsidP="009004A8">
            <w:pPr>
              <w:spacing w:after="0"/>
              <w:rPr>
                <w:rFonts w:cstheme="minorHAnsi"/>
              </w:rPr>
            </w:pPr>
          </w:p>
        </w:tc>
        <w:tc>
          <w:tcPr>
            <w:tcW w:w="400" w:type="pct"/>
          </w:tcPr>
          <w:p w14:paraId="25172EB5" w14:textId="77777777" w:rsidR="003F0468" w:rsidRPr="00DB6882" w:rsidRDefault="003F0468" w:rsidP="009004A8">
            <w:pPr>
              <w:spacing w:after="0"/>
              <w:rPr>
                <w:rFonts w:cstheme="minorHAnsi"/>
              </w:rPr>
            </w:pPr>
          </w:p>
        </w:tc>
      </w:tr>
      <w:tr w:rsidR="00970B4C" w:rsidRPr="00DB6882" w14:paraId="4F28D498" w14:textId="77777777" w:rsidTr="00E31970">
        <w:tc>
          <w:tcPr>
            <w:tcW w:w="5000" w:type="pct"/>
            <w:gridSpan w:val="6"/>
            <w:vAlign w:val="center"/>
          </w:tcPr>
          <w:p w14:paraId="0C6D9D0B" w14:textId="77777777" w:rsidR="00970B4C" w:rsidRPr="00DB6882" w:rsidRDefault="00970B4C" w:rsidP="00970B4C">
            <w:pPr>
              <w:spacing w:after="0"/>
              <w:jc w:val="center"/>
              <w:rPr>
                <w:rFonts w:cstheme="minorHAnsi"/>
                <w:b/>
                <w:bCs/>
              </w:rPr>
            </w:pPr>
            <w:r w:rsidRPr="00DB6882">
              <w:rPr>
                <w:rFonts w:cstheme="minorHAnsi"/>
                <w:b/>
                <w:bCs/>
              </w:rPr>
              <w:t>Nedenstående testcases omhandler brugen af deltaopdatering på det udtræk der er lavet i teststep 2.1</w:t>
            </w:r>
          </w:p>
          <w:p w14:paraId="0EC5A3C7" w14:textId="60DD158F" w:rsidR="00970B4C" w:rsidRPr="00DB6882" w:rsidRDefault="00970B4C" w:rsidP="00970B4C">
            <w:pPr>
              <w:spacing w:after="0"/>
              <w:jc w:val="center"/>
              <w:rPr>
                <w:rFonts w:cstheme="minorHAnsi"/>
              </w:rPr>
            </w:pPr>
          </w:p>
        </w:tc>
      </w:tr>
      <w:tr w:rsidR="00970B4C" w:rsidRPr="00DB6882" w14:paraId="41DE992A" w14:textId="77777777" w:rsidTr="004B4572">
        <w:tc>
          <w:tcPr>
            <w:tcW w:w="250" w:type="pct"/>
          </w:tcPr>
          <w:p w14:paraId="7C90FDCA"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61652EE2" w14:textId="221D15CA" w:rsidR="00970B4C" w:rsidRPr="00DB6882" w:rsidRDefault="00970B4C" w:rsidP="00970B4C">
            <w:pPr>
              <w:spacing w:after="0"/>
              <w:rPr>
                <w:rFonts w:cstheme="minorHAnsi"/>
              </w:rPr>
            </w:pPr>
            <w:r w:rsidRPr="00DB6882">
              <w:rPr>
                <w:rFonts w:cstheme="minorHAnsi"/>
              </w:rPr>
              <w:t>Lav en deltaopdatering på patienten/udtrækket fra 2.1 og angiv/dokument</w:t>
            </w:r>
            <w:r w:rsidR="004425AA" w:rsidRPr="00DB6882">
              <w:rPr>
                <w:rFonts w:cstheme="minorHAnsi"/>
              </w:rPr>
              <w:t>é</w:t>
            </w:r>
            <w:r w:rsidRPr="00DB6882">
              <w:rPr>
                <w:rFonts w:cstheme="minorHAnsi"/>
              </w:rPr>
              <w:t>r med skærmbillede, hvad der er tilføjet/ændret</w:t>
            </w:r>
            <w:r w:rsidR="00AF2E86" w:rsidRPr="00DB6882">
              <w:rPr>
                <w:rFonts w:cstheme="minorHAnsi"/>
              </w:rPr>
              <w:t xml:space="preserve"> (f.eks. nyt forløb eller indhold i eksisterende forløb)</w:t>
            </w:r>
          </w:p>
        </w:tc>
        <w:tc>
          <w:tcPr>
            <w:tcW w:w="750" w:type="pct"/>
          </w:tcPr>
          <w:p w14:paraId="01C481BA" w14:textId="77777777" w:rsidR="00970B4C" w:rsidRPr="00DB6882" w:rsidRDefault="00970B4C" w:rsidP="00970B4C">
            <w:pPr>
              <w:spacing w:after="0"/>
              <w:rPr>
                <w:rFonts w:cstheme="minorHAnsi"/>
              </w:rPr>
            </w:pPr>
          </w:p>
        </w:tc>
        <w:tc>
          <w:tcPr>
            <w:tcW w:w="1126" w:type="pct"/>
          </w:tcPr>
          <w:p w14:paraId="6AB16614" w14:textId="3863C935" w:rsidR="00970B4C" w:rsidRPr="00DB6882" w:rsidRDefault="00970B4C" w:rsidP="00970B4C">
            <w:pPr>
              <w:spacing w:after="0"/>
              <w:rPr>
                <w:rFonts w:cstheme="minorHAnsi"/>
              </w:rPr>
            </w:pPr>
          </w:p>
        </w:tc>
        <w:tc>
          <w:tcPr>
            <w:tcW w:w="1049" w:type="pct"/>
          </w:tcPr>
          <w:p w14:paraId="32A5FF3C" w14:textId="77777777" w:rsidR="00970B4C" w:rsidRPr="00DB6882" w:rsidRDefault="00970B4C" w:rsidP="00970B4C">
            <w:pPr>
              <w:spacing w:after="0"/>
              <w:rPr>
                <w:rFonts w:cstheme="minorHAnsi"/>
              </w:rPr>
            </w:pPr>
          </w:p>
        </w:tc>
        <w:tc>
          <w:tcPr>
            <w:tcW w:w="400" w:type="pct"/>
          </w:tcPr>
          <w:p w14:paraId="253D75D8" w14:textId="77777777" w:rsidR="00970B4C" w:rsidRPr="00DB6882" w:rsidRDefault="00970B4C" w:rsidP="00970B4C">
            <w:pPr>
              <w:spacing w:after="0"/>
              <w:rPr>
                <w:rFonts w:cstheme="minorHAnsi"/>
              </w:rPr>
            </w:pPr>
          </w:p>
        </w:tc>
      </w:tr>
      <w:tr w:rsidR="00970B4C" w:rsidRPr="00DB6882" w14:paraId="3D65D965" w14:textId="77777777" w:rsidTr="004B4572">
        <w:tc>
          <w:tcPr>
            <w:tcW w:w="250" w:type="pct"/>
          </w:tcPr>
          <w:p w14:paraId="5ED6A0CA"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6AE35C84" w14:textId="6B9A6BAD" w:rsidR="00970B4C" w:rsidRPr="00DB6882" w:rsidRDefault="00970B4C" w:rsidP="00970B4C">
            <w:pPr>
              <w:spacing w:after="0"/>
              <w:rPr>
                <w:rFonts w:cstheme="minorHAnsi"/>
              </w:rPr>
            </w:pPr>
            <w:r w:rsidRPr="00DB6882">
              <w:rPr>
                <w:rFonts w:cstheme="minorHAnsi"/>
              </w:rPr>
              <w:t>Udtrækket fra 2.7 skal sendes til MedCom</w:t>
            </w:r>
          </w:p>
        </w:tc>
        <w:tc>
          <w:tcPr>
            <w:tcW w:w="750" w:type="pct"/>
          </w:tcPr>
          <w:p w14:paraId="2F612CD0" w14:textId="77777777" w:rsidR="00970B4C" w:rsidRPr="00DB6882" w:rsidRDefault="00970B4C" w:rsidP="00970B4C">
            <w:pPr>
              <w:spacing w:after="0"/>
              <w:rPr>
                <w:rFonts w:cstheme="minorHAnsi"/>
              </w:rPr>
            </w:pPr>
          </w:p>
        </w:tc>
        <w:tc>
          <w:tcPr>
            <w:tcW w:w="1126" w:type="pct"/>
          </w:tcPr>
          <w:p w14:paraId="3E0100F4" w14:textId="71B7A8CA" w:rsidR="00970B4C" w:rsidRPr="00DB6882" w:rsidRDefault="00970B4C" w:rsidP="00970B4C">
            <w:pPr>
              <w:spacing w:after="0"/>
              <w:rPr>
                <w:rFonts w:cstheme="minorHAnsi"/>
              </w:rPr>
            </w:pPr>
            <w:r w:rsidRPr="00DB6882">
              <w:rPr>
                <w:rFonts w:cstheme="minorHAnsi"/>
              </w:rPr>
              <w:t>Udtrækket sendes f.eks. via mail til MedCom</w:t>
            </w:r>
          </w:p>
        </w:tc>
        <w:tc>
          <w:tcPr>
            <w:tcW w:w="1049" w:type="pct"/>
          </w:tcPr>
          <w:p w14:paraId="478E5EDE" w14:textId="77777777" w:rsidR="00970B4C" w:rsidRPr="00DB6882" w:rsidRDefault="00970B4C" w:rsidP="00970B4C">
            <w:pPr>
              <w:spacing w:after="0"/>
              <w:rPr>
                <w:rFonts w:cstheme="minorHAnsi"/>
              </w:rPr>
            </w:pPr>
          </w:p>
        </w:tc>
        <w:tc>
          <w:tcPr>
            <w:tcW w:w="400" w:type="pct"/>
          </w:tcPr>
          <w:p w14:paraId="3BDA3667" w14:textId="77777777" w:rsidR="00970B4C" w:rsidRPr="00DB6882" w:rsidRDefault="00970B4C" w:rsidP="00970B4C">
            <w:pPr>
              <w:spacing w:after="0"/>
              <w:rPr>
                <w:rFonts w:cstheme="minorHAnsi"/>
              </w:rPr>
            </w:pPr>
          </w:p>
        </w:tc>
      </w:tr>
      <w:tr w:rsidR="00970B4C" w:rsidRPr="00DB6882" w14:paraId="00D8A5BF" w14:textId="77777777" w:rsidTr="004B4572">
        <w:tc>
          <w:tcPr>
            <w:tcW w:w="250" w:type="pct"/>
          </w:tcPr>
          <w:p w14:paraId="7E7B224A"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54DF7116" w14:textId="5E9A596A" w:rsidR="00970B4C" w:rsidRPr="00DB6882" w:rsidRDefault="00970B4C" w:rsidP="00970B4C">
            <w:pPr>
              <w:spacing w:after="0"/>
              <w:rPr>
                <w:rFonts w:cstheme="minorHAnsi"/>
              </w:rPr>
            </w:pPr>
            <w:r w:rsidRPr="00DB6882">
              <w:rPr>
                <w:rFonts w:cstheme="minorHAnsi"/>
              </w:rPr>
              <w:t>Udtrækket fra 2.7 s</w:t>
            </w:r>
            <w:r w:rsidR="00541E7F" w:rsidRPr="00DB6882">
              <w:rPr>
                <w:rFonts w:cstheme="minorHAnsi"/>
              </w:rPr>
              <w:t>k</w:t>
            </w:r>
            <w:r w:rsidRPr="00DB6882">
              <w:rPr>
                <w:rFonts w:cstheme="minorHAnsi"/>
              </w:rPr>
              <w:t>emavalideres af MedCom</w:t>
            </w:r>
          </w:p>
        </w:tc>
        <w:tc>
          <w:tcPr>
            <w:tcW w:w="750" w:type="pct"/>
          </w:tcPr>
          <w:p w14:paraId="1B022ABE" w14:textId="77777777" w:rsidR="00970B4C" w:rsidRPr="00DB6882" w:rsidRDefault="00970B4C" w:rsidP="00970B4C">
            <w:pPr>
              <w:spacing w:after="0"/>
              <w:rPr>
                <w:rFonts w:cstheme="minorHAnsi"/>
              </w:rPr>
            </w:pPr>
          </w:p>
        </w:tc>
        <w:tc>
          <w:tcPr>
            <w:tcW w:w="1126" w:type="pct"/>
          </w:tcPr>
          <w:p w14:paraId="69406EBA" w14:textId="5CCCD8AE" w:rsidR="00970B4C" w:rsidRPr="00DB6882" w:rsidRDefault="00970B4C" w:rsidP="00970B4C">
            <w:pPr>
              <w:spacing w:after="0"/>
              <w:rPr>
                <w:rFonts w:cstheme="minorHAnsi"/>
              </w:rPr>
            </w:pPr>
            <w:r w:rsidRPr="00DB6882">
              <w:rPr>
                <w:rFonts w:cstheme="minorHAnsi"/>
              </w:rPr>
              <w:t>Udtrækket skal s</w:t>
            </w:r>
            <w:r w:rsidR="00AD340E" w:rsidRPr="00DB6882">
              <w:rPr>
                <w:rFonts w:cstheme="minorHAnsi"/>
              </w:rPr>
              <w:t>k</w:t>
            </w:r>
            <w:r w:rsidRPr="00DB6882">
              <w:rPr>
                <w:rFonts w:cstheme="minorHAnsi"/>
              </w:rPr>
              <w:t>emavalideres uden fejl</w:t>
            </w:r>
            <w:r w:rsidR="00023312" w:rsidRPr="00DB6882">
              <w:rPr>
                <w:rFonts w:cstheme="minorHAnsi"/>
              </w:rPr>
              <w:t>.</w:t>
            </w:r>
          </w:p>
          <w:p w14:paraId="4E437D1F" w14:textId="77777777" w:rsidR="00023312" w:rsidRPr="00DB6882" w:rsidRDefault="00023312" w:rsidP="00970B4C">
            <w:pPr>
              <w:spacing w:after="0"/>
              <w:rPr>
                <w:rFonts w:cstheme="minorHAnsi"/>
              </w:rPr>
            </w:pPr>
          </w:p>
          <w:p w14:paraId="0E23F524" w14:textId="77777777" w:rsidR="00023312" w:rsidRPr="00DB6882" w:rsidRDefault="00023312" w:rsidP="00023312">
            <w:pPr>
              <w:spacing w:after="0"/>
              <w:rPr>
                <w:rStyle w:val="html-attribute-name"/>
                <w:szCs w:val="20"/>
              </w:rPr>
            </w:pPr>
            <w:r w:rsidRPr="00DB6882">
              <w:rPr>
                <w:rStyle w:val="html-attribute-name"/>
                <w:rFonts w:cstheme="minorHAnsi"/>
                <w:szCs w:val="20"/>
              </w:rPr>
              <w:t>I</w:t>
            </w:r>
            <w:r w:rsidRPr="00DB6882">
              <w:rPr>
                <w:rStyle w:val="html-attribute-name"/>
                <w:szCs w:val="20"/>
              </w:rPr>
              <w:t xml:space="preserve"> XML SUP-udtræk er transaktionstype angivet som:</w:t>
            </w:r>
          </w:p>
          <w:p w14:paraId="3D2E7505" w14:textId="1480289E" w:rsidR="00023312" w:rsidRPr="00DB6882" w:rsidRDefault="00023312" w:rsidP="00023312">
            <w:pPr>
              <w:spacing w:after="0"/>
              <w:rPr>
                <w:rFonts w:cstheme="minorHAnsi"/>
              </w:rPr>
            </w:pPr>
            <w:r w:rsidRPr="00DB6882">
              <w:rPr>
                <w:rStyle w:val="html-attribute-name"/>
                <w:rFonts w:cstheme="minorHAnsi"/>
                <w:i/>
                <w:iCs/>
                <w:szCs w:val="20"/>
              </w:rPr>
              <w:t>TransaktionsType</w:t>
            </w:r>
            <w:r w:rsidRPr="00DB6882">
              <w:rPr>
                <w:rFonts w:cstheme="minorHAnsi"/>
                <w:i/>
                <w:iCs/>
                <w:szCs w:val="20"/>
              </w:rPr>
              <w:t>="</w:t>
            </w:r>
            <w:r w:rsidRPr="00DB6882">
              <w:rPr>
                <w:rStyle w:val="html-attribute-value"/>
                <w:rFonts w:cstheme="minorHAnsi"/>
                <w:i/>
                <w:iCs/>
                <w:szCs w:val="20"/>
              </w:rPr>
              <w:t>OpdaterS</w:t>
            </w:r>
            <w:r w:rsidRPr="00DB6882">
              <w:rPr>
                <w:rStyle w:val="html-attribute-value"/>
                <w:i/>
                <w:iCs/>
                <w:szCs w:val="20"/>
              </w:rPr>
              <w:t>pecielt</w:t>
            </w:r>
            <w:r w:rsidRPr="00DB6882">
              <w:rPr>
                <w:rFonts w:cstheme="minorHAnsi"/>
                <w:i/>
                <w:iCs/>
                <w:szCs w:val="20"/>
              </w:rPr>
              <w:t>"</w:t>
            </w:r>
          </w:p>
        </w:tc>
        <w:tc>
          <w:tcPr>
            <w:tcW w:w="1049" w:type="pct"/>
          </w:tcPr>
          <w:p w14:paraId="3A4C0AEC" w14:textId="77777777" w:rsidR="00970B4C" w:rsidRPr="00DB6882" w:rsidRDefault="00970B4C" w:rsidP="00970B4C">
            <w:pPr>
              <w:spacing w:after="0"/>
              <w:rPr>
                <w:rFonts w:cstheme="minorHAnsi"/>
              </w:rPr>
            </w:pPr>
          </w:p>
        </w:tc>
        <w:tc>
          <w:tcPr>
            <w:tcW w:w="400" w:type="pct"/>
          </w:tcPr>
          <w:p w14:paraId="124BCBDD" w14:textId="77777777" w:rsidR="00970B4C" w:rsidRPr="00DB6882" w:rsidRDefault="00970B4C" w:rsidP="00970B4C">
            <w:pPr>
              <w:spacing w:after="0"/>
              <w:rPr>
                <w:rFonts w:cstheme="minorHAnsi"/>
              </w:rPr>
            </w:pPr>
          </w:p>
        </w:tc>
      </w:tr>
      <w:tr w:rsidR="00970B4C" w:rsidRPr="00DB6882" w14:paraId="364C97BA" w14:textId="77777777" w:rsidTr="004B4572">
        <w:tc>
          <w:tcPr>
            <w:tcW w:w="250" w:type="pct"/>
          </w:tcPr>
          <w:p w14:paraId="377BCDF3"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2398B5DA" w14:textId="39A176CF" w:rsidR="00970B4C" w:rsidRPr="00DB6882" w:rsidRDefault="00970B4C" w:rsidP="00970B4C">
            <w:pPr>
              <w:spacing w:after="0"/>
              <w:rPr>
                <w:rFonts w:cstheme="minorHAnsi"/>
              </w:rPr>
            </w:pPr>
            <w:r w:rsidRPr="00DB6882">
              <w:rPr>
                <w:rFonts w:cstheme="minorHAnsi"/>
              </w:rPr>
              <w:t>Udtrækket fra 2.7 skal uploades til E-</w:t>
            </w:r>
            <w:r w:rsidR="004F6BDF" w:rsidRPr="00DB6882">
              <w:rPr>
                <w:rFonts w:cstheme="minorHAnsi"/>
              </w:rPr>
              <w:t>j</w:t>
            </w:r>
            <w:r w:rsidRPr="00DB6882">
              <w:rPr>
                <w:rFonts w:cstheme="minorHAnsi"/>
              </w:rPr>
              <w:t>ournal</w:t>
            </w:r>
          </w:p>
        </w:tc>
        <w:tc>
          <w:tcPr>
            <w:tcW w:w="750" w:type="pct"/>
          </w:tcPr>
          <w:p w14:paraId="3485261E" w14:textId="77777777" w:rsidR="00970B4C" w:rsidRPr="00DB6882" w:rsidRDefault="00970B4C" w:rsidP="00970B4C">
            <w:pPr>
              <w:spacing w:after="0"/>
              <w:rPr>
                <w:rFonts w:cstheme="minorHAnsi"/>
              </w:rPr>
            </w:pPr>
          </w:p>
        </w:tc>
        <w:tc>
          <w:tcPr>
            <w:tcW w:w="1126" w:type="pct"/>
          </w:tcPr>
          <w:p w14:paraId="73141008" w14:textId="0257B6C0" w:rsidR="00970B4C" w:rsidRPr="00DB6882" w:rsidRDefault="00970B4C" w:rsidP="00970B4C">
            <w:pPr>
              <w:spacing w:after="0"/>
              <w:rPr>
                <w:rFonts w:cstheme="minorHAnsi"/>
              </w:rPr>
            </w:pPr>
            <w:r w:rsidRPr="00DB6882">
              <w:rPr>
                <w:rFonts w:cstheme="minorHAnsi"/>
              </w:rPr>
              <w:t>Udtrækket er blevet uploade</w:t>
            </w:r>
            <w:r w:rsidR="00CE6279" w:rsidRPr="00DB6882">
              <w:rPr>
                <w:rFonts w:cstheme="minorHAnsi"/>
              </w:rPr>
              <w:t>t</w:t>
            </w:r>
            <w:r w:rsidRPr="00DB6882">
              <w:rPr>
                <w:rFonts w:cstheme="minorHAnsi"/>
              </w:rPr>
              <w:t xml:space="preserve"> til E-Journalen</w:t>
            </w:r>
          </w:p>
        </w:tc>
        <w:tc>
          <w:tcPr>
            <w:tcW w:w="1049" w:type="pct"/>
          </w:tcPr>
          <w:p w14:paraId="63B7F984" w14:textId="77777777" w:rsidR="00970B4C" w:rsidRPr="00DB6882" w:rsidRDefault="00970B4C" w:rsidP="00970B4C">
            <w:pPr>
              <w:spacing w:after="0"/>
              <w:rPr>
                <w:rFonts w:cstheme="minorHAnsi"/>
              </w:rPr>
            </w:pPr>
          </w:p>
        </w:tc>
        <w:tc>
          <w:tcPr>
            <w:tcW w:w="400" w:type="pct"/>
          </w:tcPr>
          <w:p w14:paraId="23EC2B79" w14:textId="77777777" w:rsidR="00970B4C" w:rsidRPr="00DB6882" w:rsidRDefault="00970B4C" w:rsidP="00970B4C">
            <w:pPr>
              <w:spacing w:after="0"/>
              <w:rPr>
                <w:rFonts w:cstheme="minorHAnsi"/>
              </w:rPr>
            </w:pPr>
          </w:p>
        </w:tc>
      </w:tr>
      <w:tr w:rsidR="00970B4C" w:rsidRPr="00DB6882" w14:paraId="487AE0AA" w14:textId="77777777" w:rsidTr="004B4572">
        <w:tc>
          <w:tcPr>
            <w:tcW w:w="250" w:type="pct"/>
          </w:tcPr>
          <w:p w14:paraId="2E9EC3DA"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3626876F" w14:textId="273F6E78" w:rsidR="00970B4C" w:rsidRPr="00DB6882" w:rsidRDefault="00970B4C" w:rsidP="00970B4C">
            <w:pPr>
              <w:spacing w:after="0"/>
              <w:jc w:val="center"/>
              <w:rPr>
                <w:rFonts w:cstheme="minorHAnsi"/>
                <w:b/>
                <w:bCs/>
              </w:rPr>
            </w:pPr>
            <w:r w:rsidRPr="00DB6882">
              <w:rPr>
                <w:rFonts w:cstheme="minorHAnsi"/>
                <w:b/>
                <w:bCs/>
              </w:rPr>
              <w:t>[Optionel]</w:t>
            </w:r>
          </w:p>
          <w:p w14:paraId="1BCC48C8" w14:textId="0AB2EB5C" w:rsidR="00970B4C" w:rsidRPr="00DB6882" w:rsidRDefault="00970B4C" w:rsidP="00970B4C">
            <w:pPr>
              <w:spacing w:after="0"/>
              <w:rPr>
                <w:rFonts w:cstheme="minorHAnsi"/>
              </w:rPr>
            </w:pPr>
            <w:r w:rsidRPr="00DB6882">
              <w:rPr>
                <w:rFonts w:cstheme="minorHAnsi"/>
              </w:rPr>
              <w:t xml:space="preserve">Sammenlign indhold i udtræk med visning på Sundhed.dk. Deltaopdateringen skal være sket korrekt. </w:t>
            </w:r>
          </w:p>
        </w:tc>
        <w:tc>
          <w:tcPr>
            <w:tcW w:w="750" w:type="pct"/>
          </w:tcPr>
          <w:p w14:paraId="0710EF2F" w14:textId="77777777" w:rsidR="00970B4C" w:rsidRPr="00DB6882" w:rsidRDefault="00970B4C" w:rsidP="00970B4C">
            <w:pPr>
              <w:spacing w:after="0"/>
              <w:rPr>
                <w:rFonts w:cstheme="minorHAnsi"/>
              </w:rPr>
            </w:pPr>
          </w:p>
        </w:tc>
        <w:tc>
          <w:tcPr>
            <w:tcW w:w="1126" w:type="pct"/>
          </w:tcPr>
          <w:p w14:paraId="2FB49F57" w14:textId="55BF410D" w:rsidR="00970B4C" w:rsidRPr="00DB6882" w:rsidRDefault="00970B4C" w:rsidP="00970B4C">
            <w:pPr>
              <w:spacing w:after="0"/>
              <w:rPr>
                <w:rFonts w:cstheme="minorHAnsi"/>
              </w:rPr>
            </w:pPr>
            <w:r w:rsidRPr="00DB6882">
              <w:rPr>
                <w:rFonts w:cstheme="minorHAnsi"/>
              </w:rPr>
              <w:t>Dette teststep er optionel, da visning på Sundhed.dk ikke har betydning for certificeringen af selve XML SUP-udtræk.</w:t>
            </w:r>
          </w:p>
        </w:tc>
        <w:tc>
          <w:tcPr>
            <w:tcW w:w="1049" w:type="pct"/>
          </w:tcPr>
          <w:p w14:paraId="3F518819" w14:textId="77777777" w:rsidR="00970B4C" w:rsidRPr="00DB6882" w:rsidRDefault="00970B4C" w:rsidP="00970B4C">
            <w:pPr>
              <w:spacing w:after="0"/>
              <w:rPr>
                <w:rFonts w:cstheme="minorHAnsi"/>
              </w:rPr>
            </w:pPr>
          </w:p>
        </w:tc>
        <w:tc>
          <w:tcPr>
            <w:tcW w:w="400" w:type="pct"/>
          </w:tcPr>
          <w:p w14:paraId="35DF0977" w14:textId="77777777" w:rsidR="00970B4C" w:rsidRPr="00DB6882" w:rsidRDefault="00970B4C" w:rsidP="00970B4C">
            <w:pPr>
              <w:spacing w:after="0"/>
              <w:rPr>
                <w:rFonts w:cstheme="minorHAnsi"/>
              </w:rPr>
            </w:pPr>
          </w:p>
        </w:tc>
      </w:tr>
      <w:tr w:rsidR="00970B4C" w:rsidRPr="00DB6882" w14:paraId="56DACAAE" w14:textId="77777777" w:rsidTr="001C3B9A">
        <w:tc>
          <w:tcPr>
            <w:tcW w:w="5000" w:type="pct"/>
            <w:gridSpan w:val="6"/>
            <w:vAlign w:val="center"/>
          </w:tcPr>
          <w:p w14:paraId="627BEE04" w14:textId="6B5745F9" w:rsidR="00970B4C" w:rsidRPr="00DB6882" w:rsidRDefault="00970B4C" w:rsidP="00970B4C">
            <w:pPr>
              <w:spacing w:after="0"/>
              <w:jc w:val="center"/>
              <w:rPr>
                <w:rFonts w:cstheme="minorHAnsi"/>
                <w:b/>
                <w:bCs/>
              </w:rPr>
            </w:pPr>
            <w:r w:rsidRPr="00DB6882">
              <w:rPr>
                <w:rFonts w:cstheme="minorHAnsi"/>
                <w:b/>
                <w:bCs/>
              </w:rPr>
              <w:lastRenderedPageBreak/>
              <w:t xml:space="preserve">Nedenstående testcases omhandler generering af et minimalt udtræk, som skal uploades til E-Journalen. </w:t>
            </w:r>
          </w:p>
          <w:p w14:paraId="1C6481F8" w14:textId="5516D85B" w:rsidR="00970B4C" w:rsidRPr="00DB6882" w:rsidRDefault="00970B4C" w:rsidP="00970B4C">
            <w:pPr>
              <w:spacing w:after="0"/>
              <w:jc w:val="center"/>
              <w:rPr>
                <w:rFonts w:cstheme="minorHAnsi"/>
              </w:rPr>
            </w:pPr>
          </w:p>
        </w:tc>
      </w:tr>
      <w:tr w:rsidR="00970B4C" w:rsidRPr="00DB6882" w14:paraId="44BDBB1E" w14:textId="77777777" w:rsidTr="004B4572">
        <w:tc>
          <w:tcPr>
            <w:tcW w:w="250" w:type="pct"/>
          </w:tcPr>
          <w:p w14:paraId="5A9BFE68"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6D3A15D6" w14:textId="24560626" w:rsidR="00970B4C" w:rsidRPr="00DB6882" w:rsidRDefault="00970B4C" w:rsidP="00970B4C">
            <w:pPr>
              <w:spacing w:after="0"/>
              <w:rPr>
                <w:rFonts w:cstheme="minorHAnsi"/>
              </w:rPr>
            </w:pPr>
            <w:r w:rsidRPr="00DB6882">
              <w:rPr>
                <w:rFonts w:cstheme="minorHAnsi"/>
              </w:rPr>
              <w:t xml:space="preserve">Lav et udtræk for:  </w:t>
            </w:r>
          </w:p>
          <w:p w14:paraId="118D6EB8" w14:textId="77777777" w:rsidR="00970B4C" w:rsidRPr="00DB6882" w:rsidRDefault="00970B4C" w:rsidP="00970B4C">
            <w:pPr>
              <w:spacing w:after="0"/>
              <w:rPr>
                <w:rFonts w:cstheme="minorHAnsi"/>
              </w:rPr>
            </w:pPr>
            <w:r w:rsidRPr="00DB6882">
              <w:rPr>
                <w:rFonts w:cstheme="minorHAnsi"/>
              </w:rPr>
              <w:t>Schwendlund Test Mosebryggersen (010858-9995)</w:t>
            </w:r>
          </w:p>
          <w:p w14:paraId="3A960279" w14:textId="77777777" w:rsidR="00970B4C" w:rsidRPr="00DB6882" w:rsidRDefault="00970B4C" w:rsidP="00970B4C">
            <w:pPr>
              <w:spacing w:after="0"/>
              <w:rPr>
                <w:rFonts w:cstheme="minorHAnsi"/>
              </w:rPr>
            </w:pPr>
          </w:p>
          <w:p w14:paraId="27E9BFFD" w14:textId="2CC6A7F0" w:rsidR="00970B4C" w:rsidRPr="00DB6882" w:rsidRDefault="00970B4C" w:rsidP="00970B4C">
            <w:pPr>
              <w:spacing w:after="0"/>
              <w:rPr>
                <w:rFonts w:cstheme="minorHAnsi"/>
              </w:rPr>
            </w:pPr>
            <w:r w:rsidRPr="00DB6882">
              <w:rPr>
                <w:rFonts w:cstheme="minorHAnsi"/>
              </w:rPr>
              <w:t>Der skal på testpatienten være</w:t>
            </w:r>
            <w:r w:rsidR="00A3714C" w:rsidRPr="00DB6882">
              <w:rPr>
                <w:rFonts w:cstheme="minorHAnsi"/>
              </w:rPr>
              <w:t xml:space="preserve"> patientforløb med</w:t>
            </w:r>
            <w:r w:rsidRPr="00DB6882">
              <w:rPr>
                <w:rFonts w:cstheme="minorHAnsi"/>
              </w:rPr>
              <w:t xml:space="preserve"> følgende data:</w:t>
            </w:r>
          </w:p>
          <w:p w14:paraId="4D771331" w14:textId="2F078247" w:rsidR="00970B4C" w:rsidRPr="00DB6882" w:rsidRDefault="00970B4C" w:rsidP="00E66110">
            <w:pPr>
              <w:pStyle w:val="Listeafsnit"/>
              <w:numPr>
                <w:ilvl w:val="0"/>
                <w:numId w:val="9"/>
              </w:numPr>
              <w:spacing w:after="0"/>
              <w:rPr>
                <w:rFonts w:cstheme="minorHAnsi"/>
              </w:rPr>
            </w:pPr>
            <w:r w:rsidRPr="00DB6882">
              <w:rPr>
                <w:rFonts w:cstheme="minorHAnsi"/>
              </w:rPr>
              <w:t>Kontaktperiode(r)</w:t>
            </w:r>
            <w:r w:rsidR="00CA10A5" w:rsidRPr="00DB6882">
              <w:rPr>
                <w:rFonts w:cstheme="minorHAnsi"/>
              </w:rPr>
              <w:t xml:space="preserve"> (</w:t>
            </w:r>
            <w:r w:rsidR="00BD7426" w:rsidRPr="00DB6882">
              <w:rPr>
                <w:rFonts w:cstheme="minorHAnsi"/>
              </w:rPr>
              <w:t>f.eks. ambulant, indlæggelse m.m.)</w:t>
            </w:r>
          </w:p>
          <w:p w14:paraId="6C28272C" w14:textId="07A64AFB" w:rsidR="00970B4C" w:rsidRPr="00DB6882" w:rsidRDefault="00970B4C" w:rsidP="00E66110">
            <w:pPr>
              <w:pStyle w:val="Listeafsnit"/>
              <w:numPr>
                <w:ilvl w:val="0"/>
                <w:numId w:val="9"/>
              </w:numPr>
              <w:spacing w:after="0"/>
              <w:rPr>
                <w:rFonts w:cstheme="minorHAnsi"/>
              </w:rPr>
            </w:pPr>
            <w:r w:rsidRPr="00DB6882">
              <w:rPr>
                <w:rFonts w:cstheme="minorHAnsi"/>
              </w:rPr>
              <w:t>Diagnose(r) (henvisningsdiagnose, aktionsdiagnose, bi</w:t>
            </w:r>
            <w:r w:rsidR="00CC405A" w:rsidRPr="00DB6882">
              <w:rPr>
                <w:rFonts w:cstheme="minorHAnsi"/>
              </w:rPr>
              <w:t>-</w:t>
            </w:r>
            <w:r w:rsidRPr="00DB6882">
              <w:rPr>
                <w:rFonts w:cstheme="minorHAnsi"/>
              </w:rPr>
              <w:t>diagnose m.m.)</w:t>
            </w:r>
          </w:p>
          <w:p w14:paraId="5B73C429" w14:textId="77777777" w:rsidR="00970B4C" w:rsidRPr="00DB6882" w:rsidRDefault="00970B4C" w:rsidP="00E66110">
            <w:pPr>
              <w:pStyle w:val="Listeafsnit"/>
              <w:numPr>
                <w:ilvl w:val="0"/>
                <w:numId w:val="9"/>
              </w:numPr>
              <w:spacing w:after="0"/>
              <w:rPr>
                <w:rFonts w:cstheme="minorHAnsi"/>
              </w:rPr>
            </w:pPr>
            <w:r w:rsidRPr="00DB6882">
              <w:rPr>
                <w:rFonts w:cstheme="minorHAnsi"/>
              </w:rPr>
              <w:t>Udført procedure(r)</w:t>
            </w:r>
          </w:p>
          <w:p w14:paraId="0339386F" w14:textId="77777777" w:rsidR="00970B4C" w:rsidRPr="00DB6882" w:rsidRDefault="00970B4C" w:rsidP="00E66110">
            <w:pPr>
              <w:pStyle w:val="Listeafsnit"/>
              <w:numPr>
                <w:ilvl w:val="0"/>
                <w:numId w:val="9"/>
              </w:numPr>
              <w:spacing w:after="0"/>
              <w:rPr>
                <w:rFonts w:cstheme="minorHAnsi"/>
              </w:rPr>
            </w:pPr>
            <w:r w:rsidRPr="00DB6882">
              <w:rPr>
                <w:rFonts w:cstheme="minorHAnsi"/>
              </w:rPr>
              <w:t>Notat(er)</w:t>
            </w:r>
          </w:p>
          <w:p w14:paraId="44CA9A62" w14:textId="77777777" w:rsidR="00970B4C" w:rsidRPr="00DB6882" w:rsidRDefault="00970B4C" w:rsidP="00970B4C">
            <w:pPr>
              <w:spacing w:after="0"/>
              <w:rPr>
                <w:rFonts w:cstheme="minorHAnsi"/>
              </w:rPr>
            </w:pPr>
            <w:r w:rsidRPr="00DB6882">
              <w:rPr>
                <w:rFonts w:cstheme="minorHAnsi"/>
              </w:rPr>
              <w:t>Og andet som ellers er relevant for brugerne af systemet.</w:t>
            </w:r>
          </w:p>
          <w:p w14:paraId="06171CCA" w14:textId="77777777" w:rsidR="00970B4C" w:rsidRPr="00DB6882" w:rsidRDefault="00970B4C" w:rsidP="00970B4C">
            <w:pPr>
              <w:spacing w:after="0"/>
              <w:rPr>
                <w:rFonts w:cstheme="minorHAnsi"/>
              </w:rPr>
            </w:pPr>
          </w:p>
          <w:p w14:paraId="33187C29" w14:textId="0A172E71" w:rsidR="0059239F" w:rsidRPr="00DB6882" w:rsidRDefault="0059239F" w:rsidP="00970B4C">
            <w:pPr>
              <w:spacing w:after="0"/>
              <w:rPr>
                <w:rFonts w:cstheme="minorHAnsi"/>
              </w:rPr>
            </w:pPr>
            <w:r w:rsidRPr="00DB6882">
              <w:rPr>
                <w:rFonts w:cstheme="minorHAnsi"/>
              </w:rPr>
              <w:t>Udtrækket skal indeholde minimum 2</w:t>
            </w:r>
            <w:r w:rsidR="00B03028" w:rsidRPr="00DB6882">
              <w:rPr>
                <w:rFonts w:cstheme="minorHAnsi"/>
              </w:rPr>
              <w:t xml:space="preserve"> patientforløb, hvor disse enten kan forekomme i samme udtræksfil eller i særskilte udtræksfiler.</w:t>
            </w:r>
          </w:p>
          <w:p w14:paraId="72BF6697" w14:textId="77777777" w:rsidR="00B03028" w:rsidRPr="00DB6882" w:rsidRDefault="00B03028" w:rsidP="00970B4C">
            <w:pPr>
              <w:spacing w:after="0"/>
              <w:rPr>
                <w:rFonts w:cstheme="minorHAnsi"/>
              </w:rPr>
            </w:pPr>
          </w:p>
          <w:p w14:paraId="2D7BBF36" w14:textId="77EE4F42" w:rsidR="00970B4C" w:rsidRPr="00DB6882" w:rsidRDefault="00970B4C" w:rsidP="00970B4C">
            <w:pPr>
              <w:spacing w:after="0"/>
              <w:rPr>
                <w:rFonts w:cstheme="minorHAnsi"/>
              </w:rPr>
            </w:pPr>
            <w:r w:rsidRPr="00DB6882">
              <w:rPr>
                <w:rFonts w:cstheme="minorHAnsi"/>
              </w:rPr>
              <w:t>Der skal tages skærmbillede af data som testpatienten har i systemet, så det kan sammenlignes med udtræksfilen.</w:t>
            </w:r>
          </w:p>
        </w:tc>
        <w:tc>
          <w:tcPr>
            <w:tcW w:w="750" w:type="pct"/>
          </w:tcPr>
          <w:p w14:paraId="7F6355E0" w14:textId="77777777" w:rsidR="00970B4C" w:rsidRPr="00DB6882" w:rsidRDefault="00970B4C" w:rsidP="00970B4C">
            <w:pPr>
              <w:spacing w:after="0"/>
              <w:rPr>
                <w:rFonts w:cstheme="minorHAnsi"/>
              </w:rPr>
            </w:pPr>
          </w:p>
        </w:tc>
        <w:tc>
          <w:tcPr>
            <w:tcW w:w="1126" w:type="pct"/>
          </w:tcPr>
          <w:p w14:paraId="46070CC2" w14:textId="5410E5F1" w:rsidR="00970B4C" w:rsidRPr="00DB6882" w:rsidRDefault="00B03028" w:rsidP="00970B4C">
            <w:pPr>
              <w:spacing w:after="0"/>
              <w:rPr>
                <w:rFonts w:cstheme="minorHAnsi"/>
              </w:rPr>
            </w:pPr>
            <w:r w:rsidRPr="00DB6882">
              <w:rPr>
                <w:rFonts w:cstheme="minorHAnsi"/>
              </w:rPr>
              <w:t>Patientforløbene skal være</w:t>
            </w:r>
            <w:r w:rsidR="00970B4C" w:rsidRPr="00DB6882">
              <w:rPr>
                <w:rFonts w:cstheme="minorHAnsi"/>
              </w:rPr>
              <w:t xml:space="preserve"> </w:t>
            </w:r>
            <w:r w:rsidR="00970B4C" w:rsidRPr="00DB6882">
              <w:rPr>
                <w:rFonts w:cstheme="minorHAnsi"/>
                <w:b/>
                <w:bCs/>
              </w:rPr>
              <w:t>med en eller flere</w:t>
            </w:r>
            <w:r w:rsidR="00970B4C" w:rsidRPr="00DB6882">
              <w:rPr>
                <w:rFonts w:cstheme="minorHAnsi"/>
              </w:rPr>
              <w:t xml:space="preserve"> af de fire hændelsestyper:</w:t>
            </w:r>
          </w:p>
          <w:p w14:paraId="1781453F" w14:textId="77777777" w:rsidR="00970B4C" w:rsidRPr="00DB6882" w:rsidRDefault="00970B4C" w:rsidP="00E66110">
            <w:pPr>
              <w:pStyle w:val="Listeafsnit"/>
              <w:numPr>
                <w:ilvl w:val="0"/>
                <w:numId w:val="9"/>
              </w:numPr>
              <w:spacing w:after="0"/>
              <w:rPr>
                <w:rFonts w:cstheme="minorHAnsi"/>
              </w:rPr>
            </w:pPr>
            <w:r w:rsidRPr="00DB6882">
              <w:rPr>
                <w:rFonts w:cstheme="minorHAnsi"/>
              </w:rPr>
              <w:t>Kontaktperiode</w:t>
            </w:r>
          </w:p>
          <w:p w14:paraId="554A4266" w14:textId="77777777" w:rsidR="00970B4C" w:rsidRPr="00DB6882" w:rsidRDefault="00970B4C" w:rsidP="00E66110">
            <w:pPr>
              <w:pStyle w:val="Listeafsnit"/>
              <w:numPr>
                <w:ilvl w:val="0"/>
                <w:numId w:val="9"/>
              </w:numPr>
              <w:spacing w:after="0"/>
              <w:rPr>
                <w:rFonts w:cstheme="minorHAnsi"/>
              </w:rPr>
            </w:pPr>
            <w:r w:rsidRPr="00DB6882">
              <w:rPr>
                <w:rFonts w:cstheme="minorHAnsi"/>
              </w:rPr>
              <w:t>Diagnose</w:t>
            </w:r>
          </w:p>
          <w:p w14:paraId="1CE22BF5" w14:textId="77777777" w:rsidR="00970B4C" w:rsidRPr="00DB6882" w:rsidRDefault="00970B4C" w:rsidP="00E66110">
            <w:pPr>
              <w:pStyle w:val="Listeafsnit"/>
              <w:numPr>
                <w:ilvl w:val="0"/>
                <w:numId w:val="9"/>
              </w:numPr>
              <w:spacing w:after="0"/>
              <w:rPr>
                <w:rFonts w:cstheme="minorHAnsi"/>
              </w:rPr>
            </w:pPr>
            <w:r w:rsidRPr="00DB6882">
              <w:rPr>
                <w:rFonts w:cstheme="minorHAnsi"/>
              </w:rPr>
              <w:t>Udført procedure</w:t>
            </w:r>
          </w:p>
          <w:p w14:paraId="2BBD14DF" w14:textId="77777777" w:rsidR="00970B4C" w:rsidRPr="00DB6882" w:rsidRDefault="00970B4C" w:rsidP="00E66110">
            <w:pPr>
              <w:pStyle w:val="Listeafsnit"/>
              <w:numPr>
                <w:ilvl w:val="0"/>
                <w:numId w:val="9"/>
              </w:numPr>
              <w:spacing w:after="0"/>
              <w:rPr>
                <w:rFonts w:cstheme="minorHAnsi"/>
              </w:rPr>
            </w:pPr>
            <w:r w:rsidRPr="00DB6882">
              <w:rPr>
                <w:rFonts w:cstheme="minorHAnsi"/>
              </w:rPr>
              <w:t>Notat</w:t>
            </w:r>
          </w:p>
          <w:p w14:paraId="0FD671B3" w14:textId="77777777" w:rsidR="00970B4C" w:rsidRPr="00DB6882" w:rsidRDefault="00970B4C" w:rsidP="00970B4C">
            <w:pPr>
              <w:spacing w:after="0"/>
              <w:rPr>
                <w:rFonts w:cstheme="minorHAnsi"/>
              </w:rPr>
            </w:pPr>
            <w:r w:rsidRPr="00DB6882">
              <w:rPr>
                <w:rFonts w:cstheme="minorHAnsi"/>
              </w:rPr>
              <w:t xml:space="preserve">De fire hændelsestyper vil have under-elementer og tilhørende attributter – her er det tilstrækkeligt at medsende de obligatoriske under-elementer og attributter. </w:t>
            </w:r>
          </w:p>
          <w:p w14:paraId="2D155A10" w14:textId="77777777" w:rsidR="00970B4C" w:rsidRPr="00DB6882" w:rsidRDefault="00970B4C" w:rsidP="00970B4C">
            <w:pPr>
              <w:spacing w:after="0"/>
              <w:rPr>
                <w:rFonts w:cstheme="minorHAnsi"/>
              </w:rPr>
            </w:pPr>
          </w:p>
          <w:p w14:paraId="20E27BB9" w14:textId="571EC475" w:rsidR="00242BA0" w:rsidRPr="00DB6882" w:rsidRDefault="00242BA0" w:rsidP="00970B4C">
            <w:pPr>
              <w:spacing w:after="0"/>
              <w:rPr>
                <w:rFonts w:cstheme="minorHAnsi"/>
              </w:rPr>
            </w:pPr>
          </w:p>
        </w:tc>
        <w:tc>
          <w:tcPr>
            <w:tcW w:w="1049" w:type="pct"/>
          </w:tcPr>
          <w:p w14:paraId="2BB119BC" w14:textId="77777777" w:rsidR="00970B4C" w:rsidRPr="00DB6882" w:rsidRDefault="00970B4C" w:rsidP="00970B4C">
            <w:pPr>
              <w:spacing w:after="0"/>
              <w:rPr>
                <w:rFonts w:cstheme="minorHAnsi"/>
              </w:rPr>
            </w:pPr>
          </w:p>
        </w:tc>
        <w:tc>
          <w:tcPr>
            <w:tcW w:w="400" w:type="pct"/>
          </w:tcPr>
          <w:p w14:paraId="44351D9C" w14:textId="77777777" w:rsidR="00970B4C" w:rsidRPr="00DB6882" w:rsidRDefault="00970B4C" w:rsidP="00970B4C">
            <w:pPr>
              <w:spacing w:after="0"/>
              <w:rPr>
                <w:rFonts w:cstheme="minorHAnsi"/>
              </w:rPr>
            </w:pPr>
          </w:p>
        </w:tc>
      </w:tr>
      <w:tr w:rsidR="00970B4C" w:rsidRPr="00DB6882" w14:paraId="0C0D8607" w14:textId="77777777" w:rsidTr="004B4572">
        <w:tc>
          <w:tcPr>
            <w:tcW w:w="250" w:type="pct"/>
          </w:tcPr>
          <w:p w14:paraId="1FF47516"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003C86D7" w14:textId="37633EE1" w:rsidR="00970B4C" w:rsidRPr="00DB6882" w:rsidRDefault="00970B4C" w:rsidP="00970B4C">
            <w:pPr>
              <w:spacing w:after="0"/>
              <w:rPr>
                <w:rFonts w:cstheme="minorHAnsi"/>
              </w:rPr>
            </w:pPr>
            <w:r w:rsidRPr="00DB6882">
              <w:rPr>
                <w:rFonts w:cstheme="minorHAnsi"/>
              </w:rPr>
              <w:t>Udtrækket fra 2.12 skal sendes til MedCom</w:t>
            </w:r>
          </w:p>
        </w:tc>
        <w:tc>
          <w:tcPr>
            <w:tcW w:w="750" w:type="pct"/>
          </w:tcPr>
          <w:p w14:paraId="2D0DA246" w14:textId="77777777" w:rsidR="00970B4C" w:rsidRPr="00DB6882" w:rsidRDefault="00970B4C" w:rsidP="00970B4C">
            <w:pPr>
              <w:spacing w:after="0"/>
              <w:rPr>
                <w:rFonts w:cstheme="minorHAnsi"/>
              </w:rPr>
            </w:pPr>
          </w:p>
        </w:tc>
        <w:tc>
          <w:tcPr>
            <w:tcW w:w="1126" w:type="pct"/>
          </w:tcPr>
          <w:p w14:paraId="7F172BCC" w14:textId="1AFF10AE" w:rsidR="00970B4C" w:rsidRPr="00DB6882" w:rsidRDefault="00970B4C" w:rsidP="00970B4C">
            <w:pPr>
              <w:spacing w:after="0"/>
              <w:rPr>
                <w:rFonts w:cstheme="minorHAnsi"/>
              </w:rPr>
            </w:pPr>
            <w:r w:rsidRPr="00DB6882">
              <w:rPr>
                <w:rFonts w:cstheme="minorHAnsi"/>
              </w:rPr>
              <w:t>Udtrækket sendes f.eks. via mail til MedCom</w:t>
            </w:r>
          </w:p>
        </w:tc>
        <w:tc>
          <w:tcPr>
            <w:tcW w:w="1049" w:type="pct"/>
          </w:tcPr>
          <w:p w14:paraId="36F82D91" w14:textId="77777777" w:rsidR="00970B4C" w:rsidRPr="00DB6882" w:rsidRDefault="00970B4C" w:rsidP="00970B4C">
            <w:pPr>
              <w:spacing w:after="0"/>
              <w:rPr>
                <w:rFonts w:cstheme="minorHAnsi"/>
              </w:rPr>
            </w:pPr>
          </w:p>
        </w:tc>
        <w:tc>
          <w:tcPr>
            <w:tcW w:w="400" w:type="pct"/>
          </w:tcPr>
          <w:p w14:paraId="69F8E246" w14:textId="77777777" w:rsidR="00970B4C" w:rsidRPr="00DB6882" w:rsidRDefault="00970B4C" w:rsidP="00970B4C">
            <w:pPr>
              <w:spacing w:after="0"/>
              <w:rPr>
                <w:rFonts w:cstheme="minorHAnsi"/>
              </w:rPr>
            </w:pPr>
          </w:p>
        </w:tc>
      </w:tr>
      <w:tr w:rsidR="00970B4C" w:rsidRPr="00DB6882" w14:paraId="093FD70C" w14:textId="77777777" w:rsidTr="004B4572">
        <w:tc>
          <w:tcPr>
            <w:tcW w:w="250" w:type="pct"/>
          </w:tcPr>
          <w:p w14:paraId="55EC8C10"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6EC61F78" w14:textId="7A0A852A" w:rsidR="00970B4C" w:rsidRPr="00DB6882" w:rsidRDefault="00970B4C" w:rsidP="00970B4C">
            <w:pPr>
              <w:spacing w:after="0"/>
              <w:rPr>
                <w:rFonts w:cstheme="minorHAnsi"/>
              </w:rPr>
            </w:pPr>
            <w:r w:rsidRPr="00DB6882">
              <w:rPr>
                <w:rFonts w:cstheme="minorHAnsi"/>
              </w:rPr>
              <w:t>Udtrækket fra 2.12 skal uploades til E-</w:t>
            </w:r>
            <w:r w:rsidR="008D0D0B" w:rsidRPr="00DB6882">
              <w:rPr>
                <w:rFonts w:cstheme="minorHAnsi"/>
              </w:rPr>
              <w:t>j</w:t>
            </w:r>
            <w:r w:rsidRPr="00DB6882">
              <w:rPr>
                <w:rFonts w:cstheme="minorHAnsi"/>
              </w:rPr>
              <w:t>ournal</w:t>
            </w:r>
          </w:p>
        </w:tc>
        <w:tc>
          <w:tcPr>
            <w:tcW w:w="750" w:type="pct"/>
          </w:tcPr>
          <w:p w14:paraId="41B240BF" w14:textId="77777777" w:rsidR="00970B4C" w:rsidRPr="00DB6882" w:rsidRDefault="00970B4C" w:rsidP="00970B4C">
            <w:pPr>
              <w:spacing w:after="0"/>
              <w:rPr>
                <w:rFonts w:cstheme="minorHAnsi"/>
              </w:rPr>
            </w:pPr>
          </w:p>
        </w:tc>
        <w:tc>
          <w:tcPr>
            <w:tcW w:w="1126" w:type="pct"/>
          </w:tcPr>
          <w:p w14:paraId="7D54660E" w14:textId="77777777" w:rsidR="00970B4C" w:rsidRPr="00DB6882" w:rsidRDefault="00970B4C" w:rsidP="00970B4C">
            <w:pPr>
              <w:spacing w:after="0"/>
              <w:rPr>
                <w:rFonts w:cstheme="minorHAnsi"/>
              </w:rPr>
            </w:pPr>
            <w:r w:rsidRPr="00DB6882">
              <w:rPr>
                <w:rFonts w:cstheme="minorHAnsi"/>
              </w:rPr>
              <w:t>Udtrækket skal schema-valideres uden fejl.</w:t>
            </w:r>
          </w:p>
          <w:p w14:paraId="7E7A2C97" w14:textId="77777777" w:rsidR="00970B4C" w:rsidRPr="00DB6882" w:rsidRDefault="00970B4C" w:rsidP="00970B4C">
            <w:pPr>
              <w:spacing w:after="0"/>
              <w:rPr>
                <w:rFonts w:cstheme="minorHAnsi"/>
              </w:rPr>
            </w:pPr>
          </w:p>
          <w:p w14:paraId="300D87B4" w14:textId="77777777" w:rsidR="00970B4C" w:rsidRPr="00DB6882" w:rsidRDefault="00970B4C" w:rsidP="00970B4C">
            <w:pPr>
              <w:spacing w:after="0"/>
              <w:rPr>
                <w:rStyle w:val="html-attribute-name"/>
                <w:szCs w:val="20"/>
              </w:rPr>
            </w:pPr>
            <w:r w:rsidRPr="00DB6882">
              <w:rPr>
                <w:rStyle w:val="html-attribute-name"/>
                <w:rFonts w:cstheme="minorHAnsi"/>
                <w:szCs w:val="20"/>
              </w:rPr>
              <w:lastRenderedPageBreak/>
              <w:t>I</w:t>
            </w:r>
            <w:r w:rsidRPr="00DB6882">
              <w:rPr>
                <w:rStyle w:val="html-attribute-name"/>
                <w:szCs w:val="20"/>
              </w:rPr>
              <w:t xml:space="preserve"> XML SUP-udtræk er transaktionstype angivet som:</w:t>
            </w:r>
          </w:p>
          <w:p w14:paraId="6E6AA67E" w14:textId="540BAF11" w:rsidR="00970B4C" w:rsidRPr="00DB6882" w:rsidRDefault="00970B4C" w:rsidP="00970B4C">
            <w:pPr>
              <w:spacing w:after="0"/>
              <w:rPr>
                <w:rFonts w:cstheme="minorHAnsi"/>
              </w:rPr>
            </w:pPr>
            <w:r w:rsidRPr="00DB6882">
              <w:rPr>
                <w:rStyle w:val="html-attribute-name"/>
                <w:rFonts w:cstheme="minorHAnsi"/>
                <w:i/>
                <w:iCs/>
                <w:szCs w:val="20"/>
              </w:rPr>
              <w:t>TransaktionsType</w:t>
            </w:r>
            <w:r w:rsidRPr="00DB6882">
              <w:rPr>
                <w:rFonts w:cstheme="minorHAnsi"/>
                <w:i/>
                <w:iCs/>
                <w:szCs w:val="20"/>
              </w:rPr>
              <w:t>="</w:t>
            </w:r>
            <w:r w:rsidRPr="00DB6882">
              <w:rPr>
                <w:rStyle w:val="html-attribute-value"/>
                <w:rFonts w:cstheme="minorHAnsi"/>
                <w:i/>
                <w:iCs/>
                <w:szCs w:val="20"/>
              </w:rPr>
              <w:t>Opdater”.</w:t>
            </w:r>
          </w:p>
        </w:tc>
        <w:tc>
          <w:tcPr>
            <w:tcW w:w="1049" w:type="pct"/>
          </w:tcPr>
          <w:p w14:paraId="0C821814" w14:textId="77777777" w:rsidR="00970B4C" w:rsidRPr="00DB6882" w:rsidRDefault="00970B4C" w:rsidP="00970B4C">
            <w:pPr>
              <w:spacing w:after="0"/>
              <w:rPr>
                <w:rFonts w:cstheme="minorHAnsi"/>
              </w:rPr>
            </w:pPr>
          </w:p>
        </w:tc>
        <w:tc>
          <w:tcPr>
            <w:tcW w:w="400" w:type="pct"/>
          </w:tcPr>
          <w:p w14:paraId="75E264BE" w14:textId="77777777" w:rsidR="00970B4C" w:rsidRPr="00DB6882" w:rsidRDefault="00970B4C" w:rsidP="00970B4C">
            <w:pPr>
              <w:spacing w:after="0"/>
              <w:rPr>
                <w:rFonts w:cstheme="minorHAnsi"/>
              </w:rPr>
            </w:pPr>
          </w:p>
        </w:tc>
      </w:tr>
      <w:tr w:rsidR="00970B4C" w:rsidRPr="00DB6882" w14:paraId="538BC4ED" w14:textId="77777777" w:rsidTr="004B4572">
        <w:tc>
          <w:tcPr>
            <w:tcW w:w="250" w:type="pct"/>
          </w:tcPr>
          <w:p w14:paraId="7574E353"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5A353780" w14:textId="77777777" w:rsidR="00970B4C" w:rsidRPr="00DB6882" w:rsidRDefault="00970B4C" w:rsidP="00970B4C">
            <w:pPr>
              <w:spacing w:after="0"/>
              <w:jc w:val="center"/>
              <w:rPr>
                <w:rFonts w:cstheme="minorHAnsi"/>
                <w:b/>
                <w:bCs/>
              </w:rPr>
            </w:pPr>
            <w:r w:rsidRPr="00DB6882">
              <w:rPr>
                <w:rFonts w:cstheme="minorHAnsi"/>
                <w:b/>
                <w:bCs/>
              </w:rPr>
              <w:t>[Optionel]</w:t>
            </w:r>
          </w:p>
          <w:p w14:paraId="2041CCAF" w14:textId="469F194B" w:rsidR="00970B4C" w:rsidRPr="00DB6882" w:rsidRDefault="00970B4C" w:rsidP="00970B4C">
            <w:pPr>
              <w:spacing w:after="0"/>
              <w:rPr>
                <w:rFonts w:cstheme="minorHAnsi"/>
              </w:rPr>
            </w:pPr>
            <w:r w:rsidRPr="00DB6882">
              <w:rPr>
                <w:rFonts w:cstheme="minorHAnsi"/>
              </w:rPr>
              <w:t>Sammenlign indhold i udtræk med visning på Sundhed.dk</w:t>
            </w:r>
          </w:p>
        </w:tc>
        <w:tc>
          <w:tcPr>
            <w:tcW w:w="750" w:type="pct"/>
          </w:tcPr>
          <w:p w14:paraId="17560DD9" w14:textId="77777777" w:rsidR="00970B4C" w:rsidRPr="00DB6882" w:rsidRDefault="00970B4C" w:rsidP="00970B4C">
            <w:pPr>
              <w:spacing w:after="0"/>
              <w:rPr>
                <w:rFonts w:cstheme="minorHAnsi"/>
              </w:rPr>
            </w:pPr>
          </w:p>
        </w:tc>
        <w:tc>
          <w:tcPr>
            <w:tcW w:w="1126" w:type="pct"/>
          </w:tcPr>
          <w:p w14:paraId="5B5E011E" w14:textId="609A2C62" w:rsidR="00970B4C" w:rsidRPr="00DB6882" w:rsidRDefault="00970B4C" w:rsidP="00970B4C">
            <w:pPr>
              <w:spacing w:after="0"/>
              <w:rPr>
                <w:rFonts w:cstheme="minorHAnsi"/>
              </w:rPr>
            </w:pPr>
            <w:r w:rsidRPr="00DB6882">
              <w:rPr>
                <w:rFonts w:cstheme="minorHAnsi"/>
              </w:rPr>
              <w:t xml:space="preserve">Dette teststep er optionel, da visning på Sundhed.dk ikke har betydning for certificeringen af selve XML SUP-udtræk. </w:t>
            </w:r>
          </w:p>
        </w:tc>
        <w:tc>
          <w:tcPr>
            <w:tcW w:w="1049" w:type="pct"/>
          </w:tcPr>
          <w:p w14:paraId="405DBA15" w14:textId="77777777" w:rsidR="00970B4C" w:rsidRPr="00DB6882" w:rsidRDefault="00970B4C" w:rsidP="00970B4C">
            <w:pPr>
              <w:spacing w:after="0"/>
              <w:rPr>
                <w:rFonts w:cstheme="minorHAnsi"/>
              </w:rPr>
            </w:pPr>
          </w:p>
        </w:tc>
        <w:tc>
          <w:tcPr>
            <w:tcW w:w="400" w:type="pct"/>
          </w:tcPr>
          <w:p w14:paraId="66B89DD4" w14:textId="77777777" w:rsidR="00970B4C" w:rsidRPr="00DB6882" w:rsidRDefault="00970B4C" w:rsidP="00970B4C">
            <w:pPr>
              <w:spacing w:after="0"/>
              <w:rPr>
                <w:rFonts w:cstheme="minorHAnsi"/>
              </w:rPr>
            </w:pPr>
          </w:p>
        </w:tc>
      </w:tr>
      <w:tr w:rsidR="00743DDC" w:rsidRPr="00DB6882" w14:paraId="6D108197" w14:textId="77777777" w:rsidTr="00743DDC">
        <w:tc>
          <w:tcPr>
            <w:tcW w:w="5000" w:type="pct"/>
            <w:gridSpan w:val="6"/>
          </w:tcPr>
          <w:p w14:paraId="0614D735" w14:textId="713B47F5" w:rsidR="00743DDC" w:rsidRPr="00DB6882" w:rsidRDefault="00743DDC" w:rsidP="00743DDC">
            <w:pPr>
              <w:spacing w:after="0"/>
              <w:jc w:val="center"/>
              <w:rPr>
                <w:rFonts w:cstheme="minorHAnsi"/>
                <w:b/>
                <w:bCs/>
              </w:rPr>
            </w:pPr>
            <w:r w:rsidRPr="00DB6882">
              <w:rPr>
                <w:rFonts w:cstheme="minorHAnsi"/>
                <w:b/>
                <w:bCs/>
              </w:rPr>
              <w:t>Nedenstående testcases omhandler brugen af deltasletning på det udtræk der er lavet i teststep 2</w:t>
            </w:r>
            <w:r w:rsidR="00C94DA4" w:rsidRPr="00DB6882">
              <w:rPr>
                <w:rFonts w:cstheme="minorHAnsi"/>
                <w:b/>
                <w:bCs/>
              </w:rPr>
              <w:t>.12</w:t>
            </w:r>
          </w:p>
          <w:p w14:paraId="0E7657BC" w14:textId="77777777" w:rsidR="00743DDC" w:rsidRPr="00DB6882" w:rsidRDefault="00743DDC" w:rsidP="00970B4C">
            <w:pPr>
              <w:spacing w:after="0"/>
              <w:rPr>
                <w:rFonts w:cstheme="minorHAnsi"/>
              </w:rPr>
            </w:pPr>
          </w:p>
        </w:tc>
      </w:tr>
      <w:tr w:rsidR="00970B4C" w:rsidRPr="00DB6882" w14:paraId="33E6A9D9" w14:textId="77777777" w:rsidTr="004B4572">
        <w:tc>
          <w:tcPr>
            <w:tcW w:w="250" w:type="pct"/>
          </w:tcPr>
          <w:p w14:paraId="396F0309"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062DA0D9" w14:textId="77777777" w:rsidR="00970B4C" w:rsidRPr="00DB6882" w:rsidRDefault="00970B4C" w:rsidP="00970B4C">
            <w:pPr>
              <w:spacing w:after="0"/>
              <w:rPr>
                <w:rFonts w:cstheme="minorHAnsi"/>
              </w:rPr>
            </w:pPr>
            <w:r w:rsidRPr="00DB6882">
              <w:rPr>
                <w:rFonts w:cstheme="minorHAnsi"/>
              </w:rPr>
              <w:t>Lav en deltasletning på patienten/udtrækket fra 2.12 og angiv/dokument</w:t>
            </w:r>
            <w:r w:rsidR="004425AA" w:rsidRPr="00DB6882">
              <w:rPr>
                <w:rFonts w:cstheme="minorHAnsi"/>
              </w:rPr>
              <w:t>é</w:t>
            </w:r>
            <w:r w:rsidRPr="00DB6882">
              <w:rPr>
                <w:rFonts w:cstheme="minorHAnsi"/>
              </w:rPr>
              <w:t>r hvad der er fjernet</w:t>
            </w:r>
            <w:r w:rsidR="002D4456" w:rsidRPr="00DB6882">
              <w:rPr>
                <w:rFonts w:cstheme="minorHAnsi"/>
              </w:rPr>
              <w:t xml:space="preserve"> (</w:t>
            </w:r>
            <w:r w:rsidR="00023312" w:rsidRPr="00DB6882">
              <w:rPr>
                <w:rFonts w:cstheme="minorHAnsi"/>
              </w:rPr>
              <w:t>hvilket forløb er fjernet)</w:t>
            </w:r>
          </w:p>
          <w:p w14:paraId="72D4501A" w14:textId="2B408675" w:rsidR="00023312" w:rsidRPr="00DB6882" w:rsidRDefault="00023312" w:rsidP="00970B4C">
            <w:pPr>
              <w:spacing w:after="0"/>
              <w:rPr>
                <w:rFonts w:cstheme="minorHAnsi"/>
              </w:rPr>
            </w:pPr>
          </w:p>
        </w:tc>
        <w:tc>
          <w:tcPr>
            <w:tcW w:w="750" w:type="pct"/>
          </w:tcPr>
          <w:p w14:paraId="5611DB7F" w14:textId="77777777" w:rsidR="00970B4C" w:rsidRPr="00DB6882" w:rsidRDefault="00970B4C" w:rsidP="00970B4C">
            <w:pPr>
              <w:spacing w:after="0"/>
              <w:rPr>
                <w:rFonts w:cstheme="minorHAnsi"/>
              </w:rPr>
            </w:pPr>
          </w:p>
        </w:tc>
        <w:tc>
          <w:tcPr>
            <w:tcW w:w="1126" w:type="pct"/>
          </w:tcPr>
          <w:p w14:paraId="061E8044" w14:textId="23ED564C" w:rsidR="00970B4C" w:rsidRPr="00DB6882" w:rsidRDefault="00710BF5" w:rsidP="00970B4C">
            <w:pPr>
              <w:spacing w:after="0"/>
              <w:rPr>
                <w:rFonts w:cstheme="minorHAnsi"/>
              </w:rPr>
            </w:pPr>
            <w:r w:rsidRPr="00DB6882">
              <w:rPr>
                <w:rFonts w:cstheme="minorHAnsi"/>
                <w:b/>
                <w:bCs/>
              </w:rPr>
              <w:t>OBS!</w:t>
            </w:r>
            <w:r w:rsidRPr="00DB6882">
              <w:rPr>
                <w:rFonts w:cstheme="minorHAnsi"/>
              </w:rPr>
              <w:t xml:space="preserve"> Hvis SUT ikke understøtter denne transaktionstype, skal det angives under </w:t>
            </w:r>
            <w:r w:rsidR="002634B0" w:rsidRPr="00DB6882">
              <w:rPr>
                <w:rFonts w:cstheme="minorHAnsi"/>
              </w:rPr>
              <w:t xml:space="preserve">”Aktuelt resultat”. </w:t>
            </w:r>
          </w:p>
        </w:tc>
        <w:tc>
          <w:tcPr>
            <w:tcW w:w="1049" w:type="pct"/>
          </w:tcPr>
          <w:p w14:paraId="5B2B5E1C" w14:textId="77777777" w:rsidR="00970B4C" w:rsidRPr="00DB6882" w:rsidRDefault="00970B4C" w:rsidP="00970B4C">
            <w:pPr>
              <w:spacing w:after="0"/>
              <w:rPr>
                <w:rFonts w:cstheme="minorHAnsi"/>
              </w:rPr>
            </w:pPr>
          </w:p>
        </w:tc>
        <w:tc>
          <w:tcPr>
            <w:tcW w:w="400" w:type="pct"/>
          </w:tcPr>
          <w:p w14:paraId="29C634DC" w14:textId="77777777" w:rsidR="00970B4C" w:rsidRPr="00DB6882" w:rsidRDefault="00970B4C" w:rsidP="00970B4C">
            <w:pPr>
              <w:spacing w:after="0"/>
              <w:rPr>
                <w:rFonts w:cstheme="minorHAnsi"/>
              </w:rPr>
            </w:pPr>
          </w:p>
        </w:tc>
      </w:tr>
      <w:tr w:rsidR="00970B4C" w:rsidRPr="00DB6882" w14:paraId="0D42D906" w14:textId="77777777" w:rsidTr="004B4572">
        <w:tc>
          <w:tcPr>
            <w:tcW w:w="250" w:type="pct"/>
          </w:tcPr>
          <w:p w14:paraId="5BFDB861"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2F9746B1" w14:textId="4E741D52" w:rsidR="00970B4C" w:rsidRPr="00DB6882" w:rsidRDefault="00970B4C" w:rsidP="00970B4C">
            <w:pPr>
              <w:spacing w:after="0"/>
              <w:rPr>
                <w:rFonts w:cstheme="minorHAnsi"/>
              </w:rPr>
            </w:pPr>
            <w:r w:rsidRPr="00DB6882">
              <w:rPr>
                <w:rFonts w:cstheme="minorHAnsi"/>
              </w:rPr>
              <w:t>Udtrækket fra 2.12 skal sendes til MedCom</w:t>
            </w:r>
          </w:p>
        </w:tc>
        <w:tc>
          <w:tcPr>
            <w:tcW w:w="750" w:type="pct"/>
          </w:tcPr>
          <w:p w14:paraId="597FCBE4" w14:textId="77777777" w:rsidR="00970B4C" w:rsidRPr="00DB6882" w:rsidRDefault="00970B4C" w:rsidP="00970B4C">
            <w:pPr>
              <w:spacing w:after="0"/>
              <w:rPr>
                <w:rFonts w:cstheme="minorHAnsi"/>
              </w:rPr>
            </w:pPr>
          </w:p>
        </w:tc>
        <w:tc>
          <w:tcPr>
            <w:tcW w:w="1126" w:type="pct"/>
          </w:tcPr>
          <w:p w14:paraId="16BDD0A2" w14:textId="679DA1F2" w:rsidR="00970B4C" w:rsidRPr="00DB6882" w:rsidRDefault="00970B4C" w:rsidP="00970B4C">
            <w:pPr>
              <w:spacing w:after="0"/>
              <w:rPr>
                <w:rFonts w:cstheme="minorHAnsi"/>
              </w:rPr>
            </w:pPr>
            <w:r w:rsidRPr="00DB6882">
              <w:rPr>
                <w:rFonts w:cstheme="minorHAnsi"/>
              </w:rPr>
              <w:t>Udtrækket sendes f.eks. via mail til MedCom</w:t>
            </w:r>
          </w:p>
        </w:tc>
        <w:tc>
          <w:tcPr>
            <w:tcW w:w="1049" w:type="pct"/>
          </w:tcPr>
          <w:p w14:paraId="0AF9926C" w14:textId="77777777" w:rsidR="00970B4C" w:rsidRPr="00DB6882" w:rsidRDefault="00970B4C" w:rsidP="00970B4C">
            <w:pPr>
              <w:spacing w:after="0"/>
              <w:rPr>
                <w:rFonts w:cstheme="minorHAnsi"/>
              </w:rPr>
            </w:pPr>
          </w:p>
        </w:tc>
        <w:tc>
          <w:tcPr>
            <w:tcW w:w="400" w:type="pct"/>
          </w:tcPr>
          <w:p w14:paraId="2372FC39" w14:textId="77777777" w:rsidR="00970B4C" w:rsidRPr="00DB6882" w:rsidRDefault="00970B4C" w:rsidP="00970B4C">
            <w:pPr>
              <w:spacing w:after="0"/>
              <w:rPr>
                <w:rFonts w:cstheme="minorHAnsi"/>
              </w:rPr>
            </w:pPr>
          </w:p>
        </w:tc>
      </w:tr>
      <w:tr w:rsidR="00970B4C" w:rsidRPr="00DB6882" w14:paraId="356EEFDB" w14:textId="77777777" w:rsidTr="004B4572">
        <w:tc>
          <w:tcPr>
            <w:tcW w:w="250" w:type="pct"/>
          </w:tcPr>
          <w:p w14:paraId="7F116BC6"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5A608D87" w14:textId="1FC782C5" w:rsidR="00970B4C" w:rsidRPr="00DB6882" w:rsidRDefault="00970B4C" w:rsidP="00970B4C">
            <w:pPr>
              <w:spacing w:after="0"/>
              <w:rPr>
                <w:rFonts w:cstheme="minorHAnsi"/>
              </w:rPr>
            </w:pPr>
            <w:r w:rsidRPr="00DB6882">
              <w:rPr>
                <w:rFonts w:cstheme="minorHAnsi"/>
              </w:rPr>
              <w:t>Udtrækket fra 2.12 s</w:t>
            </w:r>
            <w:r w:rsidR="00F15AF2" w:rsidRPr="00DB6882">
              <w:rPr>
                <w:rFonts w:cstheme="minorHAnsi"/>
              </w:rPr>
              <w:t>k</w:t>
            </w:r>
            <w:r w:rsidRPr="00DB6882">
              <w:rPr>
                <w:rFonts w:cstheme="minorHAnsi"/>
              </w:rPr>
              <w:t>emavalideres af MedCom</w:t>
            </w:r>
          </w:p>
        </w:tc>
        <w:tc>
          <w:tcPr>
            <w:tcW w:w="750" w:type="pct"/>
          </w:tcPr>
          <w:p w14:paraId="452264F6" w14:textId="77777777" w:rsidR="00970B4C" w:rsidRPr="00DB6882" w:rsidRDefault="00970B4C" w:rsidP="00970B4C">
            <w:pPr>
              <w:spacing w:after="0"/>
              <w:rPr>
                <w:rFonts w:cstheme="minorHAnsi"/>
              </w:rPr>
            </w:pPr>
          </w:p>
        </w:tc>
        <w:tc>
          <w:tcPr>
            <w:tcW w:w="1126" w:type="pct"/>
          </w:tcPr>
          <w:p w14:paraId="38900F0D" w14:textId="7B18630E" w:rsidR="00970B4C" w:rsidRPr="00DB6882" w:rsidRDefault="00970B4C" w:rsidP="00970B4C">
            <w:pPr>
              <w:spacing w:after="0"/>
              <w:rPr>
                <w:rFonts w:cstheme="minorHAnsi"/>
              </w:rPr>
            </w:pPr>
            <w:r w:rsidRPr="00DB6882">
              <w:rPr>
                <w:rFonts w:cstheme="minorHAnsi"/>
              </w:rPr>
              <w:t>Udtrækket skal s</w:t>
            </w:r>
            <w:r w:rsidR="0040515C" w:rsidRPr="00DB6882">
              <w:rPr>
                <w:rFonts w:cstheme="minorHAnsi"/>
              </w:rPr>
              <w:t>k</w:t>
            </w:r>
            <w:r w:rsidRPr="00DB6882">
              <w:rPr>
                <w:rFonts w:cstheme="minorHAnsi"/>
              </w:rPr>
              <w:t>emavalideres uden fejl.</w:t>
            </w:r>
          </w:p>
          <w:p w14:paraId="13FF8B42" w14:textId="77777777" w:rsidR="00970B4C" w:rsidRPr="00DB6882" w:rsidRDefault="00970B4C" w:rsidP="00970B4C">
            <w:pPr>
              <w:spacing w:after="0"/>
              <w:rPr>
                <w:rFonts w:cstheme="minorHAnsi"/>
              </w:rPr>
            </w:pPr>
          </w:p>
          <w:p w14:paraId="4D8E27E9" w14:textId="77777777" w:rsidR="00970B4C" w:rsidRPr="00DB6882" w:rsidRDefault="00970B4C" w:rsidP="00970B4C">
            <w:pPr>
              <w:spacing w:after="0"/>
              <w:rPr>
                <w:rStyle w:val="html-attribute-name"/>
                <w:szCs w:val="20"/>
              </w:rPr>
            </w:pPr>
            <w:r w:rsidRPr="00DB6882">
              <w:rPr>
                <w:rStyle w:val="html-attribute-name"/>
                <w:rFonts w:cstheme="minorHAnsi"/>
                <w:szCs w:val="20"/>
              </w:rPr>
              <w:t>I</w:t>
            </w:r>
            <w:r w:rsidRPr="00DB6882">
              <w:rPr>
                <w:rStyle w:val="html-attribute-name"/>
                <w:szCs w:val="20"/>
              </w:rPr>
              <w:t xml:space="preserve"> XML SUP-udtræk er transaktionstype angivet som:</w:t>
            </w:r>
          </w:p>
          <w:p w14:paraId="538800F1" w14:textId="619DF3AE" w:rsidR="00970B4C" w:rsidRPr="00DB6882" w:rsidRDefault="00970B4C" w:rsidP="00970B4C">
            <w:pPr>
              <w:spacing w:after="0"/>
              <w:rPr>
                <w:rFonts w:cstheme="minorHAnsi"/>
              </w:rPr>
            </w:pPr>
            <w:r w:rsidRPr="00DB6882">
              <w:rPr>
                <w:rStyle w:val="html-attribute-name"/>
                <w:rFonts w:cstheme="minorHAnsi"/>
                <w:i/>
                <w:iCs/>
                <w:szCs w:val="20"/>
              </w:rPr>
              <w:t>TransaktionsType</w:t>
            </w:r>
            <w:r w:rsidRPr="00DB6882">
              <w:rPr>
                <w:rFonts w:cstheme="minorHAnsi"/>
                <w:i/>
                <w:iCs/>
                <w:szCs w:val="20"/>
              </w:rPr>
              <w:t>="S</w:t>
            </w:r>
            <w:r w:rsidRPr="00DB6882">
              <w:rPr>
                <w:i/>
                <w:iCs/>
              </w:rPr>
              <w:t>let</w:t>
            </w:r>
            <w:r w:rsidRPr="00DB6882">
              <w:rPr>
                <w:rStyle w:val="html-attribute-value"/>
                <w:rFonts w:cstheme="minorHAnsi"/>
                <w:i/>
                <w:iCs/>
                <w:szCs w:val="20"/>
              </w:rPr>
              <w:t>S</w:t>
            </w:r>
            <w:r w:rsidRPr="00DB6882">
              <w:rPr>
                <w:rStyle w:val="html-attribute-value"/>
                <w:i/>
                <w:iCs/>
                <w:szCs w:val="20"/>
              </w:rPr>
              <w:t>pecielt</w:t>
            </w:r>
            <w:r w:rsidRPr="00DB6882">
              <w:rPr>
                <w:rFonts w:cstheme="minorHAnsi"/>
                <w:i/>
                <w:iCs/>
                <w:szCs w:val="20"/>
              </w:rPr>
              <w:t>"</w:t>
            </w:r>
          </w:p>
        </w:tc>
        <w:tc>
          <w:tcPr>
            <w:tcW w:w="1049" w:type="pct"/>
          </w:tcPr>
          <w:p w14:paraId="2398F3A5" w14:textId="77777777" w:rsidR="00970B4C" w:rsidRPr="00DB6882" w:rsidRDefault="00970B4C" w:rsidP="00970B4C">
            <w:pPr>
              <w:spacing w:after="0"/>
              <w:rPr>
                <w:rFonts w:cstheme="minorHAnsi"/>
              </w:rPr>
            </w:pPr>
          </w:p>
        </w:tc>
        <w:tc>
          <w:tcPr>
            <w:tcW w:w="400" w:type="pct"/>
          </w:tcPr>
          <w:p w14:paraId="3DC7CF77" w14:textId="77777777" w:rsidR="00970B4C" w:rsidRPr="00DB6882" w:rsidRDefault="00970B4C" w:rsidP="00970B4C">
            <w:pPr>
              <w:spacing w:after="0"/>
              <w:rPr>
                <w:rFonts w:cstheme="minorHAnsi"/>
              </w:rPr>
            </w:pPr>
          </w:p>
        </w:tc>
      </w:tr>
      <w:tr w:rsidR="00970B4C" w:rsidRPr="00DB6882" w14:paraId="2A51998D" w14:textId="77777777" w:rsidTr="004B4572">
        <w:tc>
          <w:tcPr>
            <w:tcW w:w="250" w:type="pct"/>
          </w:tcPr>
          <w:p w14:paraId="6AD46FCD"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72D1FC03" w14:textId="719CFBAE" w:rsidR="00970B4C" w:rsidRPr="00DB6882" w:rsidRDefault="00970B4C" w:rsidP="00970B4C">
            <w:pPr>
              <w:spacing w:after="0"/>
              <w:rPr>
                <w:rFonts w:cstheme="minorHAnsi"/>
              </w:rPr>
            </w:pPr>
            <w:r w:rsidRPr="00DB6882">
              <w:rPr>
                <w:rFonts w:cstheme="minorHAnsi"/>
              </w:rPr>
              <w:t>Udtrækket fra 2.12 skal uploades til E-</w:t>
            </w:r>
            <w:r w:rsidR="00163710" w:rsidRPr="00DB6882">
              <w:rPr>
                <w:rFonts w:cstheme="minorHAnsi"/>
              </w:rPr>
              <w:t>j</w:t>
            </w:r>
            <w:r w:rsidRPr="00DB6882">
              <w:rPr>
                <w:rFonts w:cstheme="minorHAnsi"/>
              </w:rPr>
              <w:t>ournal</w:t>
            </w:r>
          </w:p>
        </w:tc>
        <w:tc>
          <w:tcPr>
            <w:tcW w:w="750" w:type="pct"/>
          </w:tcPr>
          <w:p w14:paraId="7CBDF8B2" w14:textId="77777777" w:rsidR="00970B4C" w:rsidRPr="00DB6882" w:rsidRDefault="00970B4C" w:rsidP="00970B4C">
            <w:pPr>
              <w:spacing w:after="0"/>
              <w:rPr>
                <w:rFonts w:cstheme="minorHAnsi"/>
              </w:rPr>
            </w:pPr>
          </w:p>
        </w:tc>
        <w:tc>
          <w:tcPr>
            <w:tcW w:w="1126" w:type="pct"/>
          </w:tcPr>
          <w:p w14:paraId="1EFABD60" w14:textId="22BF391F" w:rsidR="00970B4C" w:rsidRPr="00DB6882" w:rsidRDefault="00970B4C" w:rsidP="00970B4C">
            <w:pPr>
              <w:spacing w:after="0"/>
              <w:rPr>
                <w:rFonts w:cstheme="minorHAnsi"/>
              </w:rPr>
            </w:pPr>
            <w:r w:rsidRPr="00DB6882">
              <w:rPr>
                <w:rFonts w:cstheme="minorHAnsi"/>
              </w:rPr>
              <w:t>Udtrækket er blevet uploades til E-</w:t>
            </w:r>
            <w:r w:rsidR="008E7BF4" w:rsidRPr="00DB6882">
              <w:rPr>
                <w:rFonts w:cstheme="minorHAnsi"/>
              </w:rPr>
              <w:t>j</w:t>
            </w:r>
            <w:r w:rsidRPr="00DB6882">
              <w:rPr>
                <w:rFonts w:cstheme="minorHAnsi"/>
              </w:rPr>
              <w:t>ournal</w:t>
            </w:r>
          </w:p>
        </w:tc>
        <w:tc>
          <w:tcPr>
            <w:tcW w:w="1049" w:type="pct"/>
          </w:tcPr>
          <w:p w14:paraId="143FD755" w14:textId="77777777" w:rsidR="00970B4C" w:rsidRPr="00DB6882" w:rsidRDefault="00970B4C" w:rsidP="00970B4C">
            <w:pPr>
              <w:spacing w:after="0"/>
              <w:rPr>
                <w:rFonts w:cstheme="minorHAnsi"/>
              </w:rPr>
            </w:pPr>
          </w:p>
        </w:tc>
        <w:tc>
          <w:tcPr>
            <w:tcW w:w="400" w:type="pct"/>
          </w:tcPr>
          <w:p w14:paraId="703487FB" w14:textId="77777777" w:rsidR="00970B4C" w:rsidRPr="00DB6882" w:rsidRDefault="00970B4C" w:rsidP="00970B4C">
            <w:pPr>
              <w:spacing w:after="0"/>
              <w:rPr>
                <w:rFonts w:cstheme="minorHAnsi"/>
              </w:rPr>
            </w:pPr>
          </w:p>
        </w:tc>
      </w:tr>
      <w:tr w:rsidR="00970B4C" w:rsidRPr="00DB6882" w14:paraId="2B000F2E" w14:textId="77777777" w:rsidTr="004B4572">
        <w:tc>
          <w:tcPr>
            <w:tcW w:w="250" w:type="pct"/>
          </w:tcPr>
          <w:p w14:paraId="5CF13161"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6642AD8F" w14:textId="77777777" w:rsidR="00970B4C" w:rsidRPr="00DB6882" w:rsidRDefault="00970B4C" w:rsidP="00970B4C">
            <w:pPr>
              <w:spacing w:after="0"/>
              <w:jc w:val="center"/>
              <w:rPr>
                <w:rFonts w:cstheme="minorHAnsi"/>
                <w:b/>
                <w:bCs/>
              </w:rPr>
            </w:pPr>
            <w:r w:rsidRPr="00DB6882">
              <w:rPr>
                <w:rFonts w:cstheme="minorHAnsi"/>
                <w:b/>
                <w:bCs/>
              </w:rPr>
              <w:t>[Optionel]</w:t>
            </w:r>
          </w:p>
          <w:p w14:paraId="2C005073" w14:textId="790D9948" w:rsidR="00970B4C" w:rsidRPr="00DB6882" w:rsidRDefault="00970B4C" w:rsidP="00970B4C">
            <w:pPr>
              <w:spacing w:after="0"/>
              <w:rPr>
                <w:rFonts w:cstheme="minorHAnsi"/>
              </w:rPr>
            </w:pPr>
            <w:r w:rsidRPr="00DB6882">
              <w:rPr>
                <w:rFonts w:cstheme="minorHAnsi"/>
              </w:rPr>
              <w:t xml:space="preserve">Sammenlign indhold i udtræk med visning på Sundhed.dk. Deltasletningen skal være sket korrekt. </w:t>
            </w:r>
          </w:p>
        </w:tc>
        <w:tc>
          <w:tcPr>
            <w:tcW w:w="750" w:type="pct"/>
          </w:tcPr>
          <w:p w14:paraId="231B0912" w14:textId="77777777" w:rsidR="00970B4C" w:rsidRPr="00DB6882" w:rsidRDefault="00970B4C" w:rsidP="00970B4C">
            <w:pPr>
              <w:spacing w:after="0"/>
              <w:rPr>
                <w:rFonts w:cstheme="minorHAnsi"/>
              </w:rPr>
            </w:pPr>
          </w:p>
        </w:tc>
        <w:tc>
          <w:tcPr>
            <w:tcW w:w="1126" w:type="pct"/>
          </w:tcPr>
          <w:p w14:paraId="0CA8F7FB" w14:textId="77777777" w:rsidR="00970B4C" w:rsidRPr="00DB6882" w:rsidRDefault="00970B4C" w:rsidP="00970B4C">
            <w:pPr>
              <w:spacing w:after="0"/>
              <w:rPr>
                <w:rFonts w:cstheme="minorHAnsi"/>
              </w:rPr>
            </w:pPr>
            <w:r w:rsidRPr="00DB6882">
              <w:rPr>
                <w:rFonts w:cstheme="minorHAnsi"/>
              </w:rPr>
              <w:t>Dette teststep er optionel, da visning på Sundhed.dk ikke har betydning for certificeringen af selve XML SUP-udtræk.</w:t>
            </w:r>
          </w:p>
          <w:p w14:paraId="5F37C158" w14:textId="54DE2B12" w:rsidR="00970B4C" w:rsidRPr="00DB6882" w:rsidRDefault="00970B4C" w:rsidP="00970B4C">
            <w:pPr>
              <w:spacing w:after="0"/>
              <w:rPr>
                <w:rFonts w:cstheme="minorHAnsi"/>
              </w:rPr>
            </w:pPr>
            <w:r w:rsidRPr="00DB6882">
              <w:rPr>
                <w:rFonts w:cstheme="minorHAnsi"/>
              </w:rPr>
              <w:t>Den delmængde af data der er angivet som slettet i udtrækket, skal være slettet fra Sundhed.dk</w:t>
            </w:r>
          </w:p>
        </w:tc>
        <w:tc>
          <w:tcPr>
            <w:tcW w:w="1049" w:type="pct"/>
          </w:tcPr>
          <w:p w14:paraId="79012395" w14:textId="77777777" w:rsidR="00970B4C" w:rsidRPr="00DB6882" w:rsidRDefault="00970B4C" w:rsidP="00970B4C">
            <w:pPr>
              <w:spacing w:after="0"/>
              <w:rPr>
                <w:rFonts w:cstheme="minorHAnsi"/>
              </w:rPr>
            </w:pPr>
          </w:p>
        </w:tc>
        <w:tc>
          <w:tcPr>
            <w:tcW w:w="400" w:type="pct"/>
          </w:tcPr>
          <w:p w14:paraId="3BBF0A6F" w14:textId="77777777" w:rsidR="00970B4C" w:rsidRPr="00DB6882" w:rsidRDefault="00970B4C" w:rsidP="00970B4C">
            <w:pPr>
              <w:spacing w:after="0"/>
              <w:rPr>
                <w:rFonts w:cstheme="minorHAnsi"/>
              </w:rPr>
            </w:pPr>
          </w:p>
        </w:tc>
      </w:tr>
      <w:tr w:rsidR="00970B4C" w:rsidRPr="00DB6882" w14:paraId="5AEA3BF4" w14:textId="77777777" w:rsidTr="00F74AAD">
        <w:tc>
          <w:tcPr>
            <w:tcW w:w="5000" w:type="pct"/>
            <w:gridSpan w:val="6"/>
            <w:vAlign w:val="center"/>
          </w:tcPr>
          <w:p w14:paraId="43BA37B4" w14:textId="6793DB7F" w:rsidR="00970B4C" w:rsidRPr="00DB6882" w:rsidRDefault="00970B4C" w:rsidP="00970B4C">
            <w:pPr>
              <w:spacing w:after="0"/>
              <w:jc w:val="center"/>
              <w:rPr>
                <w:rFonts w:cstheme="minorHAnsi"/>
                <w:b/>
                <w:bCs/>
              </w:rPr>
            </w:pPr>
            <w:r w:rsidRPr="00DB6882">
              <w:rPr>
                <w:rFonts w:cstheme="minorHAnsi"/>
                <w:b/>
                <w:bCs/>
              </w:rPr>
              <w:lastRenderedPageBreak/>
              <w:t>Nedenstående testcase omhandler brugen af transaktionstypen fuld sletning</w:t>
            </w:r>
            <w:r w:rsidR="00C94DA4" w:rsidRPr="00DB6882">
              <w:rPr>
                <w:rFonts w:cstheme="minorHAnsi"/>
                <w:b/>
                <w:bCs/>
              </w:rPr>
              <w:t xml:space="preserve"> på det udtræk der er lavet i teststep 2.12.</w:t>
            </w:r>
          </w:p>
          <w:p w14:paraId="3E54EBE3" w14:textId="0A909D40" w:rsidR="00970B4C" w:rsidRPr="00DB6882" w:rsidRDefault="00970B4C" w:rsidP="00970B4C">
            <w:pPr>
              <w:spacing w:after="0"/>
              <w:jc w:val="center"/>
              <w:rPr>
                <w:rFonts w:cstheme="minorHAnsi"/>
              </w:rPr>
            </w:pPr>
          </w:p>
        </w:tc>
      </w:tr>
      <w:tr w:rsidR="00970B4C" w:rsidRPr="00DB6882" w14:paraId="741AC34B" w14:textId="77777777" w:rsidTr="004B4572">
        <w:tc>
          <w:tcPr>
            <w:tcW w:w="250" w:type="pct"/>
          </w:tcPr>
          <w:p w14:paraId="1FECB3CA"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56BA0A92" w14:textId="569C6282" w:rsidR="00970B4C" w:rsidRPr="00DB6882" w:rsidRDefault="00970B4C" w:rsidP="00970B4C">
            <w:pPr>
              <w:spacing w:after="0"/>
              <w:rPr>
                <w:rFonts w:cstheme="minorHAnsi"/>
              </w:rPr>
            </w:pPr>
            <w:r w:rsidRPr="00DB6882">
              <w:rPr>
                <w:rFonts w:cstheme="minorHAnsi"/>
              </w:rPr>
              <w:t>Lav en fuld sletning på patienten/udtrækket fra 2.12</w:t>
            </w:r>
            <w:r w:rsidR="00F21474" w:rsidRPr="00DB6882">
              <w:rPr>
                <w:rFonts w:cstheme="minorHAnsi"/>
              </w:rPr>
              <w:t xml:space="preserve"> (alle forløb skal fjernes)</w:t>
            </w:r>
          </w:p>
        </w:tc>
        <w:tc>
          <w:tcPr>
            <w:tcW w:w="750" w:type="pct"/>
          </w:tcPr>
          <w:p w14:paraId="3A347A1A" w14:textId="77777777" w:rsidR="00970B4C" w:rsidRPr="00DB6882" w:rsidRDefault="00970B4C" w:rsidP="00970B4C">
            <w:pPr>
              <w:spacing w:after="0"/>
              <w:rPr>
                <w:rFonts w:cstheme="minorHAnsi"/>
              </w:rPr>
            </w:pPr>
          </w:p>
        </w:tc>
        <w:tc>
          <w:tcPr>
            <w:tcW w:w="1126" w:type="pct"/>
          </w:tcPr>
          <w:p w14:paraId="1F60622B" w14:textId="77777777" w:rsidR="00970B4C" w:rsidRPr="00DB6882" w:rsidRDefault="00950DEA" w:rsidP="00970B4C">
            <w:pPr>
              <w:spacing w:after="0"/>
              <w:rPr>
                <w:rFonts w:cstheme="minorHAnsi"/>
              </w:rPr>
            </w:pPr>
            <w:r w:rsidRPr="00DB6882">
              <w:rPr>
                <w:rFonts w:cstheme="minorHAnsi"/>
              </w:rPr>
              <w:t>Hele journalen på patienten fra det indberettede system er slettet.</w:t>
            </w:r>
          </w:p>
          <w:p w14:paraId="0A3D02FA" w14:textId="4439075F" w:rsidR="00950DEA" w:rsidRPr="00DB6882" w:rsidRDefault="00950DEA" w:rsidP="00970B4C">
            <w:pPr>
              <w:spacing w:after="0"/>
              <w:rPr>
                <w:rFonts w:cstheme="minorHAnsi"/>
              </w:rPr>
            </w:pPr>
          </w:p>
        </w:tc>
        <w:tc>
          <w:tcPr>
            <w:tcW w:w="1049" w:type="pct"/>
          </w:tcPr>
          <w:p w14:paraId="61A7E7E4" w14:textId="77777777" w:rsidR="00970B4C" w:rsidRPr="00DB6882" w:rsidRDefault="00970B4C" w:rsidP="00970B4C">
            <w:pPr>
              <w:spacing w:after="0"/>
              <w:rPr>
                <w:rFonts w:cstheme="minorHAnsi"/>
              </w:rPr>
            </w:pPr>
          </w:p>
        </w:tc>
        <w:tc>
          <w:tcPr>
            <w:tcW w:w="400" w:type="pct"/>
          </w:tcPr>
          <w:p w14:paraId="01780314" w14:textId="77777777" w:rsidR="00970B4C" w:rsidRPr="00DB6882" w:rsidRDefault="00970B4C" w:rsidP="00970B4C">
            <w:pPr>
              <w:spacing w:after="0"/>
              <w:rPr>
                <w:rFonts w:cstheme="minorHAnsi"/>
              </w:rPr>
            </w:pPr>
          </w:p>
        </w:tc>
      </w:tr>
      <w:tr w:rsidR="00970B4C" w:rsidRPr="00DB6882" w14:paraId="1EB01A7D" w14:textId="77777777" w:rsidTr="004B4572">
        <w:tc>
          <w:tcPr>
            <w:tcW w:w="250" w:type="pct"/>
          </w:tcPr>
          <w:p w14:paraId="37CA1327"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5E4D8214" w14:textId="4F896E12" w:rsidR="00970B4C" w:rsidRPr="00DB6882" w:rsidRDefault="00970B4C" w:rsidP="00970B4C">
            <w:pPr>
              <w:spacing w:after="0"/>
              <w:rPr>
                <w:rFonts w:cstheme="minorHAnsi"/>
              </w:rPr>
            </w:pPr>
            <w:r w:rsidRPr="00DB6882">
              <w:rPr>
                <w:rFonts w:cstheme="minorHAnsi"/>
              </w:rPr>
              <w:t>Udtrækket fra 2.2</w:t>
            </w:r>
            <w:r w:rsidR="007F0282" w:rsidRPr="00DB6882">
              <w:rPr>
                <w:rFonts w:cstheme="minorHAnsi"/>
              </w:rPr>
              <w:t>1</w:t>
            </w:r>
            <w:r w:rsidRPr="00DB6882">
              <w:rPr>
                <w:rFonts w:cstheme="minorHAnsi"/>
              </w:rPr>
              <w:t xml:space="preserve"> skal sendes til MedCom</w:t>
            </w:r>
          </w:p>
        </w:tc>
        <w:tc>
          <w:tcPr>
            <w:tcW w:w="750" w:type="pct"/>
          </w:tcPr>
          <w:p w14:paraId="5E841AF8" w14:textId="77777777" w:rsidR="00970B4C" w:rsidRPr="00DB6882" w:rsidRDefault="00970B4C" w:rsidP="00970B4C">
            <w:pPr>
              <w:spacing w:after="0"/>
              <w:rPr>
                <w:rFonts w:cstheme="minorHAnsi"/>
              </w:rPr>
            </w:pPr>
          </w:p>
        </w:tc>
        <w:tc>
          <w:tcPr>
            <w:tcW w:w="1126" w:type="pct"/>
          </w:tcPr>
          <w:p w14:paraId="0D0B96E8" w14:textId="3809438E" w:rsidR="00970B4C" w:rsidRPr="00DB6882" w:rsidRDefault="00970B4C" w:rsidP="00970B4C">
            <w:pPr>
              <w:spacing w:after="0"/>
              <w:rPr>
                <w:rFonts w:cstheme="minorHAnsi"/>
              </w:rPr>
            </w:pPr>
            <w:r w:rsidRPr="00DB6882">
              <w:rPr>
                <w:rFonts w:cstheme="minorHAnsi"/>
              </w:rPr>
              <w:t>Udtrækket sendes f.eks. via mail til MedCom</w:t>
            </w:r>
          </w:p>
        </w:tc>
        <w:tc>
          <w:tcPr>
            <w:tcW w:w="1049" w:type="pct"/>
          </w:tcPr>
          <w:p w14:paraId="10A8EA99" w14:textId="77777777" w:rsidR="00970B4C" w:rsidRPr="00DB6882" w:rsidRDefault="00970B4C" w:rsidP="00970B4C">
            <w:pPr>
              <w:spacing w:after="0"/>
              <w:rPr>
                <w:rFonts w:cstheme="minorHAnsi"/>
              </w:rPr>
            </w:pPr>
          </w:p>
        </w:tc>
        <w:tc>
          <w:tcPr>
            <w:tcW w:w="400" w:type="pct"/>
          </w:tcPr>
          <w:p w14:paraId="3B3C986B" w14:textId="77777777" w:rsidR="00970B4C" w:rsidRPr="00DB6882" w:rsidRDefault="00970B4C" w:rsidP="00970B4C">
            <w:pPr>
              <w:spacing w:after="0"/>
              <w:rPr>
                <w:rFonts w:cstheme="minorHAnsi"/>
              </w:rPr>
            </w:pPr>
          </w:p>
        </w:tc>
      </w:tr>
      <w:tr w:rsidR="00970B4C" w:rsidRPr="00DB6882" w14:paraId="1CCFB9FE" w14:textId="77777777" w:rsidTr="004B4572">
        <w:tc>
          <w:tcPr>
            <w:tcW w:w="250" w:type="pct"/>
          </w:tcPr>
          <w:p w14:paraId="15A4081B"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50D7A24D" w14:textId="00DB7088" w:rsidR="00970B4C" w:rsidRPr="00DB6882" w:rsidRDefault="00970B4C" w:rsidP="00970B4C">
            <w:pPr>
              <w:spacing w:after="0"/>
              <w:rPr>
                <w:rFonts w:cstheme="minorHAnsi"/>
              </w:rPr>
            </w:pPr>
            <w:r w:rsidRPr="00DB6882">
              <w:rPr>
                <w:rFonts w:cstheme="minorHAnsi"/>
              </w:rPr>
              <w:t>Udtrækket fra 2.2</w:t>
            </w:r>
            <w:r w:rsidR="007F0282" w:rsidRPr="00DB6882">
              <w:rPr>
                <w:rFonts w:cstheme="minorHAnsi"/>
              </w:rPr>
              <w:t>1</w:t>
            </w:r>
            <w:r w:rsidRPr="00DB6882">
              <w:rPr>
                <w:rFonts w:cstheme="minorHAnsi"/>
              </w:rPr>
              <w:t xml:space="preserve"> s</w:t>
            </w:r>
            <w:r w:rsidR="001C2271" w:rsidRPr="00DB6882">
              <w:rPr>
                <w:rFonts w:cstheme="minorHAnsi"/>
              </w:rPr>
              <w:t>k</w:t>
            </w:r>
            <w:r w:rsidRPr="00DB6882">
              <w:rPr>
                <w:rFonts w:cstheme="minorHAnsi"/>
              </w:rPr>
              <w:t>emavalideres af MedCom</w:t>
            </w:r>
          </w:p>
        </w:tc>
        <w:tc>
          <w:tcPr>
            <w:tcW w:w="750" w:type="pct"/>
          </w:tcPr>
          <w:p w14:paraId="7B7A45CA" w14:textId="77777777" w:rsidR="00970B4C" w:rsidRPr="00DB6882" w:rsidRDefault="00970B4C" w:rsidP="00970B4C">
            <w:pPr>
              <w:spacing w:after="0"/>
              <w:rPr>
                <w:rFonts w:cstheme="minorHAnsi"/>
              </w:rPr>
            </w:pPr>
          </w:p>
        </w:tc>
        <w:tc>
          <w:tcPr>
            <w:tcW w:w="1126" w:type="pct"/>
          </w:tcPr>
          <w:p w14:paraId="5BF13880" w14:textId="4ECE0914" w:rsidR="00970B4C" w:rsidRPr="00DB6882" w:rsidRDefault="00970B4C" w:rsidP="00970B4C">
            <w:pPr>
              <w:spacing w:after="0"/>
              <w:rPr>
                <w:rFonts w:cstheme="minorHAnsi"/>
              </w:rPr>
            </w:pPr>
            <w:r w:rsidRPr="00DB6882">
              <w:rPr>
                <w:rFonts w:cstheme="minorHAnsi"/>
              </w:rPr>
              <w:t>Udtrækket skal schema-valideres uden fejl.</w:t>
            </w:r>
          </w:p>
          <w:p w14:paraId="45C679FC" w14:textId="77777777" w:rsidR="00970B4C" w:rsidRPr="00DB6882" w:rsidRDefault="00970B4C" w:rsidP="00970B4C">
            <w:pPr>
              <w:spacing w:after="0"/>
              <w:rPr>
                <w:rFonts w:cstheme="minorHAnsi"/>
              </w:rPr>
            </w:pPr>
          </w:p>
          <w:p w14:paraId="6A428F16" w14:textId="77777777" w:rsidR="00970B4C" w:rsidRPr="00DB6882" w:rsidRDefault="00970B4C" w:rsidP="00970B4C">
            <w:pPr>
              <w:spacing w:after="0"/>
              <w:rPr>
                <w:rStyle w:val="html-attribute-name"/>
                <w:szCs w:val="20"/>
              </w:rPr>
            </w:pPr>
            <w:r w:rsidRPr="00DB6882">
              <w:rPr>
                <w:rStyle w:val="html-attribute-name"/>
                <w:rFonts w:cstheme="minorHAnsi"/>
                <w:szCs w:val="20"/>
              </w:rPr>
              <w:t>I</w:t>
            </w:r>
            <w:r w:rsidRPr="00DB6882">
              <w:rPr>
                <w:rStyle w:val="html-attribute-name"/>
                <w:szCs w:val="20"/>
              </w:rPr>
              <w:t xml:space="preserve"> XML SUP-udtræk er transaktionstype angivet som:</w:t>
            </w:r>
          </w:p>
          <w:p w14:paraId="1CD4486D" w14:textId="16783754" w:rsidR="00970B4C" w:rsidRPr="00DB6882" w:rsidRDefault="00970B4C" w:rsidP="00970B4C">
            <w:pPr>
              <w:spacing w:after="0"/>
              <w:rPr>
                <w:rFonts w:cstheme="minorHAnsi"/>
                <w:i/>
                <w:iCs/>
              </w:rPr>
            </w:pPr>
            <w:r w:rsidRPr="00DB6882">
              <w:rPr>
                <w:rStyle w:val="html-attribute-name"/>
                <w:rFonts w:cstheme="minorHAnsi"/>
                <w:i/>
                <w:iCs/>
                <w:szCs w:val="20"/>
              </w:rPr>
              <w:t>TransaktionsType</w:t>
            </w:r>
            <w:r w:rsidRPr="00DB6882">
              <w:rPr>
                <w:rFonts w:cstheme="minorHAnsi"/>
                <w:i/>
                <w:iCs/>
                <w:szCs w:val="20"/>
              </w:rPr>
              <w:t>="S</w:t>
            </w:r>
            <w:r w:rsidRPr="00DB6882">
              <w:rPr>
                <w:i/>
                <w:iCs/>
              </w:rPr>
              <w:t>let</w:t>
            </w:r>
            <w:r w:rsidRPr="00DB6882">
              <w:rPr>
                <w:rFonts w:cstheme="minorHAnsi"/>
                <w:i/>
                <w:iCs/>
                <w:szCs w:val="20"/>
              </w:rPr>
              <w:t>"</w:t>
            </w:r>
          </w:p>
        </w:tc>
        <w:tc>
          <w:tcPr>
            <w:tcW w:w="1049" w:type="pct"/>
          </w:tcPr>
          <w:p w14:paraId="16EB42C2" w14:textId="77777777" w:rsidR="00970B4C" w:rsidRPr="00DB6882" w:rsidRDefault="00970B4C" w:rsidP="00970B4C">
            <w:pPr>
              <w:spacing w:after="0"/>
              <w:rPr>
                <w:rFonts w:cstheme="minorHAnsi"/>
              </w:rPr>
            </w:pPr>
          </w:p>
        </w:tc>
        <w:tc>
          <w:tcPr>
            <w:tcW w:w="400" w:type="pct"/>
          </w:tcPr>
          <w:p w14:paraId="5A6CD90D" w14:textId="77777777" w:rsidR="00970B4C" w:rsidRPr="00DB6882" w:rsidRDefault="00970B4C" w:rsidP="00970B4C">
            <w:pPr>
              <w:spacing w:after="0"/>
              <w:rPr>
                <w:rFonts w:cstheme="minorHAnsi"/>
              </w:rPr>
            </w:pPr>
          </w:p>
        </w:tc>
      </w:tr>
      <w:tr w:rsidR="00970B4C" w:rsidRPr="00DB6882" w14:paraId="126F9CB0" w14:textId="77777777" w:rsidTr="004B4572">
        <w:tc>
          <w:tcPr>
            <w:tcW w:w="250" w:type="pct"/>
          </w:tcPr>
          <w:p w14:paraId="7567ECC9"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2EF3CAF7" w14:textId="7D78D271" w:rsidR="00970B4C" w:rsidRPr="00DB6882" w:rsidRDefault="00970B4C" w:rsidP="00970B4C">
            <w:pPr>
              <w:spacing w:after="0"/>
              <w:rPr>
                <w:rFonts w:cstheme="minorHAnsi"/>
              </w:rPr>
            </w:pPr>
            <w:r w:rsidRPr="00DB6882">
              <w:rPr>
                <w:rFonts w:cstheme="minorHAnsi"/>
              </w:rPr>
              <w:t>Udtrækket fra 2.2</w:t>
            </w:r>
            <w:r w:rsidR="007F0282" w:rsidRPr="00DB6882">
              <w:rPr>
                <w:rFonts w:cstheme="minorHAnsi"/>
              </w:rPr>
              <w:t>1</w:t>
            </w:r>
            <w:r w:rsidRPr="00DB6882">
              <w:rPr>
                <w:rFonts w:cstheme="minorHAnsi"/>
              </w:rPr>
              <w:t xml:space="preserve"> skal uploades til E-</w:t>
            </w:r>
            <w:r w:rsidR="00BC2EB7" w:rsidRPr="00DB6882">
              <w:rPr>
                <w:rFonts w:cstheme="minorHAnsi"/>
              </w:rPr>
              <w:t>j</w:t>
            </w:r>
            <w:r w:rsidRPr="00DB6882">
              <w:rPr>
                <w:rFonts w:cstheme="minorHAnsi"/>
              </w:rPr>
              <w:t>ournal</w:t>
            </w:r>
          </w:p>
        </w:tc>
        <w:tc>
          <w:tcPr>
            <w:tcW w:w="750" w:type="pct"/>
          </w:tcPr>
          <w:p w14:paraId="59BE2797" w14:textId="77777777" w:rsidR="00970B4C" w:rsidRPr="00DB6882" w:rsidRDefault="00970B4C" w:rsidP="00970B4C">
            <w:pPr>
              <w:spacing w:after="0"/>
              <w:rPr>
                <w:rFonts w:cstheme="minorHAnsi"/>
              </w:rPr>
            </w:pPr>
          </w:p>
        </w:tc>
        <w:tc>
          <w:tcPr>
            <w:tcW w:w="1126" w:type="pct"/>
          </w:tcPr>
          <w:p w14:paraId="6F01BF18" w14:textId="1CAEF678" w:rsidR="00970B4C" w:rsidRPr="00DB6882" w:rsidRDefault="00970B4C" w:rsidP="00970B4C">
            <w:pPr>
              <w:spacing w:after="0"/>
              <w:rPr>
                <w:rFonts w:cstheme="minorHAnsi"/>
              </w:rPr>
            </w:pPr>
            <w:r w:rsidRPr="00DB6882">
              <w:rPr>
                <w:rFonts w:cstheme="minorHAnsi"/>
              </w:rPr>
              <w:t xml:space="preserve">Udtrækket er blevet uploades til E-Journalen </w:t>
            </w:r>
          </w:p>
        </w:tc>
        <w:tc>
          <w:tcPr>
            <w:tcW w:w="1049" w:type="pct"/>
          </w:tcPr>
          <w:p w14:paraId="310CE37F" w14:textId="77777777" w:rsidR="00970B4C" w:rsidRPr="00DB6882" w:rsidRDefault="00970B4C" w:rsidP="00970B4C">
            <w:pPr>
              <w:spacing w:after="0"/>
              <w:rPr>
                <w:rFonts w:cstheme="minorHAnsi"/>
              </w:rPr>
            </w:pPr>
          </w:p>
        </w:tc>
        <w:tc>
          <w:tcPr>
            <w:tcW w:w="400" w:type="pct"/>
          </w:tcPr>
          <w:p w14:paraId="568048A4" w14:textId="77777777" w:rsidR="00970B4C" w:rsidRPr="00DB6882" w:rsidRDefault="00970B4C" w:rsidP="00970B4C">
            <w:pPr>
              <w:spacing w:after="0"/>
              <w:rPr>
                <w:rFonts w:cstheme="minorHAnsi"/>
              </w:rPr>
            </w:pPr>
          </w:p>
        </w:tc>
      </w:tr>
      <w:tr w:rsidR="00970B4C" w:rsidRPr="00DB6882" w14:paraId="075C7183" w14:textId="77777777" w:rsidTr="004B4572">
        <w:tc>
          <w:tcPr>
            <w:tcW w:w="250" w:type="pct"/>
          </w:tcPr>
          <w:p w14:paraId="34D2EE0E"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3C507345" w14:textId="77777777" w:rsidR="00970B4C" w:rsidRPr="00DB6882" w:rsidRDefault="00970B4C" w:rsidP="00970B4C">
            <w:pPr>
              <w:spacing w:after="0"/>
              <w:jc w:val="center"/>
              <w:rPr>
                <w:rFonts w:cstheme="minorHAnsi"/>
                <w:b/>
                <w:bCs/>
              </w:rPr>
            </w:pPr>
            <w:r w:rsidRPr="00DB6882">
              <w:rPr>
                <w:rFonts w:cstheme="minorHAnsi"/>
                <w:b/>
                <w:bCs/>
              </w:rPr>
              <w:t>[Optionel]</w:t>
            </w:r>
          </w:p>
          <w:p w14:paraId="1B0364E2" w14:textId="756BB84F" w:rsidR="00970B4C" w:rsidRPr="00DB6882" w:rsidRDefault="00970B4C" w:rsidP="00970B4C">
            <w:pPr>
              <w:spacing w:after="0"/>
              <w:rPr>
                <w:rFonts w:cstheme="minorHAnsi"/>
              </w:rPr>
            </w:pPr>
            <w:r w:rsidRPr="00DB6882">
              <w:rPr>
                <w:rFonts w:cstheme="minorHAnsi"/>
              </w:rPr>
              <w:t xml:space="preserve">Sammenlign indhold i udtræk med visning på Sundhed.dk. Den fulde sletning skal være slået igennem. </w:t>
            </w:r>
          </w:p>
        </w:tc>
        <w:tc>
          <w:tcPr>
            <w:tcW w:w="750" w:type="pct"/>
          </w:tcPr>
          <w:p w14:paraId="6C41E4C0" w14:textId="77777777" w:rsidR="00970B4C" w:rsidRPr="00DB6882" w:rsidRDefault="00970B4C" w:rsidP="00970B4C">
            <w:pPr>
              <w:spacing w:after="0"/>
              <w:rPr>
                <w:rFonts w:cstheme="minorHAnsi"/>
              </w:rPr>
            </w:pPr>
          </w:p>
        </w:tc>
        <w:tc>
          <w:tcPr>
            <w:tcW w:w="1126" w:type="pct"/>
          </w:tcPr>
          <w:p w14:paraId="22C0CD1D" w14:textId="77777777" w:rsidR="00970B4C" w:rsidRPr="00DB6882" w:rsidRDefault="00970B4C" w:rsidP="00970B4C">
            <w:pPr>
              <w:spacing w:after="0"/>
              <w:rPr>
                <w:rFonts w:cstheme="minorHAnsi"/>
              </w:rPr>
            </w:pPr>
            <w:r w:rsidRPr="00DB6882">
              <w:rPr>
                <w:rFonts w:cstheme="minorHAnsi"/>
              </w:rPr>
              <w:t>Dette teststep er optionel, da visning på Sundhed.dk ikke har betydning for certificeringen af selve XML SUP-udtræk.</w:t>
            </w:r>
          </w:p>
          <w:p w14:paraId="36F191DC" w14:textId="62807A88" w:rsidR="00970B4C" w:rsidRPr="00DB6882" w:rsidRDefault="00970B4C" w:rsidP="00970B4C">
            <w:pPr>
              <w:spacing w:after="0"/>
              <w:rPr>
                <w:rFonts w:cstheme="minorHAnsi"/>
              </w:rPr>
            </w:pPr>
            <w:r w:rsidRPr="00DB6882">
              <w:rPr>
                <w:rFonts w:cstheme="minorHAnsi"/>
              </w:rPr>
              <w:t xml:space="preserve">Al data på patienten fra det indberettede system skal være slettet. </w:t>
            </w:r>
          </w:p>
        </w:tc>
        <w:tc>
          <w:tcPr>
            <w:tcW w:w="1049" w:type="pct"/>
          </w:tcPr>
          <w:p w14:paraId="6C75855A" w14:textId="77777777" w:rsidR="00970B4C" w:rsidRPr="00DB6882" w:rsidRDefault="00970B4C" w:rsidP="00970B4C">
            <w:pPr>
              <w:spacing w:after="0"/>
              <w:rPr>
                <w:rFonts w:cstheme="minorHAnsi"/>
              </w:rPr>
            </w:pPr>
          </w:p>
        </w:tc>
        <w:tc>
          <w:tcPr>
            <w:tcW w:w="400" w:type="pct"/>
          </w:tcPr>
          <w:p w14:paraId="7389C521" w14:textId="77777777" w:rsidR="00970B4C" w:rsidRPr="00DB6882" w:rsidRDefault="00970B4C" w:rsidP="00970B4C">
            <w:pPr>
              <w:spacing w:after="0"/>
              <w:rPr>
                <w:rFonts w:cstheme="minorHAnsi"/>
              </w:rPr>
            </w:pPr>
          </w:p>
        </w:tc>
      </w:tr>
      <w:tr w:rsidR="00970B4C" w:rsidRPr="00DB6882" w14:paraId="17824C84" w14:textId="77777777" w:rsidTr="00BF691F">
        <w:tc>
          <w:tcPr>
            <w:tcW w:w="5000" w:type="pct"/>
            <w:gridSpan w:val="6"/>
            <w:vAlign w:val="center"/>
          </w:tcPr>
          <w:p w14:paraId="1264C279" w14:textId="416629BA" w:rsidR="00970B4C" w:rsidRPr="00DB6882" w:rsidRDefault="00970B4C" w:rsidP="00970B4C">
            <w:pPr>
              <w:spacing w:after="0"/>
              <w:jc w:val="center"/>
              <w:rPr>
                <w:rFonts w:cstheme="minorHAnsi"/>
                <w:b/>
                <w:bCs/>
              </w:rPr>
            </w:pPr>
            <w:r w:rsidRPr="00DB6882">
              <w:rPr>
                <w:rFonts w:cstheme="minorHAnsi"/>
                <w:b/>
                <w:bCs/>
              </w:rPr>
              <w:t xml:space="preserve">Nedenstående testcase omhandler brugen af </w:t>
            </w:r>
            <w:r w:rsidR="00D902CB" w:rsidRPr="00DB6882">
              <w:rPr>
                <w:rFonts w:cstheme="minorHAnsi"/>
                <w:b/>
                <w:bCs/>
              </w:rPr>
              <w:t>S</w:t>
            </w:r>
            <w:r w:rsidRPr="00DB6882">
              <w:rPr>
                <w:rFonts w:cstheme="minorHAnsi"/>
                <w:b/>
                <w:bCs/>
              </w:rPr>
              <w:t>ammenknytningsIdentifkation ved behov for</w:t>
            </w:r>
            <w:r w:rsidR="00A5016F" w:rsidRPr="00DB6882">
              <w:rPr>
                <w:rFonts w:cstheme="minorHAnsi"/>
                <w:b/>
                <w:bCs/>
              </w:rPr>
              <w:t xml:space="preserve"> </w:t>
            </w:r>
            <w:r w:rsidRPr="00DB6882">
              <w:rPr>
                <w:rFonts w:cstheme="minorHAnsi"/>
                <w:b/>
                <w:bCs/>
              </w:rPr>
              <w:t>a</w:t>
            </w:r>
            <w:r w:rsidR="00A5016F" w:rsidRPr="00DB6882">
              <w:rPr>
                <w:rFonts w:cstheme="minorHAnsi"/>
                <w:b/>
                <w:bCs/>
              </w:rPr>
              <w:t>t sammenknytte</w:t>
            </w:r>
            <w:r w:rsidRPr="00DB6882">
              <w:rPr>
                <w:rFonts w:cstheme="minorHAnsi"/>
                <w:b/>
                <w:bCs/>
              </w:rPr>
              <w:t xml:space="preserve"> flere kontakter til et hovedforløb (dette teststep er kun relevant, hvis SUT har behov for at kunne sammenknytte kontakter til et hovedforløb)</w:t>
            </w:r>
          </w:p>
          <w:p w14:paraId="4584ECEE" w14:textId="1724CD82" w:rsidR="00970B4C" w:rsidRPr="00DB6882" w:rsidRDefault="00970B4C" w:rsidP="00970B4C">
            <w:pPr>
              <w:spacing w:after="0"/>
              <w:jc w:val="center"/>
              <w:rPr>
                <w:rFonts w:cstheme="minorHAnsi"/>
              </w:rPr>
            </w:pPr>
          </w:p>
        </w:tc>
      </w:tr>
      <w:tr w:rsidR="00970B4C" w:rsidRPr="00DB6882" w14:paraId="29AE8485" w14:textId="77777777" w:rsidTr="004B4572">
        <w:tc>
          <w:tcPr>
            <w:tcW w:w="250" w:type="pct"/>
          </w:tcPr>
          <w:p w14:paraId="7DDF6C3D"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1855F076" w14:textId="77777777" w:rsidR="00970B4C" w:rsidRPr="00DB6882" w:rsidRDefault="00970B4C" w:rsidP="00970B4C">
            <w:pPr>
              <w:spacing w:after="0"/>
              <w:rPr>
                <w:rFonts w:cstheme="minorHAnsi"/>
              </w:rPr>
            </w:pPr>
            <w:r w:rsidRPr="00DB6882">
              <w:rPr>
                <w:rFonts w:cstheme="minorHAnsi"/>
              </w:rPr>
              <w:t>Lav et hovedforløb (et udtræk) på Else Test Lauridsen (020191-9990)</w:t>
            </w:r>
          </w:p>
          <w:p w14:paraId="158CC951" w14:textId="77777777" w:rsidR="00970B4C" w:rsidRPr="00DB6882" w:rsidRDefault="00970B4C" w:rsidP="00970B4C">
            <w:pPr>
              <w:spacing w:after="0"/>
              <w:rPr>
                <w:rFonts w:cstheme="minorHAnsi"/>
              </w:rPr>
            </w:pPr>
          </w:p>
          <w:p w14:paraId="7F486262" w14:textId="32DA3349" w:rsidR="00970B4C" w:rsidRPr="00DB6882" w:rsidRDefault="00970B4C" w:rsidP="00970B4C">
            <w:pPr>
              <w:spacing w:after="0"/>
              <w:rPr>
                <w:rFonts w:cstheme="minorHAnsi"/>
              </w:rPr>
            </w:pPr>
            <w:r w:rsidRPr="00DB6882">
              <w:rPr>
                <w:rFonts w:cstheme="minorHAnsi"/>
              </w:rPr>
              <w:lastRenderedPageBreak/>
              <w:t>Der skal tages skærmbillede af data som testpatienten har i systemet, så det kan sammenlignes med udtræksfilen.</w:t>
            </w:r>
          </w:p>
        </w:tc>
        <w:tc>
          <w:tcPr>
            <w:tcW w:w="750" w:type="pct"/>
          </w:tcPr>
          <w:p w14:paraId="16F33E1E" w14:textId="77777777" w:rsidR="00970B4C" w:rsidRPr="00DB6882" w:rsidRDefault="00970B4C" w:rsidP="00970B4C">
            <w:pPr>
              <w:spacing w:after="0"/>
              <w:rPr>
                <w:rFonts w:cstheme="minorHAnsi"/>
              </w:rPr>
            </w:pPr>
          </w:p>
        </w:tc>
        <w:tc>
          <w:tcPr>
            <w:tcW w:w="1126" w:type="pct"/>
          </w:tcPr>
          <w:p w14:paraId="0CA2C9C3" w14:textId="7037C0EC" w:rsidR="00970B4C" w:rsidRPr="00DB6882" w:rsidRDefault="00970B4C" w:rsidP="00970B4C">
            <w:pPr>
              <w:spacing w:after="0"/>
              <w:rPr>
                <w:rFonts w:cstheme="minorHAnsi"/>
              </w:rPr>
            </w:pPr>
          </w:p>
        </w:tc>
        <w:tc>
          <w:tcPr>
            <w:tcW w:w="1049" w:type="pct"/>
          </w:tcPr>
          <w:p w14:paraId="5C22EE8B" w14:textId="77777777" w:rsidR="00970B4C" w:rsidRPr="00DB6882" w:rsidRDefault="00970B4C" w:rsidP="00970B4C">
            <w:pPr>
              <w:spacing w:after="0"/>
              <w:rPr>
                <w:rFonts w:cstheme="minorHAnsi"/>
              </w:rPr>
            </w:pPr>
          </w:p>
        </w:tc>
        <w:tc>
          <w:tcPr>
            <w:tcW w:w="400" w:type="pct"/>
          </w:tcPr>
          <w:p w14:paraId="432626E2" w14:textId="77777777" w:rsidR="00970B4C" w:rsidRPr="00DB6882" w:rsidRDefault="00970B4C" w:rsidP="00970B4C">
            <w:pPr>
              <w:spacing w:after="0"/>
              <w:rPr>
                <w:rFonts w:cstheme="minorHAnsi"/>
              </w:rPr>
            </w:pPr>
          </w:p>
        </w:tc>
      </w:tr>
      <w:tr w:rsidR="00970B4C" w:rsidRPr="00DB6882" w14:paraId="37544C9D" w14:textId="77777777" w:rsidTr="004B4572">
        <w:tc>
          <w:tcPr>
            <w:tcW w:w="250" w:type="pct"/>
          </w:tcPr>
          <w:p w14:paraId="4F2E1044"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3532DFFA" w14:textId="2FBBAA72" w:rsidR="00970B4C" w:rsidRPr="00DB6882" w:rsidRDefault="00970B4C" w:rsidP="00970B4C">
            <w:pPr>
              <w:spacing w:after="0"/>
              <w:rPr>
                <w:rFonts w:cstheme="minorHAnsi"/>
              </w:rPr>
            </w:pPr>
            <w:r w:rsidRPr="00DB6882">
              <w:rPr>
                <w:rFonts w:cstheme="minorHAnsi"/>
              </w:rPr>
              <w:t>Udtrækket fra 2.2</w:t>
            </w:r>
            <w:r w:rsidR="007F0282" w:rsidRPr="00DB6882">
              <w:rPr>
                <w:rFonts w:cstheme="minorHAnsi"/>
              </w:rPr>
              <w:t>6</w:t>
            </w:r>
            <w:r w:rsidRPr="00DB6882">
              <w:rPr>
                <w:rFonts w:cstheme="minorHAnsi"/>
              </w:rPr>
              <w:t xml:space="preserve"> skal sendes til MedCom</w:t>
            </w:r>
          </w:p>
        </w:tc>
        <w:tc>
          <w:tcPr>
            <w:tcW w:w="750" w:type="pct"/>
          </w:tcPr>
          <w:p w14:paraId="7BC73EC0" w14:textId="77777777" w:rsidR="00970B4C" w:rsidRPr="00DB6882" w:rsidRDefault="00970B4C" w:rsidP="00970B4C">
            <w:pPr>
              <w:spacing w:after="0"/>
              <w:rPr>
                <w:rFonts w:cstheme="minorHAnsi"/>
              </w:rPr>
            </w:pPr>
          </w:p>
        </w:tc>
        <w:tc>
          <w:tcPr>
            <w:tcW w:w="1126" w:type="pct"/>
          </w:tcPr>
          <w:p w14:paraId="25BF5026" w14:textId="555B4DD9" w:rsidR="00970B4C" w:rsidRPr="00DB6882" w:rsidRDefault="00970B4C" w:rsidP="00970B4C">
            <w:pPr>
              <w:spacing w:after="0"/>
              <w:rPr>
                <w:rFonts w:cstheme="minorHAnsi"/>
              </w:rPr>
            </w:pPr>
            <w:r w:rsidRPr="00DB6882">
              <w:rPr>
                <w:rFonts w:cstheme="minorHAnsi"/>
              </w:rPr>
              <w:t>Udtrækket sendes f.eks. via mail til MedCom</w:t>
            </w:r>
          </w:p>
        </w:tc>
        <w:tc>
          <w:tcPr>
            <w:tcW w:w="1049" w:type="pct"/>
          </w:tcPr>
          <w:p w14:paraId="37729A25" w14:textId="77777777" w:rsidR="00970B4C" w:rsidRPr="00DB6882" w:rsidRDefault="00970B4C" w:rsidP="00970B4C">
            <w:pPr>
              <w:spacing w:after="0"/>
              <w:rPr>
                <w:rFonts w:cstheme="minorHAnsi"/>
              </w:rPr>
            </w:pPr>
          </w:p>
        </w:tc>
        <w:tc>
          <w:tcPr>
            <w:tcW w:w="400" w:type="pct"/>
          </w:tcPr>
          <w:p w14:paraId="42905D33" w14:textId="77777777" w:rsidR="00970B4C" w:rsidRPr="00DB6882" w:rsidRDefault="00970B4C" w:rsidP="00970B4C">
            <w:pPr>
              <w:spacing w:after="0"/>
              <w:rPr>
                <w:rFonts w:cstheme="minorHAnsi"/>
              </w:rPr>
            </w:pPr>
          </w:p>
        </w:tc>
      </w:tr>
      <w:tr w:rsidR="00970B4C" w:rsidRPr="00DB6882" w14:paraId="098B2EC6" w14:textId="77777777" w:rsidTr="004B4572">
        <w:tc>
          <w:tcPr>
            <w:tcW w:w="250" w:type="pct"/>
          </w:tcPr>
          <w:p w14:paraId="199FA612"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1CB2CBFF" w14:textId="4070BD22" w:rsidR="00970B4C" w:rsidRPr="00DB6882" w:rsidRDefault="00970B4C" w:rsidP="00970B4C">
            <w:pPr>
              <w:spacing w:after="0"/>
              <w:rPr>
                <w:rFonts w:cstheme="minorHAnsi"/>
              </w:rPr>
            </w:pPr>
            <w:r w:rsidRPr="00DB6882">
              <w:rPr>
                <w:rFonts w:cstheme="minorHAnsi"/>
              </w:rPr>
              <w:t>Udtrækket fra 2.2</w:t>
            </w:r>
            <w:r w:rsidR="007F0282" w:rsidRPr="00DB6882">
              <w:rPr>
                <w:rFonts w:cstheme="minorHAnsi"/>
              </w:rPr>
              <w:t>6</w:t>
            </w:r>
            <w:r w:rsidRPr="00DB6882">
              <w:rPr>
                <w:rFonts w:cstheme="minorHAnsi"/>
              </w:rPr>
              <w:t xml:space="preserve"> schema-valideres af MedCom</w:t>
            </w:r>
          </w:p>
        </w:tc>
        <w:tc>
          <w:tcPr>
            <w:tcW w:w="750" w:type="pct"/>
          </w:tcPr>
          <w:p w14:paraId="1248A5BE" w14:textId="77777777" w:rsidR="00970B4C" w:rsidRPr="00DB6882" w:rsidRDefault="00970B4C" w:rsidP="00970B4C">
            <w:pPr>
              <w:spacing w:after="0"/>
              <w:rPr>
                <w:rFonts w:cstheme="minorHAnsi"/>
              </w:rPr>
            </w:pPr>
          </w:p>
        </w:tc>
        <w:tc>
          <w:tcPr>
            <w:tcW w:w="1126" w:type="pct"/>
          </w:tcPr>
          <w:p w14:paraId="3E55F287" w14:textId="77777777" w:rsidR="00970B4C" w:rsidRPr="00DB6882" w:rsidRDefault="00970B4C" w:rsidP="00970B4C">
            <w:pPr>
              <w:spacing w:after="0"/>
              <w:rPr>
                <w:rFonts w:cstheme="minorHAnsi"/>
              </w:rPr>
            </w:pPr>
            <w:r w:rsidRPr="00DB6882">
              <w:rPr>
                <w:rFonts w:cstheme="minorHAnsi"/>
              </w:rPr>
              <w:t>Udtrækket skal schema-valideres uden fejl.</w:t>
            </w:r>
          </w:p>
          <w:p w14:paraId="50A968C9" w14:textId="77777777" w:rsidR="00970B4C" w:rsidRPr="00DB6882" w:rsidRDefault="00970B4C" w:rsidP="00970B4C">
            <w:pPr>
              <w:spacing w:after="0"/>
              <w:rPr>
                <w:rFonts w:cstheme="minorHAnsi"/>
              </w:rPr>
            </w:pPr>
          </w:p>
          <w:p w14:paraId="080B3508" w14:textId="1B6EFC34" w:rsidR="00970B4C" w:rsidRPr="00DB6882" w:rsidRDefault="00970B4C" w:rsidP="00D4312B">
            <w:pPr>
              <w:spacing w:after="0"/>
              <w:rPr>
                <w:rFonts w:cstheme="minorHAnsi"/>
              </w:rPr>
            </w:pPr>
            <w:r w:rsidRPr="00DB6882">
              <w:rPr>
                <w:rStyle w:val="html-attribute-name"/>
                <w:rFonts w:cstheme="minorHAnsi"/>
                <w:szCs w:val="20"/>
              </w:rPr>
              <w:t>I</w:t>
            </w:r>
            <w:r w:rsidRPr="00DB6882">
              <w:rPr>
                <w:rStyle w:val="html-attribute-name"/>
                <w:szCs w:val="20"/>
              </w:rPr>
              <w:t xml:space="preserve"> XML SUP-udtræk </w:t>
            </w:r>
            <w:r w:rsidR="00D4312B" w:rsidRPr="00DB6882">
              <w:rPr>
                <w:rStyle w:val="html-attribute-name"/>
                <w:szCs w:val="20"/>
              </w:rPr>
              <w:t>kan</w:t>
            </w:r>
            <w:r w:rsidRPr="00DB6882">
              <w:rPr>
                <w:rStyle w:val="html-attribute-name"/>
                <w:szCs w:val="20"/>
              </w:rPr>
              <w:t xml:space="preserve"> transaktionstype</w:t>
            </w:r>
            <w:r w:rsidR="00C12A39" w:rsidRPr="00DB6882">
              <w:rPr>
                <w:rStyle w:val="html-attribute-name"/>
                <w:szCs w:val="20"/>
              </w:rPr>
              <w:t>n være enten ”Opdater” eller ”OpdaterSpecielt”. SUT skal kunne garantere at resultatet er som forventet.</w:t>
            </w:r>
            <w:r w:rsidRPr="00DB6882">
              <w:rPr>
                <w:rStyle w:val="html-attribute-name"/>
                <w:szCs w:val="20"/>
              </w:rPr>
              <w:t xml:space="preserve"> </w:t>
            </w:r>
          </w:p>
        </w:tc>
        <w:tc>
          <w:tcPr>
            <w:tcW w:w="1049" w:type="pct"/>
          </w:tcPr>
          <w:p w14:paraId="30FE2091" w14:textId="77777777" w:rsidR="00970B4C" w:rsidRPr="00DB6882" w:rsidRDefault="00970B4C" w:rsidP="00970B4C">
            <w:pPr>
              <w:spacing w:after="0"/>
              <w:rPr>
                <w:rFonts w:cstheme="minorHAnsi"/>
              </w:rPr>
            </w:pPr>
          </w:p>
        </w:tc>
        <w:tc>
          <w:tcPr>
            <w:tcW w:w="400" w:type="pct"/>
          </w:tcPr>
          <w:p w14:paraId="2034180B" w14:textId="77777777" w:rsidR="00970B4C" w:rsidRPr="00DB6882" w:rsidRDefault="00970B4C" w:rsidP="00970B4C">
            <w:pPr>
              <w:spacing w:after="0"/>
              <w:rPr>
                <w:rFonts w:cstheme="minorHAnsi"/>
              </w:rPr>
            </w:pPr>
          </w:p>
        </w:tc>
      </w:tr>
      <w:tr w:rsidR="00970B4C" w:rsidRPr="00DB6882" w14:paraId="5B38EFE5" w14:textId="77777777" w:rsidTr="004B4572">
        <w:tc>
          <w:tcPr>
            <w:tcW w:w="250" w:type="pct"/>
          </w:tcPr>
          <w:p w14:paraId="2EF65C49"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3C3F29C5" w14:textId="4968E625" w:rsidR="00970B4C" w:rsidRPr="00DB6882" w:rsidRDefault="00970B4C" w:rsidP="00970B4C">
            <w:pPr>
              <w:spacing w:after="0"/>
              <w:rPr>
                <w:rFonts w:cstheme="minorHAnsi"/>
              </w:rPr>
            </w:pPr>
            <w:r w:rsidRPr="00DB6882">
              <w:rPr>
                <w:rFonts w:cstheme="minorHAnsi"/>
              </w:rPr>
              <w:t>Udtrækket fra 2.2</w:t>
            </w:r>
            <w:r w:rsidR="007F0282" w:rsidRPr="00DB6882">
              <w:rPr>
                <w:rFonts w:cstheme="minorHAnsi"/>
              </w:rPr>
              <w:t>6</w:t>
            </w:r>
            <w:r w:rsidRPr="00DB6882">
              <w:rPr>
                <w:rFonts w:cstheme="minorHAnsi"/>
              </w:rPr>
              <w:t xml:space="preserve"> skal uploades til E-</w:t>
            </w:r>
            <w:r w:rsidR="000E5660" w:rsidRPr="00DB6882">
              <w:rPr>
                <w:rFonts w:cstheme="minorHAnsi"/>
              </w:rPr>
              <w:t>j</w:t>
            </w:r>
            <w:r w:rsidRPr="00DB6882">
              <w:rPr>
                <w:rFonts w:cstheme="minorHAnsi"/>
              </w:rPr>
              <w:t>ournal</w:t>
            </w:r>
          </w:p>
        </w:tc>
        <w:tc>
          <w:tcPr>
            <w:tcW w:w="750" w:type="pct"/>
          </w:tcPr>
          <w:p w14:paraId="5E324ED2" w14:textId="77777777" w:rsidR="00970B4C" w:rsidRPr="00DB6882" w:rsidRDefault="00970B4C" w:rsidP="00970B4C">
            <w:pPr>
              <w:spacing w:after="0"/>
              <w:rPr>
                <w:rFonts w:cstheme="minorHAnsi"/>
              </w:rPr>
            </w:pPr>
          </w:p>
        </w:tc>
        <w:tc>
          <w:tcPr>
            <w:tcW w:w="1126" w:type="pct"/>
          </w:tcPr>
          <w:p w14:paraId="4B06A97A" w14:textId="48E43E91" w:rsidR="00970B4C" w:rsidRPr="00DB6882" w:rsidRDefault="00970B4C" w:rsidP="00970B4C">
            <w:pPr>
              <w:spacing w:after="0"/>
              <w:rPr>
                <w:rFonts w:cstheme="minorHAnsi"/>
              </w:rPr>
            </w:pPr>
            <w:r w:rsidRPr="00DB6882">
              <w:rPr>
                <w:rFonts w:cstheme="minorHAnsi"/>
              </w:rPr>
              <w:t xml:space="preserve">Udtrækket er blevet uploades til E-Journalen </w:t>
            </w:r>
          </w:p>
        </w:tc>
        <w:tc>
          <w:tcPr>
            <w:tcW w:w="1049" w:type="pct"/>
          </w:tcPr>
          <w:p w14:paraId="59A08955" w14:textId="77777777" w:rsidR="00970B4C" w:rsidRPr="00DB6882" w:rsidRDefault="00970B4C" w:rsidP="00970B4C">
            <w:pPr>
              <w:spacing w:after="0"/>
              <w:rPr>
                <w:rFonts w:cstheme="minorHAnsi"/>
              </w:rPr>
            </w:pPr>
          </w:p>
        </w:tc>
        <w:tc>
          <w:tcPr>
            <w:tcW w:w="400" w:type="pct"/>
          </w:tcPr>
          <w:p w14:paraId="7EC15DD0" w14:textId="77777777" w:rsidR="00970B4C" w:rsidRPr="00DB6882" w:rsidRDefault="00970B4C" w:rsidP="00970B4C">
            <w:pPr>
              <w:spacing w:after="0"/>
              <w:rPr>
                <w:rFonts w:cstheme="minorHAnsi"/>
              </w:rPr>
            </w:pPr>
          </w:p>
        </w:tc>
      </w:tr>
      <w:tr w:rsidR="00970B4C" w:rsidRPr="00DB6882" w14:paraId="78E60B9E" w14:textId="77777777" w:rsidTr="004B4572">
        <w:tc>
          <w:tcPr>
            <w:tcW w:w="250" w:type="pct"/>
          </w:tcPr>
          <w:p w14:paraId="534319F1"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113A9E3E" w14:textId="77777777" w:rsidR="00970B4C" w:rsidRPr="00DB6882" w:rsidRDefault="00970B4C" w:rsidP="00970B4C">
            <w:pPr>
              <w:spacing w:after="0"/>
              <w:jc w:val="center"/>
              <w:rPr>
                <w:rFonts w:cstheme="minorHAnsi"/>
                <w:b/>
                <w:bCs/>
              </w:rPr>
            </w:pPr>
            <w:r w:rsidRPr="00DB6882">
              <w:rPr>
                <w:rFonts w:cstheme="minorHAnsi"/>
                <w:b/>
                <w:bCs/>
              </w:rPr>
              <w:t>[Optionel]</w:t>
            </w:r>
          </w:p>
          <w:p w14:paraId="50471AC6" w14:textId="4E4E5B5A" w:rsidR="00970B4C" w:rsidRPr="00DB6882" w:rsidRDefault="00970B4C" w:rsidP="00970B4C">
            <w:pPr>
              <w:spacing w:after="0"/>
              <w:rPr>
                <w:rFonts w:cstheme="minorHAnsi"/>
              </w:rPr>
            </w:pPr>
            <w:r w:rsidRPr="00DB6882">
              <w:rPr>
                <w:rFonts w:cstheme="minorHAnsi"/>
              </w:rPr>
              <w:t xml:space="preserve">Sammenlign indhold i udtræk med visning på Sundhed.dk. </w:t>
            </w:r>
          </w:p>
        </w:tc>
        <w:tc>
          <w:tcPr>
            <w:tcW w:w="750" w:type="pct"/>
          </w:tcPr>
          <w:p w14:paraId="52DB112B" w14:textId="77777777" w:rsidR="00970B4C" w:rsidRPr="00DB6882" w:rsidRDefault="00970B4C" w:rsidP="00970B4C">
            <w:pPr>
              <w:spacing w:after="0"/>
              <w:rPr>
                <w:rFonts w:cstheme="minorHAnsi"/>
              </w:rPr>
            </w:pPr>
          </w:p>
        </w:tc>
        <w:tc>
          <w:tcPr>
            <w:tcW w:w="1126" w:type="pct"/>
          </w:tcPr>
          <w:p w14:paraId="6547A739" w14:textId="77777777" w:rsidR="00970B4C" w:rsidRPr="00DB6882" w:rsidRDefault="00970B4C" w:rsidP="00970B4C">
            <w:pPr>
              <w:spacing w:after="0"/>
              <w:rPr>
                <w:rFonts w:cstheme="minorHAnsi"/>
              </w:rPr>
            </w:pPr>
            <w:r w:rsidRPr="00DB6882">
              <w:rPr>
                <w:rFonts w:cstheme="minorHAnsi"/>
              </w:rPr>
              <w:t>Dette teststep er optionel, da visning på Sundhed.dk ikke har betydning for certificeringen af selve XML SUP-udtræk.</w:t>
            </w:r>
          </w:p>
          <w:p w14:paraId="79ABC620" w14:textId="77777777" w:rsidR="00970B4C" w:rsidRPr="00DB6882" w:rsidRDefault="00970B4C" w:rsidP="00970B4C">
            <w:pPr>
              <w:spacing w:after="0"/>
              <w:rPr>
                <w:rFonts w:cstheme="minorHAnsi"/>
              </w:rPr>
            </w:pPr>
          </w:p>
          <w:p w14:paraId="4FB0B4B9" w14:textId="117DE332" w:rsidR="00970B4C" w:rsidRPr="00DB6882" w:rsidRDefault="00970B4C" w:rsidP="00970B4C">
            <w:pPr>
              <w:spacing w:after="0"/>
              <w:rPr>
                <w:rFonts w:cstheme="minorHAnsi"/>
              </w:rPr>
            </w:pPr>
            <w:r w:rsidRPr="00DB6882">
              <w:rPr>
                <w:rFonts w:cstheme="minorHAnsi"/>
              </w:rPr>
              <w:t>Udtræk fra Else Test Lauridsen kan ses på Sundhed.dk.</w:t>
            </w:r>
          </w:p>
          <w:p w14:paraId="392E8666" w14:textId="3CD74834" w:rsidR="00970B4C" w:rsidRPr="00DB6882" w:rsidRDefault="00970B4C" w:rsidP="00970B4C">
            <w:pPr>
              <w:spacing w:after="0"/>
              <w:rPr>
                <w:rFonts w:cstheme="minorHAnsi"/>
              </w:rPr>
            </w:pPr>
          </w:p>
        </w:tc>
        <w:tc>
          <w:tcPr>
            <w:tcW w:w="1049" w:type="pct"/>
          </w:tcPr>
          <w:p w14:paraId="48E6C07C" w14:textId="77777777" w:rsidR="00970B4C" w:rsidRPr="00DB6882" w:rsidRDefault="00970B4C" w:rsidP="00970B4C">
            <w:pPr>
              <w:spacing w:after="0"/>
              <w:rPr>
                <w:rFonts w:cstheme="minorHAnsi"/>
              </w:rPr>
            </w:pPr>
          </w:p>
        </w:tc>
        <w:tc>
          <w:tcPr>
            <w:tcW w:w="400" w:type="pct"/>
          </w:tcPr>
          <w:p w14:paraId="57732F2F" w14:textId="77777777" w:rsidR="00970B4C" w:rsidRPr="00DB6882" w:rsidRDefault="00970B4C" w:rsidP="00970B4C">
            <w:pPr>
              <w:spacing w:after="0"/>
              <w:rPr>
                <w:rFonts w:cstheme="minorHAnsi"/>
              </w:rPr>
            </w:pPr>
          </w:p>
        </w:tc>
      </w:tr>
      <w:tr w:rsidR="00970B4C" w:rsidRPr="00DB6882" w14:paraId="3088A5BE" w14:textId="77777777" w:rsidTr="004B4572">
        <w:tc>
          <w:tcPr>
            <w:tcW w:w="250" w:type="pct"/>
          </w:tcPr>
          <w:p w14:paraId="017C252E"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5E4EC5D6" w14:textId="5851E4AB" w:rsidR="00970B4C" w:rsidRPr="00DB6882" w:rsidRDefault="00970B4C" w:rsidP="00970B4C">
            <w:pPr>
              <w:spacing w:after="0"/>
              <w:rPr>
                <w:rFonts w:cstheme="minorHAnsi"/>
              </w:rPr>
            </w:pPr>
            <w:r w:rsidRPr="00DB6882">
              <w:rPr>
                <w:rFonts w:cstheme="minorHAnsi"/>
              </w:rPr>
              <w:t xml:space="preserve">Lav to underforløb (to udtræk) på Else Test Lauridsen (020191-9990), som har </w:t>
            </w:r>
            <w:r w:rsidR="009A248C" w:rsidRPr="00DB6882">
              <w:rPr>
                <w:rFonts w:cstheme="minorHAnsi"/>
              </w:rPr>
              <w:t>S</w:t>
            </w:r>
            <w:r w:rsidRPr="00DB6882">
              <w:rPr>
                <w:rFonts w:cstheme="minorHAnsi"/>
              </w:rPr>
              <w:t>ammenknytningsIdentifikation der refererer til hovedforløbet.</w:t>
            </w:r>
          </w:p>
          <w:p w14:paraId="576EA5F5" w14:textId="77777777" w:rsidR="00970B4C" w:rsidRPr="00DB6882" w:rsidRDefault="00970B4C" w:rsidP="00970B4C">
            <w:pPr>
              <w:spacing w:after="0"/>
              <w:rPr>
                <w:rFonts w:cstheme="minorHAnsi"/>
              </w:rPr>
            </w:pPr>
          </w:p>
          <w:p w14:paraId="4B89473F" w14:textId="77777777" w:rsidR="00970B4C" w:rsidRPr="00DB6882" w:rsidRDefault="00970B4C" w:rsidP="00970B4C">
            <w:pPr>
              <w:spacing w:after="0"/>
              <w:rPr>
                <w:rFonts w:cstheme="minorHAnsi"/>
              </w:rPr>
            </w:pPr>
          </w:p>
          <w:p w14:paraId="12AB0033" w14:textId="2FFC64A5" w:rsidR="00970B4C" w:rsidRPr="00DB6882" w:rsidRDefault="00970B4C" w:rsidP="00970B4C">
            <w:pPr>
              <w:spacing w:after="0"/>
              <w:rPr>
                <w:rFonts w:cstheme="minorHAnsi"/>
              </w:rPr>
            </w:pPr>
            <w:r w:rsidRPr="00DB6882">
              <w:rPr>
                <w:rFonts w:cstheme="minorHAnsi"/>
              </w:rPr>
              <w:lastRenderedPageBreak/>
              <w:t>Der skal tages skærmbillede af data som testpatienten har i systemet, så det kan sammenlignes med udtræksfilerne.</w:t>
            </w:r>
          </w:p>
        </w:tc>
        <w:tc>
          <w:tcPr>
            <w:tcW w:w="750" w:type="pct"/>
          </w:tcPr>
          <w:p w14:paraId="453357A1" w14:textId="77777777" w:rsidR="00970B4C" w:rsidRPr="00DB6882" w:rsidRDefault="00970B4C" w:rsidP="00970B4C">
            <w:pPr>
              <w:spacing w:after="0"/>
              <w:rPr>
                <w:rFonts w:cstheme="minorHAnsi"/>
              </w:rPr>
            </w:pPr>
          </w:p>
        </w:tc>
        <w:tc>
          <w:tcPr>
            <w:tcW w:w="1126" w:type="pct"/>
          </w:tcPr>
          <w:p w14:paraId="7CB32BB0" w14:textId="1ED0D107" w:rsidR="00970B4C" w:rsidRPr="00DB6882" w:rsidRDefault="00970B4C" w:rsidP="00970B4C">
            <w:pPr>
              <w:spacing w:after="0"/>
              <w:rPr>
                <w:rStyle w:val="html-attribute-name"/>
                <w:szCs w:val="20"/>
              </w:rPr>
            </w:pPr>
            <w:r w:rsidRPr="00DB6882">
              <w:rPr>
                <w:rStyle w:val="html-attribute-name"/>
                <w:rFonts w:cstheme="minorHAnsi"/>
                <w:szCs w:val="20"/>
              </w:rPr>
              <w:t>I</w:t>
            </w:r>
            <w:r w:rsidRPr="00DB6882">
              <w:rPr>
                <w:rStyle w:val="html-attribute-name"/>
                <w:szCs w:val="20"/>
              </w:rPr>
              <w:t xml:space="preserve"> XML SUP-udtræk er:</w:t>
            </w:r>
          </w:p>
          <w:p w14:paraId="3BBD5FDC" w14:textId="141A3861" w:rsidR="00970B4C" w:rsidRPr="00DB6882" w:rsidRDefault="00970B4C" w:rsidP="00E66110">
            <w:pPr>
              <w:pStyle w:val="Listeafsnit"/>
              <w:numPr>
                <w:ilvl w:val="0"/>
                <w:numId w:val="9"/>
              </w:numPr>
              <w:spacing w:after="0"/>
              <w:rPr>
                <w:szCs w:val="20"/>
              </w:rPr>
            </w:pPr>
            <w:r w:rsidRPr="00DB6882">
              <w:rPr>
                <w:rStyle w:val="html-attribute-name"/>
                <w:szCs w:val="20"/>
              </w:rPr>
              <w:t xml:space="preserve">transaktionstype angivet som: </w:t>
            </w:r>
            <w:r w:rsidRPr="00DB6882">
              <w:rPr>
                <w:rStyle w:val="html-attribute-name"/>
                <w:rFonts w:cstheme="minorHAnsi"/>
                <w:i/>
                <w:iCs/>
                <w:szCs w:val="20"/>
              </w:rPr>
              <w:t>TransaktionsType</w:t>
            </w:r>
            <w:r w:rsidRPr="00DB6882">
              <w:rPr>
                <w:rFonts w:cstheme="minorHAnsi"/>
                <w:i/>
                <w:iCs/>
                <w:szCs w:val="20"/>
              </w:rPr>
              <w:t>="OpdaterSpecielt"</w:t>
            </w:r>
          </w:p>
          <w:p w14:paraId="6CE39149" w14:textId="77777777" w:rsidR="00970B4C" w:rsidRPr="00DB6882" w:rsidRDefault="00970B4C" w:rsidP="00970B4C">
            <w:pPr>
              <w:spacing w:after="0"/>
              <w:rPr>
                <w:rStyle w:val="html-attribute-name"/>
                <w:szCs w:val="20"/>
              </w:rPr>
            </w:pPr>
          </w:p>
          <w:p w14:paraId="5DB59C2F" w14:textId="0FEAE771" w:rsidR="00970B4C" w:rsidRPr="00DB6882" w:rsidRDefault="00970B4C" w:rsidP="00E66110">
            <w:pPr>
              <w:pStyle w:val="Listeafsnit"/>
              <w:numPr>
                <w:ilvl w:val="0"/>
                <w:numId w:val="9"/>
              </w:numPr>
              <w:spacing w:after="0"/>
              <w:rPr>
                <w:rFonts w:cstheme="minorHAnsi"/>
              </w:rPr>
            </w:pPr>
            <w:r w:rsidRPr="00DB6882">
              <w:rPr>
                <w:rStyle w:val="html-attribute-name"/>
                <w:rFonts w:cstheme="minorHAnsi"/>
                <w:szCs w:val="20"/>
              </w:rPr>
              <w:t>SammenknytningsIdentifikation</w:t>
            </w:r>
            <w:r w:rsidRPr="00DB6882">
              <w:rPr>
                <w:rFonts w:cstheme="minorHAnsi"/>
                <w:color w:val="5DB0D7"/>
                <w:szCs w:val="20"/>
              </w:rPr>
              <w:t>="X</w:t>
            </w:r>
            <w:r w:rsidRPr="00DB6882">
              <w:rPr>
                <w:color w:val="5DB0D7"/>
              </w:rPr>
              <w:t>XXXXXXXXXXXXX..</w:t>
            </w:r>
            <w:r w:rsidRPr="00DB6882">
              <w:rPr>
                <w:rFonts w:cstheme="minorHAnsi"/>
                <w:color w:val="5DB0D7"/>
                <w:szCs w:val="20"/>
              </w:rPr>
              <w:t xml:space="preserve">" </w:t>
            </w:r>
            <w:r w:rsidRPr="00DB6882">
              <w:rPr>
                <w:rFonts w:cstheme="minorHAnsi"/>
              </w:rPr>
              <w:lastRenderedPageBreak/>
              <w:t>skal i de to underforløb referere til Identifikation på hovedforløbet.</w:t>
            </w:r>
          </w:p>
        </w:tc>
        <w:tc>
          <w:tcPr>
            <w:tcW w:w="1049" w:type="pct"/>
          </w:tcPr>
          <w:p w14:paraId="1B358D65" w14:textId="77777777" w:rsidR="00970B4C" w:rsidRPr="00DB6882" w:rsidRDefault="00970B4C" w:rsidP="00970B4C">
            <w:pPr>
              <w:spacing w:after="0"/>
              <w:rPr>
                <w:rFonts w:cstheme="minorHAnsi"/>
              </w:rPr>
            </w:pPr>
          </w:p>
        </w:tc>
        <w:tc>
          <w:tcPr>
            <w:tcW w:w="400" w:type="pct"/>
          </w:tcPr>
          <w:p w14:paraId="707E18C1" w14:textId="77777777" w:rsidR="00970B4C" w:rsidRPr="00DB6882" w:rsidRDefault="00970B4C" w:rsidP="00970B4C">
            <w:pPr>
              <w:spacing w:after="0"/>
              <w:rPr>
                <w:rFonts w:cstheme="minorHAnsi"/>
              </w:rPr>
            </w:pPr>
          </w:p>
        </w:tc>
      </w:tr>
      <w:tr w:rsidR="00970B4C" w:rsidRPr="00DB6882" w14:paraId="789012C2" w14:textId="77777777" w:rsidTr="004B4572">
        <w:tc>
          <w:tcPr>
            <w:tcW w:w="250" w:type="pct"/>
          </w:tcPr>
          <w:p w14:paraId="5657631A"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7181B156" w14:textId="74D95DF7" w:rsidR="00970B4C" w:rsidRPr="00DB6882" w:rsidRDefault="00970B4C" w:rsidP="00970B4C">
            <w:pPr>
              <w:spacing w:after="0"/>
              <w:rPr>
                <w:rFonts w:cstheme="minorHAnsi"/>
              </w:rPr>
            </w:pPr>
            <w:r w:rsidRPr="00DB6882">
              <w:rPr>
                <w:rFonts w:cstheme="minorHAnsi"/>
              </w:rPr>
              <w:t>Udtrækket fra 2.3</w:t>
            </w:r>
            <w:r w:rsidR="005605DB" w:rsidRPr="00DB6882">
              <w:rPr>
                <w:rFonts w:cstheme="minorHAnsi"/>
              </w:rPr>
              <w:t>1</w:t>
            </w:r>
            <w:r w:rsidRPr="00DB6882">
              <w:rPr>
                <w:rFonts w:cstheme="minorHAnsi"/>
              </w:rPr>
              <w:t xml:space="preserve"> skal sendes til MedCom</w:t>
            </w:r>
          </w:p>
        </w:tc>
        <w:tc>
          <w:tcPr>
            <w:tcW w:w="750" w:type="pct"/>
          </w:tcPr>
          <w:p w14:paraId="177D28BB" w14:textId="77777777" w:rsidR="00970B4C" w:rsidRPr="00DB6882" w:rsidRDefault="00970B4C" w:rsidP="00970B4C">
            <w:pPr>
              <w:spacing w:after="0"/>
              <w:rPr>
                <w:rFonts w:cstheme="minorHAnsi"/>
              </w:rPr>
            </w:pPr>
          </w:p>
        </w:tc>
        <w:tc>
          <w:tcPr>
            <w:tcW w:w="1126" w:type="pct"/>
          </w:tcPr>
          <w:p w14:paraId="37904468" w14:textId="3D0E7843" w:rsidR="00970B4C" w:rsidRPr="00DB6882" w:rsidRDefault="00970B4C" w:rsidP="00970B4C">
            <w:pPr>
              <w:spacing w:after="0"/>
              <w:rPr>
                <w:rStyle w:val="html-attribute-name"/>
                <w:rFonts w:cstheme="minorHAnsi"/>
                <w:szCs w:val="20"/>
              </w:rPr>
            </w:pPr>
            <w:r w:rsidRPr="00DB6882">
              <w:rPr>
                <w:rFonts w:cstheme="minorHAnsi"/>
              </w:rPr>
              <w:t>Udtrækket sendes f.eks. via mail til MedCom</w:t>
            </w:r>
          </w:p>
        </w:tc>
        <w:tc>
          <w:tcPr>
            <w:tcW w:w="1049" w:type="pct"/>
          </w:tcPr>
          <w:p w14:paraId="349D25A5" w14:textId="77777777" w:rsidR="00970B4C" w:rsidRPr="00DB6882" w:rsidRDefault="00970B4C" w:rsidP="00970B4C">
            <w:pPr>
              <w:spacing w:after="0"/>
              <w:rPr>
                <w:rFonts w:cstheme="minorHAnsi"/>
              </w:rPr>
            </w:pPr>
          </w:p>
        </w:tc>
        <w:tc>
          <w:tcPr>
            <w:tcW w:w="400" w:type="pct"/>
          </w:tcPr>
          <w:p w14:paraId="0BB9F8F2" w14:textId="77777777" w:rsidR="00970B4C" w:rsidRPr="00DB6882" w:rsidRDefault="00970B4C" w:rsidP="00970B4C">
            <w:pPr>
              <w:spacing w:after="0"/>
              <w:rPr>
                <w:rFonts w:cstheme="minorHAnsi"/>
              </w:rPr>
            </w:pPr>
          </w:p>
        </w:tc>
      </w:tr>
      <w:tr w:rsidR="00970B4C" w:rsidRPr="00DB6882" w14:paraId="63C25C10" w14:textId="77777777" w:rsidTr="004B4572">
        <w:tc>
          <w:tcPr>
            <w:tcW w:w="250" w:type="pct"/>
          </w:tcPr>
          <w:p w14:paraId="0CE6DB4E"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0F7805B2" w14:textId="19DE0FBA" w:rsidR="00970B4C" w:rsidRPr="00DB6882" w:rsidRDefault="00970B4C" w:rsidP="00970B4C">
            <w:pPr>
              <w:spacing w:after="0"/>
              <w:rPr>
                <w:rFonts w:cstheme="minorHAnsi"/>
              </w:rPr>
            </w:pPr>
            <w:r w:rsidRPr="00DB6882">
              <w:rPr>
                <w:rFonts w:cstheme="minorHAnsi"/>
              </w:rPr>
              <w:t>Udtrækket fra 2.3</w:t>
            </w:r>
            <w:r w:rsidR="005605DB" w:rsidRPr="00DB6882">
              <w:rPr>
                <w:rFonts w:cstheme="minorHAnsi"/>
              </w:rPr>
              <w:t>1</w:t>
            </w:r>
            <w:r w:rsidRPr="00DB6882">
              <w:rPr>
                <w:rFonts w:cstheme="minorHAnsi"/>
              </w:rPr>
              <w:t xml:space="preserve"> s</w:t>
            </w:r>
            <w:r w:rsidR="009E4A10" w:rsidRPr="00DB6882">
              <w:rPr>
                <w:rFonts w:cstheme="minorHAnsi"/>
              </w:rPr>
              <w:t>k</w:t>
            </w:r>
            <w:r w:rsidRPr="00DB6882">
              <w:rPr>
                <w:rFonts w:cstheme="minorHAnsi"/>
              </w:rPr>
              <w:t>emavalideres af MedCom</w:t>
            </w:r>
          </w:p>
        </w:tc>
        <w:tc>
          <w:tcPr>
            <w:tcW w:w="750" w:type="pct"/>
          </w:tcPr>
          <w:p w14:paraId="0A7F46A6" w14:textId="77777777" w:rsidR="00970B4C" w:rsidRPr="00DB6882" w:rsidRDefault="00970B4C" w:rsidP="00970B4C">
            <w:pPr>
              <w:spacing w:after="0"/>
              <w:rPr>
                <w:rFonts w:cstheme="minorHAnsi"/>
              </w:rPr>
            </w:pPr>
          </w:p>
        </w:tc>
        <w:tc>
          <w:tcPr>
            <w:tcW w:w="1126" w:type="pct"/>
          </w:tcPr>
          <w:p w14:paraId="4FC5FEA2" w14:textId="7499D786" w:rsidR="00970B4C" w:rsidRPr="00DB6882" w:rsidRDefault="00970B4C" w:rsidP="00970B4C">
            <w:pPr>
              <w:spacing w:after="0"/>
              <w:rPr>
                <w:rStyle w:val="html-attribute-name"/>
                <w:rFonts w:cstheme="minorHAnsi"/>
                <w:szCs w:val="20"/>
              </w:rPr>
            </w:pPr>
            <w:r w:rsidRPr="00DB6882">
              <w:rPr>
                <w:rFonts w:cstheme="minorHAnsi"/>
              </w:rPr>
              <w:t>Udtrækket skal s</w:t>
            </w:r>
            <w:r w:rsidR="00F4553C" w:rsidRPr="00DB6882">
              <w:rPr>
                <w:rFonts w:cstheme="minorHAnsi"/>
              </w:rPr>
              <w:t>k</w:t>
            </w:r>
            <w:r w:rsidRPr="00DB6882">
              <w:rPr>
                <w:rFonts w:cstheme="minorHAnsi"/>
              </w:rPr>
              <w:t>emavalideres uden fejl</w:t>
            </w:r>
          </w:p>
        </w:tc>
        <w:tc>
          <w:tcPr>
            <w:tcW w:w="1049" w:type="pct"/>
          </w:tcPr>
          <w:p w14:paraId="79C66CC2" w14:textId="77777777" w:rsidR="00970B4C" w:rsidRPr="00DB6882" w:rsidRDefault="00970B4C" w:rsidP="00970B4C">
            <w:pPr>
              <w:spacing w:after="0"/>
              <w:rPr>
                <w:rFonts w:cstheme="minorHAnsi"/>
              </w:rPr>
            </w:pPr>
          </w:p>
        </w:tc>
        <w:tc>
          <w:tcPr>
            <w:tcW w:w="400" w:type="pct"/>
          </w:tcPr>
          <w:p w14:paraId="4C473B7F" w14:textId="77777777" w:rsidR="00970B4C" w:rsidRPr="00DB6882" w:rsidRDefault="00970B4C" w:rsidP="00970B4C">
            <w:pPr>
              <w:spacing w:after="0"/>
              <w:rPr>
                <w:rFonts w:cstheme="minorHAnsi"/>
              </w:rPr>
            </w:pPr>
          </w:p>
        </w:tc>
      </w:tr>
      <w:tr w:rsidR="00970B4C" w:rsidRPr="00DB6882" w14:paraId="7DA20EC0" w14:textId="77777777" w:rsidTr="004B4572">
        <w:tc>
          <w:tcPr>
            <w:tcW w:w="250" w:type="pct"/>
          </w:tcPr>
          <w:p w14:paraId="13286D98"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11010FBA" w14:textId="65BFDFC7" w:rsidR="00970B4C" w:rsidRPr="00DB6882" w:rsidRDefault="00970B4C" w:rsidP="00970B4C">
            <w:pPr>
              <w:spacing w:after="0"/>
              <w:rPr>
                <w:rFonts w:cstheme="minorHAnsi"/>
              </w:rPr>
            </w:pPr>
            <w:r w:rsidRPr="00DB6882">
              <w:rPr>
                <w:rFonts w:cstheme="minorHAnsi"/>
              </w:rPr>
              <w:t>Udtrækket fra 2.3</w:t>
            </w:r>
            <w:r w:rsidR="005605DB" w:rsidRPr="00DB6882">
              <w:rPr>
                <w:rFonts w:cstheme="minorHAnsi"/>
              </w:rPr>
              <w:t>1</w:t>
            </w:r>
            <w:r w:rsidRPr="00DB6882">
              <w:rPr>
                <w:rFonts w:cstheme="minorHAnsi"/>
              </w:rPr>
              <w:t xml:space="preserve"> skal uploades til E-Journal</w:t>
            </w:r>
          </w:p>
        </w:tc>
        <w:tc>
          <w:tcPr>
            <w:tcW w:w="750" w:type="pct"/>
          </w:tcPr>
          <w:p w14:paraId="70C50C30" w14:textId="77777777" w:rsidR="00970B4C" w:rsidRPr="00DB6882" w:rsidRDefault="00970B4C" w:rsidP="00970B4C">
            <w:pPr>
              <w:spacing w:after="0"/>
              <w:rPr>
                <w:rFonts w:cstheme="minorHAnsi"/>
              </w:rPr>
            </w:pPr>
          </w:p>
        </w:tc>
        <w:tc>
          <w:tcPr>
            <w:tcW w:w="1126" w:type="pct"/>
          </w:tcPr>
          <w:p w14:paraId="5271816D" w14:textId="4CEE17E8" w:rsidR="00970B4C" w:rsidRPr="00DB6882" w:rsidRDefault="00970B4C" w:rsidP="00970B4C">
            <w:pPr>
              <w:spacing w:after="0"/>
              <w:rPr>
                <w:rStyle w:val="html-attribute-name"/>
                <w:rFonts w:cstheme="minorHAnsi"/>
                <w:szCs w:val="20"/>
              </w:rPr>
            </w:pPr>
            <w:r w:rsidRPr="00DB6882">
              <w:rPr>
                <w:rFonts w:cstheme="minorHAnsi"/>
              </w:rPr>
              <w:t>Udtrækket er blevet uploade</w:t>
            </w:r>
            <w:r w:rsidR="00143A71" w:rsidRPr="00DB6882">
              <w:rPr>
                <w:rFonts w:cstheme="minorHAnsi"/>
              </w:rPr>
              <w:t>t</w:t>
            </w:r>
            <w:r w:rsidRPr="00DB6882">
              <w:rPr>
                <w:rFonts w:cstheme="minorHAnsi"/>
              </w:rPr>
              <w:t xml:space="preserve"> til E-Journalen </w:t>
            </w:r>
          </w:p>
        </w:tc>
        <w:tc>
          <w:tcPr>
            <w:tcW w:w="1049" w:type="pct"/>
          </w:tcPr>
          <w:p w14:paraId="677F1354" w14:textId="77777777" w:rsidR="00970B4C" w:rsidRPr="00DB6882" w:rsidRDefault="00970B4C" w:rsidP="00970B4C">
            <w:pPr>
              <w:spacing w:after="0"/>
              <w:rPr>
                <w:rFonts w:cstheme="minorHAnsi"/>
              </w:rPr>
            </w:pPr>
          </w:p>
        </w:tc>
        <w:tc>
          <w:tcPr>
            <w:tcW w:w="400" w:type="pct"/>
          </w:tcPr>
          <w:p w14:paraId="11156A77" w14:textId="77777777" w:rsidR="00970B4C" w:rsidRPr="00DB6882" w:rsidRDefault="00970B4C" w:rsidP="00970B4C">
            <w:pPr>
              <w:spacing w:after="0"/>
              <w:rPr>
                <w:rFonts w:cstheme="minorHAnsi"/>
              </w:rPr>
            </w:pPr>
          </w:p>
        </w:tc>
      </w:tr>
      <w:tr w:rsidR="00970B4C" w:rsidRPr="00DB6882" w14:paraId="6CE8683E" w14:textId="77777777" w:rsidTr="004B4572">
        <w:tc>
          <w:tcPr>
            <w:tcW w:w="250" w:type="pct"/>
          </w:tcPr>
          <w:p w14:paraId="3A4635FC"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793F71A1" w14:textId="77777777" w:rsidR="00970B4C" w:rsidRPr="00DB6882" w:rsidRDefault="00970B4C" w:rsidP="00970B4C">
            <w:pPr>
              <w:spacing w:after="0"/>
              <w:jc w:val="center"/>
              <w:rPr>
                <w:rFonts w:cstheme="minorHAnsi"/>
                <w:b/>
                <w:bCs/>
              </w:rPr>
            </w:pPr>
            <w:r w:rsidRPr="00DB6882">
              <w:rPr>
                <w:rFonts w:cstheme="minorHAnsi"/>
                <w:b/>
                <w:bCs/>
              </w:rPr>
              <w:t>[Optionel]</w:t>
            </w:r>
          </w:p>
          <w:p w14:paraId="3291D04D" w14:textId="021DDA5A" w:rsidR="00970B4C" w:rsidRPr="00DB6882" w:rsidRDefault="00970B4C" w:rsidP="00970B4C">
            <w:pPr>
              <w:spacing w:after="0"/>
              <w:rPr>
                <w:rFonts w:cstheme="minorHAnsi"/>
              </w:rPr>
            </w:pPr>
            <w:r w:rsidRPr="00DB6882">
              <w:rPr>
                <w:rFonts w:cstheme="minorHAnsi"/>
              </w:rPr>
              <w:t xml:space="preserve">Sammenlign indhold i udtrækkene med visning på Sundhed.dk.  </w:t>
            </w:r>
          </w:p>
        </w:tc>
        <w:tc>
          <w:tcPr>
            <w:tcW w:w="750" w:type="pct"/>
          </w:tcPr>
          <w:p w14:paraId="1EF0E5F4" w14:textId="77777777" w:rsidR="00970B4C" w:rsidRPr="00DB6882" w:rsidRDefault="00970B4C" w:rsidP="00970B4C">
            <w:pPr>
              <w:spacing w:after="0"/>
              <w:rPr>
                <w:rFonts w:cstheme="minorHAnsi"/>
              </w:rPr>
            </w:pPr>
          </w:p>
        </w:tc>
        <w:tc>
          <w:tcPr>
            <w:tcW w:w="1126" w:type="pct"/>
          </w:tcPr>
          <w:p w14:paraId="5008AED9" w14:textId="77777777" w:rsidR="00970B4C" w:rsidRPr="00DB6882" w:rsidRDefault="00970B4C" w:rsidP="00970B4C">
            <w:pPr>
              <w:spacing w:after="0"/>
              <w:rPr>
                <w:rFonts w:cstheme="minorHAnsi"/>
              </w:rPr>
            </w:pPr>
            <w:r w:rsidRPr="00DB6882">
              <w:rPr>
                <w:rFonts w:cstheme="minorHAnsi"/>
              </w:rPr>
              <w:t>Dette teststep er optionel, da visning på Sundhed.dk ikke har betydning for certificeringen af selve XML SUP-udtræk.</w:t>
            </w:r>
          </w:p>
          <w:p w14:paraId="71553DD1" w14:textId="77777777" w:rsidR="00970B4C" w:rsidRPr="00DB6882" w:rsidRDefault="00970B4C" w:rsidP="00970B4C">
            <w:pPr>
              <w:spacing w:after="0"/>
              <w:rPr>
                <w:rFonts w:cstheme="minorHAnsi"/>
              </w:rPr>
            </w:pPr>
          </w:p>
          <w:p w14:paraId="13549C5E" w14:textId="244387BD" w:rsidR="00970B4C" w:rsidRPr="00DB6882" w:rsidRDefault="00970B4C" w:rsidP="00970B4C">
            <w:pPr>
              <w:spacing w:after="0"/>
              <w:rPr>
                <w:rFonts w:cstheme="minorHAnsi"/>
              </w:rPr>
            </w:pPr>
            <w:r w:rsidRPr="00DB6882">
              <w:rPr>
                <w:rFonts w:cstheme="minorHAnsi"/>
              </w:rPr>
              <w:t>Hovedforløbet er blevet beriget med ekstra data fra de to underforløb for Else Test Lauridsen.</w:t>
            </w:r>
          </w:p>
          <w:p w14:paraId="1AB27C2A" w14:textId="1E0D6DC5" w:rsidR="00970B4C" w:rsidRPr="00DB6882" w:rsidRDefault="00970B4C" w:rsidP="00970B4C">
            <w:pPr>
              <w:spacing w:after="0"/>
              <w:rPr>
                <w:rFonts w:cstheme="minorHAnsi"/>
              </w:rPr>
            </w:pPr>
          </w:p>
        </w:tc>
        <w:tc>
          <w:tcPr>
            <w:tcW w:w="1049" w:type="pct"/>
          </w:tcPr>
          <w:p w14:paraId="4C52056A" w14:textId="77777777" w:rsidR="00970B4C" w:rsidRPr="00DB6882" w:rsidRDefault="00970B4C" w:rsidP="00970B4C">
            <w:pPr>
              <w:spacing w:after="0"/>
              <w:rPr>
                <w:rFonts w:cstheme="minorHAnsi"/>
              </w:rPr>
            </w:pPr>
          </w:p>
        </w:tc>
        <w:tc>
          <w:tcPr>
            <w:tcW w:w="400" w:type="pct"/>
          </w:tcPr>
          <w:p w14:paraId="01A68928" w14:textId="77777777" w:rsidR="00970B4C" w:rsidRPr="00DB6882" w:rsidRDefault="00970B4C" w:rsidP="00970B4C">
            <w:pPr>
              <w:spacing w:after="0"/>
              <w:rPr>
                <w:rFonts w:cstheme="minorHAnsi"/>
              </w:rPr>
            </w:pPr>
          </w:p>
        </w:tc>
      </w:tr>
      <w:tr w:rsidR="00970B4C" w:rsidRPr="00DB6882" w14:paraId="2B072EF3" w14:textId="77777777" w:rsidTr="009B6F85">
        <w:tc>
          <w:tcPr>
            <w:tcW w:w="5000" w:type="pct"/>
            <w:gridSpan w:val="6"/>
          </w:tcPr>
          <w:p w14:paraId="0C267944" w14:textId="4E7EE58D" w:rsidR="00970B4C" w:rsidRPr="00DB6882" w:rsidRDefault="00970B4C" w:rsidP="00970B4C">
            <w:pPr>
              <w:spacing w:after="0"/>
              <w:jc w:val="center"/>
              <w:rPr>
                <w:rFonts w:cstheme="minorHAnsi"/>
                <w:b/>
                <w:bCs/>
              </w:rPr>
            </w:pPr>
            <w:r w:rsidRPr="00DB6882">
              <w:rPr>
                <w:rFonts w:cstheme="minorHAnsi"/>
                <w:b/>
                <w:bCs/>
              </w:rPr>
              <w:t>Nedenstående testcase omhandler brugen af sletning af det ene ud af to underforløb der er genereret i teststep 2.3</w:t>
            </w:r>
            <w:r w:rsidR="005605DB" w:rsidRPr="00DB6882">
              <w:rPr>
                <w:rFonts w:cstheme="minorHAnsi"/>
                <w:b/>
                <w:bCs/>
              </w:rPr>
              <w:t>1</w:t>
            </w:r>
            <w:r w:rsidRPr="00DB6882">
              <w:rPr>
                <w:rFonts w:cstheme="minorHAnsi"/>
                <w:b/>
                <w:bCs/>
              </w:rPr>
              <w:t>. Derefter slettes hele hovedforløbet fra teststep 2.2</w:t>
            </w:r>
            <w:r w:rsidR="005605DB" w:rsidRPr="00DB6882">
              <w:rPr>
                <w:rFonts w:cstheme="minorHAnsi"/>
                <w:b/>
                <w:bCs/>
              </w:rPr>
              <w:t>6</w:t>
            </w:r>
            <w:r w:rsidRPr="00DB6882">
              <w:rPr>
                <w:rFonts w:cstheme="minorHAnsi"/>
                <w:b/>
                <w:bCs/>
              </w:rPr>
              <w:t xml:space="preserve">. </w:t>
            </w:r>
          </w:p>
          <w:p w14:paraId="2BA3191D" w14:textId="77777777" w:rsidR="00970B4C" w:rsidRPr="00DB6882" w:rsidRDefault="00970B4C" w:rsidP="00970B4C">
            <w:pPr>
              <w:spacing w:after="0"/>
              <w:rPr>
                <w:rFonts w:cstheme="minorHAnsi"/>
              </w:rPr>
            </w:pPr>
          </w:p>
        </w:tc>
      </w:tr>
      <w:tr w:rsidR="00970B4C" w:rsidRPr="00DB6882" w14:paraId="3DA24515" w14:textId="77777777" w:rsidTr="004B4572">
        <w:tc>
          <w:tcPr>
            <w:tcW w:w="250" w:type="pct"/>
          </w:tcPr>
          <w:p w14:paraId="3BA081CF"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17A0BE97" w14:textId="2D0E96FA" w:rsidR="00970B4C" w:rsidRPr="00DB6882" w:rsidRDefault="00970B4C" w:rsidP="00970B4C">
            <w:pPr>
              <w:spacing w:after="0"/>
              <w:rPr>
                <w:rFonts w:cstheme="minorHAnsi"/>
              </w:rPr>
            </w:pPr>
            <w:r w:rsidRPr="00DB6882">
              <w:rPr>
                <w:rFonts w:cstheme="minorHAnsi"/>
              </w:rPr>
              <w:t>Lav en sletning af et af de to underforløb fra teststep 2.3</w:t>
            </w:r>
            <w:r w:rsidR="005605DB" w:rsidRPr="00DB6882">
              <w:rPr>
                <w:rFonts w:cstheme="minorHAnsi"/>
              </w:rPr>
              <w:t>1</w:t>
            </w:r>
            <w:r w:rsidRPr="00DB6882">
              <w:rPr>
                <w:rFonts w:cstheme="minorHAnsi"/>
              </w:rPr>
              <w:t>.</w:t>
            </w:r>
          </w:p>
        </w:tc>
        <w:tc>
          <w:tcPr>
            <w:tcW w:w="750" w:type="pct"/>
          </w:tcPr>
          <w:p w14:paraId="0CBC58E9" w14:textId="77777777" w:rsidR="00970B4C" w:rsidRPr="00DB6882" w:rsidRDefault="00970B4C" w:rsidP="00970B4C">
            <w:pPr>
              <w:spacing w:after="0"/>
              <w:rPr>
                <w:rFonts w:cstheme="minorHAnsi"/>
              </w:rPr>
            </w:pPr>
          </w:p>
        </w:tc>
        <w:tc>
          <w:tcPr>
            <w:tcW w:w="1126" w:type="pct"/>
          </w:tcPr>
          <w:p w14:paraId="69AC6951" w14:textId="77777777" w:rsidR="00970B4C" w:rsidRPr="00DB6882" w:rsidRDefault="00970B4C" w:rsidP="00970B4C">
            <w:pPr>
              <w:spacing w:after="0"/>
              <w:rPr>
                <w:rFonts w:cstheme="minorHAnsi"/>
              </w:rPr>
            </w:pPr>
            <w:r w:rsidRPr="00DB6882">
              <w:rPr>
                <w:rFonts w:cstheme="minorHAnsi"/>
              </w:rPr>
              <w:t>Der er angivet hvilket underforløb der er slettet.</w:t>
            </w:r>
          </w:p>
          <w:p w14:paraId="30ABA302" w14:textId="5F553965" w:rsidR="00970B4C" w:rsidRPr="00DB6882" w:rsidRDefault="00970B4C" w:rsidP="00970B4C">
            <w:pPr>
              <w:spacing w:after="0"/>
              <w:rPr>
                <w:rFonts w:cstheme="minorHAnsi"/>
              </w:rPr>
            </w:pPr>
          </w:p>
        </w:tc>
        <w:tc>
          <w:tcPr>
            <w:tcW w:w="1049" w:type="pct"/>
          </w:tcPr>
          <w:p w14:paraId="43995EB1" w14:textId="77777777" w:rsidR="00970B4C" w:rsidRPr="00DB6882" w:rsidRDefault="00970B4C" w:rsidP="00970B4C">
            <w:pPr>
              <w:spacing w:after="0"/>
              <w:rPr>
                <w:rFonts w:cstheme="minorHAnsi"/>
              </w:rPr>
            </w:pPr>
          </w:p>
        </w:tc>
        <w:tc>
          <w:tcPr>
            <w:tcW w:w="400" w:type="pct"/>
          </w:tcPr>
          <w:p w14:paraId="6DD27368" w14:textId="77777777" w:rsidR="00970B4C" w:rsidRPr="00DB6882" w:rsidRDefault="00970B4C" w:rsidP="00970B4C">
            <w:pPr>
              <w:spacing w:after="0"/>
              <w:rPr>
                <w:rFonts w:cstheme="minorHAnsi"/>
              </w:rPr>
            </w:pPr>
          </w:p>
        </w:tc>
      </w:tr>
      <w:tr w:rsidR="00970B4C" w:rsidRPr="00DB6882" w14:paraId="2F58740E" w14:textId="77777777" w:rsidTr="004B4572">
        <w:tc>
          <w:tcPr>
            <w:tcW w:w="250" w:type="pct"/>
          </w:tcPr>
          <w:p w14:paraId="1B80FCC9"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3E6E6D55" w14:textId="16F5E6AB" w:rsidR="00970B4C" w:rsidRPr="00DB6882" w:rsidRDefault="00970B4C" w:rsidP="00970B4C">
            <w:pPr>
              <w:spacing w:after="0"/>
              <w:rPr>
                <w:rFonts w:cstheme="minorHAnsi"/>
              </w:rPr>
            </w:pPr>
            <w:r w:rsidRPr="00DB6882">
              <w:rPr>
                <w:rFonts w:cstheme="minorHAnsi"/>
              </w:rPr>
              <w:t>Udtrækket fra 2.3</w:t>
            </w:r>
            <w:r w:rsidR="005F7F44" w:rsidRPr="00DB6882">
              <w:rPr>
                <w:rFonts w:cstheme="minorHAnsi"/>
              </w:rPr>
              <w:t>6</w:t>
            </w:r>
            <w:r w:rsidRPr="00DB6882">
              <w:rPr>
                <w:rFonts w:cstheme="minorHAnsi"/>
              </w:rPr>
              <w:t xml:space="preserve"> skal sendes til MedCom</w:t>
            </w:r>
          </w:p>
        </w:tc>
        <w:tc>
          <w:tcPr>
            <w:tcW w:w="750" w:type="pct"/>
          </w:tcPr>
          <w:p w14:paraId="2D652634" w14:textId="77777777" w:rsidR="00970B4C" w:rsidRPr="00DB6882" w:rsidRDefault="00970B4C" w:rsidP="00970B4C">
            <w:pPr>
              <w:spacing w:after="0"/>
              <w:rPr>
                <w:rFonts w:cstheme="minorHAnsi"/>
              </w:rPr>
            </w:pPr>
          </w:p>
        </w:tc>
        <w:tc>
          <w:tcPr>
            <w:tcW w:w="1126" w:type="pct"/>
          </w:tcPr>
          <w:p w14:paraId="1C7767F1" w14:textId="27449382" w:rsidR="00970B4C" w:rsidRPr="00DB6882" w:rsidRDefault="00970B4C" w:rsidP="00970B4C">
            <w:pPr>
              <w:spacing w:after="0"/>
              <w:rPr>
                <w:rFonts w:cstheme="minorHAnsi"/>
              </w:rPr>
            </w:pPr>
            <w:r w:rsidRPr="00DB6882">
              <w:rPr>
                <w:rFonts w:cstheme="minorHAnsi"/>
              </w:rPr>
              <w:t>Udtrækket sendes f.eks. via mail til MedCom</w:t>
            </w:r>
          </w:p>
        </w:tc>
        <w:tc>
          <w:tcPr>
            <w:tcW w:w="1049" w:type="pct"/>
          </w:tcPr>
          <w:p w14:paraId="2BDB543B" w14:textId="77777777" w:rsidR="00970B4C" w:rsidRPr="00DB6882" w:rsidRDefault="00970B4C" w:rsidP="00970B4C">
            <w:pPr>
              <w:spacing w:after="0"/>
              <w:rPr>
                <w:rFonts w:cstheme="minorHAnsi"/>
              </w:rPr>
            </w:pPr>
          </w:p>
        </w:tc>
        <w:tc>
          <w:tcPr>
            <w:tcW w:w="400" w:type="pct"/>
          </w:tcPr>
          <w:p w14:paraId="183B2072" w14:textId="77777777" w:rsidR="00970B4C" w:rsidRPr="00DB6882" w:rsidRDefault="00970B4C" w:rsidP="00970B4C">
            <w:pPr>
              <w:spacing w:after="0"/>
              <w:rPr>
                <w:rFonts w:cstheme="minorHAnsi"/>
              </w:rPr>
            </w:pPr>
          </w:p>
        </w:tc>
      </w:tr>
      <w:tr w:rsidR="00970B4C" w:rsidRPr="00DB6882" w14:paraId="1FD86AE7" w14:textId="77777777" w:rsidTr="004B4572">
        <w:tc>
          <w:tcPr>
            <w:tcW w:w="250" w:type="pct"/>
          </w:tcPr>
          <w:p w14:paraId="2D5C6AFE"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4D815FF9" w14:textId="61CE822D" w:rsidR="00970B4C" w:rsidRPr="00DB6882" w:rsidRDefault="00970B4C" w:rsidP="00970B4C">
            <w:pPr>
              <w:spacing w:after="0"/>
              <w:rPr>
                <w:rFonts w:cstheme="minorHAnsi"/>
              </w:rPr>
            </w:pPr>
            <w:r w:rsidRPr="00DB6882">
              <w:rPr>
                <w:rFonts w:cstheme="minorHAnsi"/>
              </w:rPr>
              <w:t>Udtrækket fra 2.3</w:t>
            </w:r>
            <w:r w:rsidR="005F7F44" w:rsidRPr="00DB6882">
              <w:rPr>
                <w:rFonts w:cstheme="minorHAnsi"/>
              </w:rPr>
              <w:t>6</w:t>
            </w:r>
            <w:r w:rsidRPr="00DB6882">
              <w:rPr>
                <w:rFonts w:cstheme="minorHAnsi"/>
              </w:rPr>
              <w:t xml:space="preserve"> s</w:t>
            </w:r>
            <w:r w:rsidR="003145A6" w:rsidRPr="00DB6882">
              <w:rPr>
                <w:rFonts w:cstheme="minorHAnsi"/>
              </w:rPr>
              <w:t>k</w:t>
            </w:r>
            <w:r w:rsidRPr="00DB6882">
              <w:rPr>
                <w:rFonts w:cstheme="minorHAnsi"/>
              </w:rPr>
              <w:t>emavalideres af MedCom</w:t>
            </w:r>
          </w:p>
        </w:tc>
        <w:tc>
          <w:tcPr>
            <w:tcW w:w="750" w:type="pct"/>
          </w:tcPr>
          <w:p w14:paraId="774BBB28" w14:textId="77777777" w:rsidR="00970B4C" w:rsidRPr="00DB6882" w:rsidRDefault="00970B4C" w:rsidP="00970B4C">
            <w:pPr>
              <w:spacing w:after="0"/>
              <w:rPr>
                <w:rFonts w:cstheme="minorHAnsi"/>
              </w:rPr>
            </w:pPr>
          </w:p>
        </w:tc>
        <w:tc>
          <w:tcPr>
            <w:tcW w:w="1126" w:type="pct"/>
          </w:tcPr>
          <w:p w14:paraId="5E72FFF8" w14:textId="1B8C6E55" w:rsidR="00970B4C" w:rsidRPr="00DB6882" w:rsidRDefault="00970B4C" w:rsidP="00970B4C">
            <w:pPr>
              <w:spacing w:after="0"/>
              <w:rPr>
                <w:rFonts w:cstheme="minorHAnsi"/>
              </w:rPr>
            </w:pPr>
            <w:r w:rsidRPr="00DB6882">
              <w:rPr>
                <w:rFonts w:cstheme="minorHAnsi"/>
              </w:rPr>
              <w:t>Udtrækket skal s</w:t>
            </w:r>
            <w:r w:rsidR="00016B63" w:rsidRPr="00DB6882">
              <w:rPr>
                <w:rFonts w:cstheme="minorHAnsi"/>
              </w:rPr>
              <w:t>k</w:t>
            </w:r>
            <w:r w:rsidRPr="00DB6882">
              <w:rPr>
                <w:rFonts w:cstheme="minorHAnsi"/>
              </w:rPr>
              <w:t>emavalideres uden fejl.</w:t>
            </w:r>
          </w:p>
          <w:p w14:paraId="3D265946" w14:textId="77777777" w:rsidR="00970B4C" w:rsidRPr="00DB6882" w:rsidRDefault="00970B4C" w:rsidP="00970B4C">
            <w:pPr>
              <w:spacing w:after="0"/>
              <w:rPr>
                <w:rFonts w:cstheme="minorHAnsi"/>
              </w:rPr>
            </w:pPr>
          </w:p>
          <w:p w14:paraId="65EFE981" w14:textId="77777777" w:rsidR="00970B4C" w:rsidRPr="00DB6882" w:rsidRDefault="00970B4C" w:rsidP="00970B4C">
            <w:pPr>
              <w:spacing w:after="0"/>
              <w:rPr>
                <w:rStyle w:val="html-attribute-name"/>
                <w:szCs w:val="20"/>
              </w:rPr>
            </w:pPr>
            <w:r w:rsidRPr="00DB6882">
              <w:rPr>
                <w:rStyle w:val="html-attribute-name"/>
                <w:rFonts w:cstheme="minorHAnsi"/>
                <w:szCs w:val="20"/>
              </w:rPr>
              <w:t>I</w:t>
            </w:r>
            <w:r w:rsidRPr="00DB6882">
              <w:rPr>
                <w:rStyle w:val="html-attribute-name"/>
                <w:szCs w:val="20"/>
              </w:rPr>
              <w:t xml:space="preserve"> XML SUP-udtræk er transaktionstype angivet som:</w:t>
            </w:r>
          </w:p>
          <w:p w14:paraId="2F57D65B" w14:textId="1F4594D4" w:rsidR="00970B4C" w:rsidRPr="00DB6882" w:rsidRDefault="00970B4C" w:rsidP="00970B4C">
            <w:pPr>
              <w:spacing w:after="0"/>
              <w:rPr>
                <w:rFonts w:cstheme="minorHAnsi"/>
              </w:rPr>
            </w:pPr>
            <w:r w:rsidRPr="00DB6882">
              <w:rPr>
                <w:rStyle w:val="html-attribute-name"/>
                <w:rFonts w:cstheme="minorHAnsi"/>
                <w:i/>
                <w:iCs/>
                <w:szCs w:val="20"/>
              </w:rPr>
              <w:lastRenderedPageBreak/>
              <w:t>TransaktionsType</w:t>
            </w:r>
            <w:r w:rsidRPr="00DB6882">
              <w:rPr>
                <w:rFonts w:cstheme="minorHAnsi"/>
                <w:i/>
                <w:iCs/>
                <w:szCs w:val="20"/>
              </w:rPr>
              <w:t>="</w:t>
            </w:r>
            <w:r w:rsidR="00A81A92" w:rsidRPr="00DB6882">
              <w:rPr>
                <w:rFonts w:cstheme="minorHAnsi"/>
                <w:i/>
                <w:iCs/>
                <w:szCs w:val="20"/>
              </w:rPr>
              <w:t>S</w:t>
            </w:r>
            <w:r w:rsidR="00092C19" w:rsidRPr="00DB6882">
              <w:t>let</w:t>
            </w:r>
            <w:r w:rsidRPr="00DB6882">
              <w:rPr>
                <w:rStyle w:val="html-attribute-value"/>
                <w:rFonts w:cstheme="minorHAnsi"/>
                <w:i/>
                <w:iCs/>
                <w:szCs w:val="20"/>
              </w:rPr>
              <w:t>S</w:t>
            </w:r>
            <w:r w:rsidRPr="00DB6882">
              <w:rPr>
                <w:rStyle w:val="html-attribute-value"/>
                <w:i/>
                <w:iCs/>
                <w:szCs w:val="20"/>
              </w:rPr>
              <w:t>pecielt</w:t>
            </w:r>
            <w:r w:rsidRPr="00DB6882">
              <w:rPr>
                <w:rFonts w:cstheme="minorHAnsi"/>
                <w:i/>
                <w:iCs/>
                <w:szCs w:val="20"/>
              </w:rPr>
              <w:t>"</w:t>
            </w:r>
          </w:p>
        </w:tc>
        <w:tc>
          <w:tcPr>
            <w:tcW w:w="1049" w:type="pct"/>
          </w:tcPr>
          <w:p w14:paraId="57C73F64" w14:textId="77777777" w:rsidR="00970B4C" w:rsidRPr="00DB6882" w:rsidRDefault="00970B4C" w:rsidP="00970B4C">
            <w:pPr>
              <w:spacing w:after="0"/>
              <w:rPr>
                <w:rFonts w:cstheme="minorHAnsi"/>
              </w:rPr>
            </w:pPr>
          </w:p>
        </w:tc>
        <w:tc>
          <w:tcPr>
            <w:tcW w:w="400" w:type="pct"/>
          </w:tcPr>
          <w:p w14:paraId="11D7D378" w14:textId="77777777" w:rsidR="00970B4C" w:rsidRPr="00DB6882" w:rsidRDefault="00970B4C" w:rsidP="00970B4C">
            <w:pPr>
              <w:spacing w:after="0"/>
              <w:rPr>
                <w:rFonts w:cstheme="minorHAnsi"/>
              </w:rPr>
            </w:pPr>
          </w:p>
        </w:tc>
      </w:tr>
      <w:tr w:rsidR="00970B4C" w:rsidRPr="00DB6882" w14:paraId="607040F5" w14:textId="77777777" w:rsidTr="004B4572">
        <w:tc>
          <w:tcPr>
            <w:tcW w:w="250" w:type="pct"/>
          </w:tcPr>
          <w:p w14:paraId="7452275F"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0EBD57C2" w14:textId="4915C1D2" w:rsidR="00970B4C" w:rsidRPr="00DB6882" w:rsidRDefault="00970B4C" w:rsidP="00970B4C">
            <w:pPr>
              <w:spacing w:after="0"/>
              <w:rPr>
                <w:rFonts w:cstheme="minorHAnsi"/>
              </w:rPr>
            </w:pPr>
            <w:r w:rsidRPr="00DB6882">
              <w:rPr>
                <w:rFonts w:cstheme="minorHAnsi"/>
              </w:rPr>
              <w:t>Udtrækket fra 2.3</w:t>
            </w:r>
            <w:r w:rsidR="005F7F44" w:rsidRPr="00DB6882">
              <w:rPr>
                <w:rFonts w:cstheme="minorHAnsi"/>
              </w:rPr>
              <w:t>6</w:t>
            </w:r>
            <w:r w:rsidRPr="00DB6882">
              <w:rPr>
                <w:rFonts w:cstheme="minorHAnsi"/>
              </w:rPr>
              <w:t xml:space="preserve"> skal uploades til E-Journal</w:t>
            </w:r>
          </w:p>
        </w:tc>
        <w:tc>
          <w:tcPr>
            <w:tcW w:w="750" w:type="pct"/>
          </w:tcPr>
          <w:p w14:paraId="10DC64DA" w14:textId="77777777" w:rsidR="00970B4C" w:rsidRPr="00DB6882" w:rsidRDefault="00970B4C" w:rsidP="00970B4C">
            <w:pPr>
              <w:spacing w:after="0"/>
              <w:rPr>
                <w:rFonts w:cstheme="minorHAnsi"/>
              </w:rPr>
            </w:pPr>
          </w:p>
        </w:tc>
        <w:tc>
          <w:tcPr>
            <w:tcW w:w="1126" w:type="pct"/>
          </w:tcPr>
          <w:p w14:paraId="7215BB96" w14:textId="7FE14826" w:rsidR="00970B4C" w:rsidRPr="00DB6882" w:rsidRDefault="00970B4C" w:rsidP="00970B4C">
            <w:pPr>
              <w:spacing w:after="0"/>
              <w:rPr>
                <w:rFonts w:cstheme="minorHAnsi"/>
              </w:rPr>
            </w:pPr>
            <w:r w:rsidRPr="00DB6882">
              <w:rPr>
                <w:rFonts w:cstheme="minorHAnsi"/>
              </w:rPr>
              <w:t xml:space="preserve">Udtrækket er blevet uploades til E-Journalen </w:t>
            </w:r>
          </w:p>
        </w:tc>
        <w:tc>
          <w:tcPr>
            <w:tcW w:w="1049" w:type="pct"/>
          </w:tcPr>
          <w:p w14:paraId="46CA52C4" w14:textId="77777777" w:rsidR="00970B4C" w:rsidRPr="00DB6882" w:rsidRDefault="00970B4C" w:rsidP="00970B4C">
            <w:pPr>
              <w:spacing w:after="0"/>
              <w:rPr>
                <w:rFonts w:cstheme="minorHAnsi"/>
              </w:rPr>
            </w:pPr>
          </w:p>
        </w:tc>
        <w:tc>
          <w:tcPr>
            <w:tcW w:w="400" w:type="pct"/>
          </w:tcPr>
          <w:p w14:paraId="5AD60AFC" w14:textId="77777777" w:rsidR="00970B4C" w:rsidRPr="00DB6882" w:rsidRDefault="00970B4C" w:rsidP="00970B4C">
            <w:pPr>
              <w:spacing w:after="0"/>
              <w:rPr>
                <w:rFonts w:cstheme="minorHAnsi"/>
              </w:rPr>
            </w:pPr>
          </w:p>
        </w:tc>
      </w:tr>
      <w:tr w:rsidR="00970B4C" w:rsidRPr="00DB6882" w14:paraId="5E60D6A6" w14:textId="77777777" w:rsidTr="004B4572">
        <w:tc>
          <w:tcPr>
            <w:tcW w:w="250" w:type="pct"/>
          </w:tcPr>
          <w:p w14:paraId="785F3143"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6554019E" w14:textId="77777777" w:rsidR="00970B4C" w:rsidRPr="00DB6882" w:rsidRDefault="00970B4C" w:rsidP="00970B4C">
            <w:pPr>
              <w:spacing w:after="0"/>
              <w:jc w:val="center"/>
              <w:rPr>
                <w:rFonts w:cstheme="minorHAnsi"/>
                <w:b/>
                <w:bCs/>
              </w:rPr>
            </w:pPr>
            <w:r w:rsidRPr="00DB6882">
              <w:rPr>
                <w:rFonts w:cstheme="minorHAnsi"/>
                <w:b/>
                <w:bCs/>
              </w:rPr>
              <w:t>[Optionel]</w:t>
            </w:r>
          </w:p>
          <w:p w14:paraId="76F1CEEC" w14:textId="7EED0B3B" w:rsidR="00970B4C" w:rsidRPr="00DB6882" w:rsidRDefault="00970B4C" w:rsidP="00970B4C">
            <w:pPr>
              <w:spacing w:after="0"/>
              <w:rPr>
                <w:rFonts w:cstheme="minorHAnsi"/>
              </w:rPr>
            </w:pPr>
            <w:r w:rsidRPr="00DB6882">
              <w:rPr>
                <w:rFonts w:cstheme="minorHAnsi"/>
              </w:rPr>
              <w:t xml:space="preserve">Sammenlign indhold i udtrækket med visning på Sundhed.dk.  </w:t>
            </w:r>
          </w:p>
        </w:tc>
        <w:tc>
          <w:tcPr>
            <w:tcW w:w="750" w:type="pct"/>
          </w:tcPr>
          <w:p w14:paraId="359C300B" w14:textId="77777777" w:rsidR="00970B4C" w:rsidRPr="00DB6882" w:rsidRDefault="00970B4C" w:rsidP="00970B4C">
            <w:pPr>
              <w:spacing w:after="0"/>
              <w:rPr>
                <w:rFonts w:cstheme="minorHAnsi"/>
              </w:rPr>
            </w:pPr>
          </w:p>
        </w:tc>
        <w:tc>
          <w:tcPr>
            <w:tcW w:w="1126" w:type="pct"/>
          </w:tcPr>
          <w:p w14:paraId="389D8CBC" w14:textId="77777777" w:rsidR="00970B4C" w:rsidRPr="00DB6882" w:rsidRDefault="00970B4C" w:rsidP="00970B4C">
            <w:pPr>
              <w:spacing w:after="0"/>
              <w:rPr>
                <w:rFonts w:cstheme="minorHAnsi"/>
              </w:rPr>
            </w:pPr>
            <w:r w:rsidRPr="00DB6882">
              <w:rPr>
                <w:rFonts w:cstheme="minorHAnsi"/>
              </w:rPr>
              <w:t>Dette teststep er optionel, da visning på Sundhed.dk ikke har betydning for certificeringen af selve XML SUP-udtræk.</w:t>
            </w:r>
          </w:p>
          <w:p w14:paraId="0F2CDB2C" w14:textId="77777777" w:rsidR="00970B4C" w:rsidRPr="00DB6882" w:rsidRDefault="00970B4C" w:rsidP="00970B4C">
            <w:pPr>
              <w:spacing w:after="0"/>
              <w:rPr>
                <w:rFonts w:cstheme="minorHAnsi"/>
              </w:rPr>
            </w:pPr>
          </w:p>
          <w:p w14:paraId="46E0D66A" w14:textId="6C126828" w:rsidR="00970B4C" w:rsidRPr="00DB6882" w:rsidRDefault="00970B4C" w:rsidP="00970B4C">
            <w:pPr>
              <w:spacing w:after="0"/>
              <w:rPr>
                <w:rFonts w:cstheme="minorHAnsi"/>
              </w:rPr>
            </w:pPr>
            <w:r w:rsidRPr="00DB6882">
              <w:rPr>
                <w:rFonts w:cstheme="minorHAnsi"/>
              </w:rPr>
              <w:t xml:space="preserve">Hovedforløbet indeholder ikke længere de data, der var på det underforløb som blev slettet i teststep 2.37. </w:t>
            </w:r>
          </w:p>
          <w:p w14:paraId="43EBD6A9" w14:textId="77777777" w:rsidR="00970B4C" w:rsidRPr="00DB6882" w:rsidRDefault="00970B4C" w:rsidP="00970B4C">
            <w:pPr>
              <w:spacing w:after="0"/>
              <w:rPr>
                <w:rFonts w:cstheme="minorHAnsi"/>
              </w:rPr>
            </w:pPr>
          </w:p>
        </w:tc>
        <w:tc>
          <w:tcPr>
            <w:tcW w:w="1049" w:type="pct"/>
          </w:tcPr>
          <w:p w14:paraId="4996E1DE" w14:textId="77777777" w:rsidR="00970B4C" w:rsidRPr="00DB6882" w:rsidRDefault="00970B4C" w:rsidP="00970B4C">
            <w:pPr>
              <w:spacing w:after="0"/>
              <w:rPr>
                <w:rFonts w:cstheme="minorHAnsi"/>
              </w:rPr>
            </w:pPr>
          </w:p>
        </w:tc>
        <w:tc>
          <w:tcPr>
            <w:tcW w:w="400" w:type="pct"/>
          </w:tcPr>
          <w:p w14:paraId="3C63DEA3" w14:textId="77777777" w:rsidR="00970B4C" w:rsidRPr="00DB6882" w:rsidRDefault="00970B4C" w:rsidP="00970B4C">
            <w:pPr>
              <w:spacing w:after="0"/>
              <w:rPr>
                <w:rFonts w:cstheme="minorHAnsi"/>
              </w:rPr>
            </w:pPr>
          </w:p>
        </w:tc>
      </w:tr>
      <w:tr w:rsidR="00970B4C" w:rsidRPr="00DB6882" w14:paraId="3A001C6A" w14:textId="77777777" w:rsidTr="004B4572">
        <w:tc>
          <w:tcPr>
            <w:tcW w:w="250" w:type="pct"/>
          </w:tcPr>
          <w:p w14:paraId="6D25D0A1"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5EC1ABBE" w14:textId="7D062C62" w:rsidR="00970B4C" w:rsidRPr="00DB6882" w:rsidRDefault="00970B4C" w:rsidP="00970B4C">
            <w:pPr>
              <w:spacing w:after="0"/>
              <w:rPr>
                <w:rFonts w:cstheme="minorHAnsi"/>
                <w:b/>
                <w:bCs/>
              </w:rPr>
            </w:pPr>
            <w:r w:rsidRPr="00DB6882">
              <w:rPr>
                <w:rFonts w:cstheme="minorHAnsi"/>
              </w:rPr>
              <w:t>Lav en sletning af hovedforløbet fra teststep 2.2</w:t>
            </w:r>
            <w:r w:rsidR="005F7F44" w:rsidRPr="00DB6882">
              <w:rPr>
                <w:rFonts w:cstheme="minorHAnsi"/>
              </w:rPr>
              <w:t>6</w:t>
            </w:r>
            <w:r w:rsidRPr="00DB6882">
              <w:rPr>
                <w:rFonts w:cstheme="minorHAnsi"/>
              </w:rPr>
              <w:t>.</w:t>
            </w:r>
          </w:p>
        </w:tc>
        <w:tc>
          <w:tcPr>
            <w:tcW w:w="750" w:type="pct"/>
          </w:tcPr>
          <w:p w14:paraId="46E69095" w14:textId="77777777" w:rsidR="00970B4C" w:rsidRPr="00DB6882" w:rsidRDefault="00970B4C" w:rsidP="00970B4C">
            <w:pPr>
              <w:spacing w:after="0"/>
              <w:rPr>
                <w:rFonts w:cstheme="minorHAnsi"/>
              </w:rPr>
            </w:pPr>
          </w:p>
        </w:tc>
        <w:tc>
          <w:tcPr>
            <w:tcW w:w="1126" w:type="pct"/>
          </w:tcPr>
          <w:p w14:paraId="164587F0" w14:textId="77777777" w:rsidR="00970B4C" w:rsidRPr="00DB6882" w:rsidRDefault="00970B4C" w:rsidP="00970B4C">
            <w:pPr>
              <w:spacing w:after="0"/>
              <w:rPr>
                <w:rFonts w:cstheme="minorHAnsi"/>
              </w:rPr>
            </w:pPr>
          </w:p>
        </w:tc>
        <w:tc>
          <w:tcPr>
            <w:tcW w:w="1049" w:type="pct"/>
          </w:tcPr>
          <w:p w14:paraId="047CB392" w14:textId="77777777" w:rsidR="00970B4C" w:rsidRPr="00DB6882" w:rsidRDefault="00970B4C" w:rsidP="00970B4C">
            <w:pPr>
              <w:spacing w:after="0"/>
              <w:rPr>
                <w:rFonts w:cstheme="minorHAnsi"/>
              </w:rPr>
            </w:pPr>
          </w:p>
        </w:tc>
        <w:tc>
          <w:tcPr>
            <w:tcW w:w="400" w:type="pct"/>
          </w:tcPr>
          <w:p w14:paraId="3F01900D" w14:textId="77777777" w:rsidR="00970B4C" w:rsidRPr="00DB6882" w:rsidRDefault="00970B4C" w:rsidP="00970B4C">
            <w:pPr>
              <w:spacing w:after="0"/>
              <w:rPr>
                <w:rFonts w:cstheme="minorHAnsi"/>
              </w:rPr>
            </w:pPr>
          </w:p>
        </w:tc>
      </w:tr>
      <w:tr w:rsidR="00970B4C" w:rsidRPr="00DB6882" w14:paraId="5FEF0F24" w14:textId="77777777" w:rsidTr="004B4572">
        <w:tc>
          <w:tcPr>
            <w:tcW w:w="250" w:type="pct"/>
          </w:tcPr>
          <w:p w14:paraId="10F88C85"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2A3384D6" w14:textId="1CBC8D42" w:rsidR="00970B4C" w:rsidRPr="00DB6882" w:rsidRDefault="00970B4C" w:rsidP="00970B4C">
            <w:pPr>
              <w:spacing w:after="0"/>
              <w:rPr>
                <w:rFonts w:cstheme="minorHAnsi"/>
                <w:b/>
                <w:bCs/>
              </w:rPr>
            </w:pPr>
            <w:r w:rsidRPr="00DB6882">
              <w:rPr>
                <w:rFonts w:cstheme="minorHAnsi"/>
              </w:rPr>
              <w:t>Udtrækket fra 2.4</w:t>
            </w:r>
            <w:r w:rsidR="005F7F44" w:rsidRPr="00DB6882">
              <w:rPr>
                <w:rFonts w:cstheme="minorHAnsi"/>
              </w:rPr>
              <w:t>1</w:t>
            </w:r>
            <w:r w:rsidRPr="00DB6882">
              <w:rPr>
                <w:rFonts w:cstheme="minorHAnsi"/>
              </w:rPr>
              <w:t xml:space="preserve"> skal sendes til MedCom</w:t>
            </w:r>
          </w:p>
        </w:tc>
        <w:tc>
          <w:tcPr>
            <w:tcW w:w="750" w:type="pct"/>
          </w:tcPr>
          <w:p w14:paraId="157BDA44" w14:textId="77777777" w:rsidR="00970B4C" w:rsidRPr="00DB6882" w:rsidRDefault="00970B4C" w:rsidP="00970B4C">
            <w:pPr>
              <w:spacing w:after="0"/>
              <w:rPr>
                <w:rFonts w:cstheme="minorHAnsi"/>
              </w:rPr>
            </w:pPr>
          </w:p>
        </w:tc>
        <w:tc>
          <w:tcPr>
            <w:tcW w:w="1126" w:type="pct"/>
          </w:tcPr>
          <w:p w14:paraId="4B7111FC" w14:textId="051939AC" w:rsidR="00970B4C" w:rsidRPr="00DB6882" w:rsidRDefault="00970B4C" w:rsidP="00970B4C">
            <w:pPr>
              <w:spacing w:after="0"/>
              <w:rPr>
                <w:rFonts w:cstheme="minorHAnsi"/>
              </w:rPr>
            </w:pPr>
            <w:r w:rsidRPr="00DB6882">
              <w:rPr>
                <w:rFonts w:cstheme="minorHAnsi"/>
              </w:rPr>
              <w:t>Udtrækket sendes f.eks. via mail til MedCom</w:t>
            </w:r>
          </w:p>
        </w:tc>
        <w:tc>
          <w:tcPr>
            <w:tcW w:w="1049" w:type="pct"/>
          </w:tcPr>
          <w:p w14:paraId="4BCBBBA0" w14:textId="77777777" w:rsidR="00970B4C" w:rsidRPr="00DB6882" w:rsidRDefault="00970B4C" w:rsidP="00970B4C">
            <w:pPr>
              <w:spacing w:after="0"/>
              <w:rPr>
                <w:rFonts w:cstheme="minorHAnsi"/>
              </w:rPr>
            </w:pPr>
          </w:p>
        </w:tc>
        <w:tc>
          <w:tcPr>
            <w:tcW w:w="400" w:type="pct"/>
          </w:tcPr>
          <w:p w14:paraId="61E9C31D" w14:textId="77777777" w:rsidR="00970B4C" w:rsidRPr="00DB6882" w:rsidRDefault="00970B4C" w:rsidP="00970B4C">
            <w:pPr>
              <w:spacing w:after="0"/>
              <w:rPr>
                <w:rFonts w:cstheme="minorHAnsi"/>
              </w:rPr>
            </w:pPr>
          </w:p>
        </w:tc>
      </w:tr>
      <w:tr w:rsidR="00970B4C" w:rsidRPr="00DB6882" w14:paraId="4CEEE503" w14:textId="77777777" w:rsidTr="004B4572">
        <w:tc>
          <w:tcPr>
            <w:tcW w:w="250" w:type="pct"/>
          </w:tcPr>
          <w:p w14:paraId="4C21F7DC"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4E2E912E" w14:textId="453F7409" w:rsidR="00970B4C" w:rsidRPr="00DB6882" w:rsidRDefault="00970B4C" w:rsidP="00970B4C">
            <w:pPr>
              <w:spacing w:after="0"/>
              <w:rPr>
                <w:rFonts w:cstheme="minorHAnsi"/>
                <w:b/>
                <w:bCs/>
              </w:rPr>
            </w:pPr>
            <w:r w:rsidRPr="00DB6882">
              <w:rPr>
                <w:rFonts w:cstheme="minorHAnsi"/>
              </w:rPr>
              <w:t>Udtrækket fra 2.4</w:t>
            </w:r>
            <w:r w:rsidR="005F7F44" w:rsidRPr="00DB6882">
              <w:rPr>
                <w:rFonts w:cstheme="minorHAnsi"/>
              </w:rPr>
              <w:t>1</w:t>
            </w:r>
            <w:r w:rsidRPr="00DB6882">
              <w:rPr>
                <w:rFonts w:cstheme="minorHAnsi"/>
              </w:rPr>
              <w:t xml:space="preserve"> schema-valideres af MedCom</w:t>
            </w:r>
          </w:p>
        </w:tc>
        <w:tc>
          <w:tcPr>
            <w:tcW w:w="750" w:type="pct"/>
          </w:tcPr>
          <w:p w14:paraId="6B847EE1" w14:textId="77777777" w:rsidR="00970B4C" w:rsidRPr="00DB6882" w:rsidRDefault="00970B4C" w:rsidP="00970B4C">
            <w:pPr>
              <w:spacing w:after="0"/>
              <w:rPr>
                <w:rFonts w:cstheme="minorHAnsi"/>
              </w:rPr>
            </w:pPr>
          </w:p>
        </w:tc>
        <w:tc>
          <w:tcPr>
            <w:tcW w:w="1126" w:type="pct"/>
          </w:tcPr>
          <w:p w14:paraId="56A81228" w14:textId="1CDD66CC" w:rsidR="00970B4C" w:rsidRPr="00DB6882" w:rsidRDefault="00970B4C" w:rsidP="00970B4C">
            <w:pPr>
              <w:spacing w:after="0"/>
              <w:rPr>
                <w:rFonts w:cstheme="minorHAnsi"/>
              </w:rPr>
            </w:pPr>
            <w:r w:rsidRPr="00DB6882">
              <w:rPr>
                <w:rFonts w:cstheme="minorHAnsi"/>
              </w:rPr>
              <w:t>Udtrækket skal s</w:t>
            </w:r>
            <w:r w:rsidR="00B62F33" w:rsidRPr="00DB6882">
              <w:rPr>
                <w:rFonts w:cstheme="minorHAnsi"/>
              </w:rPr>
              <w:t>k</w:t>
            </w:r>
            <w:r w:rsidRPr="00DB6882">
              <w:rPr>
                <w:rFonts w:cstheme="minorHAnsi"/>
              </w:rPr>
              <w:t>emavalideres uden fejl.</w:t>
            </w:r>
          </w:p>
          <w:p w14:paraId="08CD6E10" w14:textId="77777777" w:rsidR="00970B4C" w:rsidRPr="00DB6882" w:rsidRDefault="00970B4C" w:rsidP="00970B4C">
            <w:pPr>
              <w:spacing w:after="0"/>
              <w:rPr>
                <w:rFonts w:cstheme="minorHAnsi"/>
              </w:rPr>
            </w:pPr>
          </w:p>
          <w:p w14:paraId="4C041402" w14:textId="77777777" w:rsidR="00970B4C" w:rsidRPr="00DB6882" w:rsidRDefault="00970B4C" w:rsidP="00970B4C">
            <w:pPr>
              <w:spacing w:after="0"/>
              <w:rPr>
                <w:rStyle w:val="html-attribute-name"/>
                <w:szCs w:val="20"/>
              </w:rPr>
            </w:pPr>
            <w:r w:rsidRPr="00DB6882">
              <w:rPr>
                <w:rStyle w:val="html-attribute-name"/>
                <w:rFonts w:cstheme="minorHAnsi"/>
                <w:szCs w:val="20"/>
              </w:rPr>
              <w:t>I</w:t>
            </w:r>
            <w:r w:rsidRPr="00DB6882">
              <w:rPr>
                <w:rStyle w:val="html-attribute-name"/>
                <w:szCs w:val="20"/>
              </w:rPr>
              <w:t xml:space="preserve"> XML SUP-udtræk er transaktionstype angivet som:</w:t>
            </w:r>
          </w:p>
          <w:p w14:paraId="4945FDE4" w14:textId="77777777" w:rsidR="00970B4C" w:rsidRPr="00DB6882" w:rsidRDefault="00970B4C" w:rsidP="00970B4C">
            <w:pPr>
              <w:spacing w:after="0"/>
              <w:rPr>
                <w:rFonts w:cstheme="minorHAnsi"/>
                <w:i/>
                <w:iCs/>
                <w:szCs w:val="20"/>
              </w:rPr>
            </w:pPr>
            <w:r w:rsidRPr="00DB6882">
              <w:rPr>
                <w:rStyle w:val="html-attribute-name"/>
                <w:rFonts w:cstheme="minorHAnsi"/>
                <w:i/>
                <w:iCs/>
                <w:szCs w:val="20"/>
              </w:rPr>
              <w:t>TransaktionsType</w:t>
            </w:r>
            <w:r w:rsidRPr="00DB6882">
              <w:rPr>
                <w:rFonts w:cstheme="minorHAnsi"/>
                <w:i/>
                <w:iCs/>
                <w:szCs w:val="20"/>
              </w:rPr>
              <w:t>="</w:t>
            </w:r>
            <w:r w:rsidR="00A81A92" w:rsidRPr="00DB6882">
              <w:rPr>
                <w:rStyle w:val="html-attribute-value"/>
              </w:rPr>
              <w:t>Slet</w:t>
            </w:r>
            <w:r w:rsidRPr="00DB6882">
              <w:rPr>
                <w:rStyle w:val="html-attribute-value"/>
                <w:rFonts w:cstheme="minorHAnsi"/>
                <w:i/>
                <w:iCs/>
                <w:szCs w:val="20"/>
              </w:rPr>
              <w:t>S</w:t>
            </w:r>
            <w:r w:rsidRPr="00DB6882">
              <w:rPr>
                <w:rStyle w:val="html-attribute-value"/>
                <w:i/>
                <w:iCs/>
                <w:szCs w:val="20"/>
              </w:rPr>
              <w:t>pecielt</w:t>
            </w:r>
            <w:r w:rsidRPr="00DB6882">
              <w:rPr>
                <w:rFonts w:cstheme="minorHAnsi"/>
                <w:i/>
                <w:iCs/>
                <w:szCs w:val="20"/>
              </w:rPr>
              <w:t>"</w:t>
            </w:r>
            <w:r w:rsidR="00344440" w:rsidRPr="00DB6882">
              <w:rPr>
                <w:rFonts w:cstheme="minorHAnsi"/>
                <w:i/>
                <w:iCs/>
                <w:szCs w:val="20"/>
              </w:rPr>
              <w:t>.</w:t>
            </w:r>
          </w:p>
          <w:p w14:paraId="4FFA43F8" w14:textId="77777777" w:rsidR="00344440" w:rsidRPr="00DB6882" w:rsidRDefault="00344440" w:rsidP="00970B4C">
            <w:pPr>
              <w:spacing w:after="0"/>
              <w:rPr>
                <w:rFonts w:cstheme="minorHAnsi"/>
                <w:i/>
                <w:iCs/>
                <w:szCs w:val="20"/>
              </w:rPr>
            </w:pPr>
          </w:p>
          <w:p w14:paraId="55047087" w14:textId="1A5104E2" w:rsidR="00344440" w:rsidRPr="00DB6882" w:rsidRDefault="00344440" w:rsidP="00970B4C">
            <w:pPr>
              <w:spacing w:after="0"/>
              <w:rPr>
                <w:rFonts w:cstheme="minorHAnsi"/>
              </w:rPr>
            </w:pPr>
            <w:r w:rsidRPr="00DB6882">
              <w:rPr>
                <w:rFonts w:cstheme="minorHAnsi"/>
              </w:rPr>
              <w:t xml:space="preserve">Det anbefales at ved sletning af hovedforløb, at de eventuelle underforløb også slettes. </w:t>
            </w:r>
            <w:r w:rsidR="003E6921" w:rsidRPr="00DB6882">
              <w:rPr>
                <w:rFonts w:cstheme="minorHAnsi"/>
              </w:rPr>
              <w:t>Hvis der er underforløb i E-Journalen som ikke matcher med et hovedforløb, så vil det udløse en alarm</w:t>
            </w:r>
            <w:r w:rsidR="001B1104" w:rsidRPr="00DB6882">
              <w:rPr>
                <w:rFonts w:cstheme="minorHAnsi"/>
              </w:rPr>
              <w:t xml:space="preserve"> efter givet tidspunkt</w:t>
            </w:r>
            <w:r w:rsidR="003E6921" w:rsidRPr="00DB6882">
              <w:rPr>
                <w:rFonts w:cstheme="minorHAnsi"/>
              </w:rPr>
              <w:t xml:space="preserve">. </w:t>
            </w:r>
          </w:p>
        </w:tc>
        <w:tc>
          <w:tcPr>
            <w:tcW w:w="1049" w:type="pct"/>
          </w:tcPr>
          <w:p w14:paraId="265DCF60" w14:textId="77777777" w:rsidR="00970B4C" w:rsidRPr="00DB6882" w:rsidRDefault="00970B4C" w:rsidP="00970B4C">
            <w:pPr>
              <w:spacing w:after="0"/>
              <w:rPr>
                <w:rFonts w:cstheme="minorHAnsi"/>
              </w:rPr>
            </w:pPr>
          </w:p>
        </w:tc>
        <w:tc>
          <w:tcPr>
            <w:tcW w:w="400" w:type="pct"/>
          </w:tcPr>
          <w:p w14:paraId="77E951AA" w14:textId="77777777" w:rsidR="00970B4C" w:rsidRPr="00DB6882" w:rsidRDefault="00970B4C" w:rsidP="00970B4C">
            <w:pPr>
              <w:spacing w:after="0"/>
              <w:rPr>
                <w:rFonts w:cstheme="minorHAnsi"/>
              </w:rPr>
            </w:pPr>
          </w:p>
        </w:tc>
      </w:tr>
      <w:tr w:rsidR="00970B4C" w:rsidRPr="00DB6882" w14:paraId="63264F3D" w14:textId="77777777" w:rsidTr="004B4572">
        <w:tc>
          <w:tcPr>
            <w:tcW w:w="250" w:type="pct"/>
          </w:tcPr>
          <w:p w14:paraId="46BA1316"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6B7B0DBA" w14:textId="74BD71DA" w:rsidR="00970B4C" w:rsidRPr="00DB6882" w:rsidRDefault="00970B4C" w:rsidP="00970B4C">
            <w:pPr>
              <w:spacing w:after="0"/>
              <w:rPr>
                <w:rFonts w:cstheme="minorHAnsi"/>
                <w:b/>
                <w:bCs/>
              </w:rPr>
            </w:pPr>
            <w:r w:rsidRPr="00DB6882">
              <w:rPr>
                <w:rFonts w:cstheme="minorHAnsi"/>
              </w:rPr>
              <w:t>Udtrækket fra 2.4</w:t>
            </w:r>
            <w:r w:rsidR="005F7F44" w:rsidRPr="00DB6882">
              <w:rPr>
                <w:rFonts w:cstheme="minorHAnsi"/>
              </w:rPr>
              <w:t xml:space="preserve">1 </w:t>
            </w:r>
            <w:r w:rsidRPr="00DB6882">
              <w:rPr>
                <w:rFonts w:cstheme="minorHAnsi"/>
              </w:rPr>
              <w:t>skal uploades til E-</w:t>
            </w:r>
            <w:r w:rsidR="005C2AC9" w:rsidRPr="00DB6882">
              <w:rPr>
                <w:rFonts w:cstheme="minorHAnsi"/>
              </w:rPr>
              <w:t>j</w:t>
            </w:r>
            <w:r w:rsidRPr="00DB6882">
              <w:rPr>
                <w:rFonts w:cstheme="minorHAnsi"/>
              </w:rPr>
              <w:t>ournal</w:t>
            </w:r>
          </w:p>
        </w:tc>
        <w:tc>
          <w:tcPr>
            <w:tcW w:w="750" w:type="pct"/>
          </w:tcPr>
          <w:p w14:paraId="6ACA977F" w14:textId="77777777" w:rsidR="00970B4C" w:rsidRPr="00DB6882" w:rsidRDefault="00970B4C" w:rsidP="00970B4C">
            <w:pPr>
              <w:spacing w:after="0"/>
              <w:rPr>
                <w:rFonts w:cstheme="minorHAnsi"/>
              </w:rPr>
            </w:pPr>
          </w:p>
        </w:tc>
        <w:tc>
          <w:tcPr>
            <w:tcW w:w="1126" w:type="pct"/>
          </w:tcPr>
          <w:p w14:paraId="7922D7F2" w14:textId="5FF914D1" w:rsidR="00970B4C" w:rsidRPr="00DB6882" w:rsidRDefault="00970B4C" w:rsidP="00970B4C">
            <w:pPr>
              <w:spacing w:after="0"/>
              <w:rPr>
                <w:rFonts w:cstheme="minorHAnsi"/>
              </w:rPr>
            </w:pPr>
            <w:r w:rsidRPr="00DB6882">
              <w:rPr>
                <w:rFonts w:cstheme="minorHAnsi"/>
              </w:rPr>
              <w:t xml:space="preserve">Udtrækket er blevet uploades til E-Journalen </w:t>
            </w:r>
          </w:p>
        </w:tc>
        <w:tc>
          <w:tcPr>
            <w:tcW w:w="1049" w:type="pct"/>
          </w:tcPr>
          <w:p w14:paraId="48C36602" w14:textId="77777777" w:rsidR="00970B4C" w:rsidRPr="00DB6882" w:rsidRDefault="00970B4C" w:rsidP="00970B4C">
            <w:pPr>
              <w:spacing w:after="0"/>
              <w:rPr>
                <w:rFonts w:cstheme="minorHAnsi"/>
              </w:rPr>
            </w:pPr>
          </w:p>
        </w:tc>
        <w:tc>
          <w:tcPr>
            <w:tcW w:w="400" w:type="pct"/>
          </w:tcPr>
          <w:p w14:paraId="0B2D47C0" w14:textId="77777777" w:rsidR="00970B4C" w:rsidRPr="00DB6882" w:rsidRDefault="00970B4C" w:rsidP="00970B4C">
            <w:pPr>
              <w:spacing w:after="0"/>
              <w:rPr>
                <w:rFonts w:cstheme="minorHAnsi"/>
              </w:rPr>
            </w:pPr>
          </w:p>
        </w:tc>
      </w:tr>
      <w:tr w:rsidR="00970B4C" w:rsidRPr="00DB6882" w14:paraId="2677BE06" w14:textId="77777777" w:rsidTr="004B4572">
        <w:tc>
          <w:tcPr>
            <w:tcW w:w="250" w:type="pct"/>
          </w:tcPr>
          <w:p w14:paraId="03789A6D"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71A0905C" w14:textId="77777777" w:rsidR="00970B4C" w:rsidRPr="00DB6882" w:rsidRDefault="00970B4C" w:rsidP="00970B4C">
            <w:pPr>
              <w:spacing w:after="0"/>
              <w:jc w:val="center"/>
              <w:rPr>
                <w:rFonts w:cstheme="minorHAnsi"/>
                <w:b/>
                <w:bCs/>
              </w:rPr>
            </w:pPr>
            <w:r w:rsidRPr="00DB6882">
              <w:rPr>
                <w:rFonts w:cstheme="minorHAnsi"/>
                <w:b/>
                <w:bCs/>
              </w:rPr>
              <w:t>[Optionel]</w:t>
            </w:r>
          </w:p>
          <w:p w14:paraId="44C8F108" w14:textId="1DB8252A" w:rsidR="00970B4C" w:rsidRPr="00DB6882" w:rsidRDefault="00970B4C" w:rsidP="00970B4C">
            <w:pPr>
              <w:spacing w:after="0"/>
              <w:rPr>
                <w:rFonts w:cstheme="minorHAnsi"/>
                <w:b/>
                <w:bCs/>
              </w:rPr>
            </w:pPr>
            <w:r w:rsidRPr="00DB6882">
              <w:rPr>
                <w:rFonts w:cstheme="minorHAnsi"/>
              </w:rPr>
              <w:t xml:space="preserve">Sammenlign indhold i udtrækket med visning på Sundhed.dk.  </w:t>
            </w:r>
          </w:p>
        </w:tc>
        <w:tc>
          <w:tcPr>
            <w:tcW w:w="750" w:type="pct"/>
          </w:tcPr>
          <w:p w14:paraId="6BD3AAE7" w14:textId="77777777" w:rsidR="00970B4C" w:rsidRPr="00DB6882" w:rsidRDefault="00970B4C" w:rsidP="00970B4C">
            <w:pPr>
              <w:spacing w:after="0"/>
              <w:rPr>
                <w:rFonts w:cstheme="minorHAnsi"/>
              </w:rPr>
            </w:pPr>
          </w:p>
        </w:tc>
        <w:tc>
          <w:tcPr>
            <w:tcW w:w="1126" w:type="pct"/>
          </w:tcPr>
          <w:p w14:paraId="1BA46881" w14:textId="77777777" w:rsidR="00970B4C" w:rsidRPr="00DB6882" w:rsidRDefault="00970B4C" w:rsidP="00970B4C">
            <w:pPr>
              <w:spacing w:after="0"/>
              <w:rPr>
                <w:rFonts w:cstheme="minorHAnsi"/>
              </w:rPr>
            </w:pPr>
            <w:r w:rsidRPr="00DB6882">
              <w:rPr>
                <w:rFonts w:cstheme="minorHAnsi"/>
              </w:rPr>
              <w:t>Dette teststep er optionel, da visning på Sundhed.dk ikke har betydning for certificeringen af selve XML SUP-udtræk.</w:t>
            </w:r>
          </w:p>
          <w:p w14:paraId="0D49CF12" w14:textId="77777777" w:rsidR="00970B4C" w:rsidRPr="00DB6882" w:rsidRDefault="00970B4C" w:rsidP="00970B4C">
            <w:pPr>
              <w:spacing w:after="0"/>
              <w:rPr>
                <w:rFonts w:cstheme="minorHAnsi"/>
              </w:rPr>
            </w:pPr>
          </w:p>
          <w:p w14:paraId="2A224820" w14:textId="51012F0F" w:rsidR="00970B4C" w:rsidRPr="00DB6882" w:rsidRDefault="00970B4C" w:rsidP="00970B4C">
            <w:pPr>
              <w:spacing w:after="0"/>
              <w:rPr>
                <w:rFonts w:cstheme="minorHAnsi"/>
              </w:rPr>
            </w:pPr>
            <w:r w:rsidRPr="00DB6882">
              <w:rPr>
                <w:rFonts w:cstheme="minorHAnsi"/>
              </w:rPr>
              <w:t>Der vises</w:t>
            </w:r>
            <w:r w:rsidRPr="00DB6882">
              <w:rPr>
                <w:rFonts w:cstheme="minorHAnsi"/>
                <w:b/>
                <w:bCs/>
              </w:rPr>
              <w:t xml:space="preserve"> ingen</w:t>
            </w:r>
            <w:r w:rsidRPr="00DB6882">
              <w:rPr>
                <w:rFonts w:cstheme="minorHAnsi"/>
              </w:rPr>
              <w:t xml:space="preserve"> data fra de udtræk der blev leveret fra teststep 2.2</w:t>
            </w:r>
            <w:r w:rsidR="005F7F44" w:rsidRPr="00DB6882">
              <w:rPr>
                <w:rFonts w:cstheme="minorHAnsi"/>
              </w:rPr>
              <w:t>6</w:t>
            </w:r>
            <w:r w:rsidRPr="00DB6882">
              <w:rPr>
                <w:rFonts w:cstheme="minorHAnsi"/>
              </w:rPr>
              <w:t xml:space="preserve"> og 2.3</w:t>
            </w:r>
            <w:r w:rsidR="005F7F44" w:rsidRPr="00DB6882">
              <w:rPr>
                <w:rFonts w:cstheme="minorHAnsi"/>
              </w:rPr>
              <w:t>1</w:t>
            </w:r>
            <w:r w:rsidRPr="00DB6882">
              <w:rPr>
                <w:rFonts w:cstheme="minorHAnsi"/>
              </w:rPr>
              <w:t xml:space="preserve"> pga. hovedforløbet, er blevet slettet, og dermed vises det sidste underforløb ikke. </w:t>
            </w:r>
          </w:p>
          <w:p w14:paraId="32504872" w14:textId="77777777" w:rsidR="00970B4C" w:rsidRPr="00DB6882" w:rsidRDefault="00970B4C" w:rsidP="00970B4C">
            <w:pPr>
              <w:spacing w:after="0"/>
              <w:rPr>
                <w:rFonts w:cstheme="minorHAnsi"/>
              </w:rPr>
            </w:pPr>
          </w:p>
        </w:tc>
        <w:tc>
          <w:tcPr>
            <w:tcW w:w="1049" w:type="pct"/>
          </w:tcPr>
          <w:p w14:paraId="4CF7FFE0" w14:textId="77777777" w:rsidR="00970B4C" w:rsidRPr="00DB6882" w:rsidRDefault="00970B4C" w:rsidP="00970B4C">
            <w:pPr>
              <w:spacing w:after="0"/>
              <w:rPr>
                <w:rFonts w:cstheme="minorHAnsi"/>
              </w:rPr>
            </w:pPr>
          </w:p>
        </w:tc>
        <w:tc>
          <w:tcPr>
            <w:tcW w:w="400" w:type="pct"/>
          </w:tcPr>
          <w:p w14:paraId="612012A2" w14:textId="77777777" w:rsidR="00970B4C" w:rsidRPr="00DB6882" w:rsidRDefault="00970B4C" w:rsidP="00970B4C">
            <w:pPr>
              <w:spacing w:after="0"/>
              <w:rPr>
                <w:rFonts w:cstheme="minorHAnsi"/>
              </w:rPr>
            </w:pPr>
          </w:p>
        </w:tc>
      </w:tr>
      <w:tr w:rsidR="00125ED0" w:rsidRPr="00DB6882" w14:paraId="0A7F38EC" w14:textId="77777777" w:rsidTr="00125ED0">
        <w:tc>
          <w:tcPr>
            <w:tcW w:w="5000" w:type="pct"/>
            <w:gridSpan w:val="6"/>
          </w:tcPr>
          <w:p w14:paraId="4DDBF628" w14:textId="22C5BEEB" w:rsidR="00125ED0" w:rsidRPr="00DB6882" w:rsidRDefault="00125ED0" w:rsidP="00125ED0">
            <w:pPr>
              <w:spacing w:after="0"/>
              <w:jc w:val="center"/>
              <w:rPr>
                <w:rFonts w:cstheme="minorHAnsi"/>
                <w:b/>
                <w:bCs/>
              </w:rPr>
            </w:pPr>
            <w:r w:rsidRPr="00DB6882">
              <w:rPr>
                <w:rFonts w:cstheme="minorHAnsi"/>
                <w:b/>
                <w:bCs/>
              </w:rPr>
              <w:t xml:space="preserve">Nedenstående omhandler test af testpatient med </w:t>
            </w:r>
            <w:r w:rsidR="00635488" w:rsidRPr="00DB6882">
              <w:rPr>
                <w:rFonts w:cstheme="minorHAnsi"/>
                <w:b/>
                <w:bCs/>
              </w:rPr>
              <w:t>E-</w:t>
            </w:r>
            <w:r w:rsidRPr="00DB6882">
              <w:rPr>
                <w:rFonts w:cstheme="minorHAnsi"/>
                <w:b/>
                <w:bCs/>
              </w:rPr>
              <w:t>CPR nummer</w:t>
            </w:r>
          </w:p>
        </w:tc>
      </w:tr>
      <w:tr w:rsidR="00970B4C" w:rsidRPr="00DB6882" w14:paraId="4A8CC391" w14:textId="77777777" w:rsidTr="004B4572">
        <w:tc>
          <w:tcPr>
            <w:tcW w:w="250" w:type="pct"/>
          </w:tcPr>
          <w:p w14:paraId="1B7A74ED" w14:textId="77777777" w:rsidR="00970B4C" w:rsidRPr="00DB6882" w:rsidRDefault="00970B4C" w:rsidP="00970B4C">
            <w:pPr>
              <w:pStyle w:val="Listeafsnit"/>
              <w:numPr>
                <w:ilvl w:val="0"/>
                <w:numId w:val="5"/>
              </w:numPr>
              <w:ind w:left="0" w:hanging="11"/>
              <w:rPr>
                <w:rFonts w:eastAsia="Calibri" w:cstheme="minorHAnsi"/>
                <w:lang w:eastAsia="de-DE"/>
              </w:rPr>
            </w:pPr>
          </w:p>
        </w:tc>
        <w:tc>
          <w:tcPr>
            <w:tcW w:w="1425" w:type="pct"/>
          </w:tcPr>
          <w:p w14:paraId="43E474D3" w14:textId="6704DAFA" w:rsidR="00970B4C" w:rsidRPr="00DB6882" w:rsidRDefault="009E4FE0" w:rsidP="00970B4C">
            <w:pPr>
              <w:spacing w:after="0"/>
              <w:rPr>
                <w:rFonts w:eastAsia="Calibri"/>
                <w:lang w:eastAsia="de-DE"/>
              </w:rPr>
            </w:pPr>
            <w:r w:rsidRPr="00DB6882">
              <w:rPr>
                <w:rFonts w:eastAsia="Calibri"/>
                <w:lang w:eastAsia="de-DE"/>
              </w:rPr>
              <w:t xml:space="preserve">Vis at der </w:t>
            </w:r>
            <w:r w:rsidRPr="00DB6882">
              <w:rPr>
                <w:rFonts w:eastAsia="Calibri"/>
                <w:b/>
                <w:bCs/>
                <w:lang w:eastAsia="de-DE"/>
              </w:rPr>
              <w:t>ikke</w:t>
            </w:r>
            <w:r w:rsidRPr="00DB6882">
              <w:rPr>
                <w:rFonts w:eastAsia="Calibri"/>
                <w:lang w:eastAsia="de-DE"/>
              </w:rPr>
              <w:t xml:space="preserve"> kan laves et udtræk for en testpatient med E-CPR-nummer</w:t>
            </w:r>
          </w:p>
        </w:tc>
        <w:tc>
          <w:tcPr>
            <w:tcW w:w="750" w:type="pct"/>
          </w:tcPr>
          <w:p w14:paraId="2E629C7E" w14:textId="77777777" w:rsidR="00970B4C" w:rsidRPr="00DB6882" w:rsidRDefault="00970B4C" w:rsidP="00970B4C">
            <w:pPr>
              <w:spacing w:after="0"/>
              <w:rPr>
                <w:rFonts w:cstheme="minorHAnsi"/>
              </w:rPr>
            </w:pPr>
          </w:p>
        </w:tc>
        <w:tc>
          <w:tcPr>
            <w:tcW w:w="1126" w:type="pct"/>
          </w:tcPr>
          <w:p w14:paraId="262042A7" w14:textId="77777777" w:rsidR="00970B4C" w:rsidRPr="00DB6882" w:rsidRDefault="007C1193" w:rsidP="00970B4C">
            <w:r w:rsidRPr="00DB6882">
              <w:t>Det er ikke muligt at lave et udtræk og uploade til E-Journalen for en testpatient med E-CPR-nummer.</w:t>
            </w:r>
          </w:p>
          <w:p w14:paraId="181A5F73" w14:textId="104B9D19" w:rsidR="007C1193" w:rsidRPr="00DB6882" w:rsidRDefault="007C1193" w:rsidP="00970B4C"/>
        </w:tc>
        <w:tc>
          <w:tcPr>
            <w:tcW w:w="1049" w:type="pct"/>
          </w:tcPr>
          <w:p w14:paraId="46CC71CE" w14:textId="77777777" w:rsidR="00970B4C" w:rsidRPr="00DB6882" w:rsidRDefault="00970B4C" w:rsidP="00970B4C">
            <w:pPr>
              <w:spacing w:after="0"/>
              <w:rPr>
                <w:rFonts w:cstheme="minorHAnsi"/>
              </w:rPr>
            </w:pPr>
          </w:p>
        </w:tc>
        <w:tc>
          <w:tcPr>
            <w:tcW w:w="400" w:type="pct"/>
          </w:tcPr>
          <w:p w14:paraId="2C36BA10" w14:textId="77777777" w:rsidR="00970B4C" w:rsidRPr="00DB6882" w:rsidRDefault="00970B4C" w:rsidP="00970B4C">
            <w:pPr>
              <w:spacing w:after="0"/>
              <w:rPr>
                <w:rFonts w:cstheme="minorHAnsi"/>
              </w:rPr>
            </w:pPr>
          </w:p>
        </w:tc>
      </w:tr>
      <w:tr w:rsidR="00125ED0" w:rsidRPr="00DB6882" w14:paraId="1E4F4BBD" w14:textId="77777777" w:rsidTr="004B4572">
        <w:tc>
          <w:tcPr>
            <w:tcW w:w="250" w:type="pct"/>
          </w:tcPr>
          <w:p w14:paraId="299EA461" w14:textId="77777777" w:rsidR="00125ED0" w:rsidRPr="00DB6882" w:rsidRDefault="00125ED0" w:rsidP="00125ED0">
            <w:pPr>
              <w:pStyle w:val="Listeafsnit"/>
              <w:numPr>
                <w:ilvl w:val="0"/>
                <w:numId w:val="5"/>
              </w:numPr>
              <w:ind w:left="0" w:hanging="11"/>
              <w:rPr>
                <w:rFonts w:eastAsia="Calibri" w:cstheme="minorHAnsi"/>
                <w:lang w:eastAsia="de-DE"/>
              </w:rPr>
            </w:pPr>
          </w:p>
        </w:tc>
        <w:tc>
          <w:tcPr>
            <w:tcW w:w="1425" w:type="pct"/>
          </w:tcPr>
          <w:p w14:paraId="4614E94A" w14:textId="1E410EF7" w:rsidR="00125ED0" w:rsidRPr="00DB6882" w:rsidRDefault="00125ED0" w:rsidP="00125ED0">
            <w:pPr>
              <w:spacing w:after="0"/>
              <w:rPr>
                <w:rFonts w:eastAsia="Calibri"/>
                <w:lang w:eastAsia="de-DE"/>
              </w:rPr>
            </w:pPr>
            <w:r w:rsidRPr="00DB6882">
              <w:rPr>
                <w:rFonts w:eastAsia="Calibri"/>
                <w:lang w:eastAsia="de-DE"/>
              </w:rPr>
              <w:t>Dokumenter med filer og skærmdump samt fra step 2.1</w:t>
            </w:r>
          </w:p>
        </w:tc>
        <w:tc>
          <w:tcPr>
            <w:tcW w:w="750" w:type="pct"/>
          </w:tcPr>
          <w:p w14:paraId="2B46A3BC" w14:textId="77777777" w:rsidR="00125ED0" w:rsidRPr="00DB6882" w:rsidRDefault="00125ED0" w:rsidP="00125ED0">
            <w:pPr>
              <w:spacing w:after="0"/>
              <w:rPr>
                <w:rFonts w:cstheme="minorHAnsi"/>
              </w:rPr>
            </w:pPr>
          </w:p>
        </w:tc>
        <w:tc>
          <w:tcPr>
            <w:tcW w:w="1126" w:type="pct"/>
          </w:tcPr>
          <w:p w14:paraId="40E7EDE0" w14:textId="77777777" w:rsidR="00125ED0" w:rsidRPr="00DB6882" w:rsidRDefault="00125ED0" w:rsidP="00125ED0">
            <w:r w:rsidRPr="00DB6882">
              <w:t>Eksempel på korrekt navngivning:</w:t>
            </w:r>
          </w:p>
          <w:p w14:paraId="500433B2" w14:textId="1C9D838B" w:rsidR="00125ED0" w:rsidRPr="00DB6882" w:rsidRDefault="00125ED0" w:rsidP="00125ED0">
            <w:r w:rsidRPr="00DB6882">
              <w:rPr>
                <w:rFonts w:ascii="Courier New" w:hAnsi="Courier New" w:cs="Courier New"/>
                <w:i/>
                <w:iCs/>
                <w:sz w:val="16"/>
                <w:szCs w:val="16"/>
              </w:rPr>
              <w:t>SUP_1.2_A.xml</w:t>
            </w:r>
            <w:r w:rsidRPr="00DB6882">
              <w:rPr>
                <w:rFonts w:ascii="Courier New" w:hAnsi="Courier New" w:cs="Courier New"/>
                <w:i/>
                <w:iCs/>
                <w:sz w:val="16"/>
                <w:szCs w:val="16"/>
              </w:rPr>
              <w:br/>
              <w:t>SUP_1.2_B.png</w:t>
            </w:r>
          </w:p>
        </w:tc>
        <w:tc>
          <w:tcPr>
            <w:tcW w:w="1049" w:type="pct"/>
          </w:tcPr>
          <w:p w14:paraId="4C4009AE" w14:textId="77777777" w:rsidR="00125ED0" w:rsidRPr="00DB6882" w:rsidRDefault="00125ED0" w:rsidP="00125ED0">
            <w:pPr>
              <w:spacing w:after="0"/>
              <w:rPr>
                <w:rFonts w:cstheme="minorHAnsi"/>
              </w:rPr>
            </w:pPr>
          </w:p>
        </w:tc>
        <w:tc>
          <w:tcPr>
            <w:tcW w:w="400" w:type="pct"/>
          </w:tcPr>
          <w:p w14:paraId="4FC04621" w14:textId="77777777" w:rsidR="00125ED0" w:rsidRPr="00DB6882" w:rsidRDefault="00125ED0" w:rsidP="00125ED0">
            <w:pPr>
              <w:spacing w:after="0"/>
              <w:rPr>
                <w:rFonts w:cstheme="minorHAnsi"/>
              </w:rPr>
            </w:pPr>
          </w:p>
        </w:tc>
      </w:tr>
      <w:tr w:rsidR="00B404AD" w:rsidRPr="00DB6882" w14:paraId="739060B8" w14:textId="77777777" w:rsidTr="00B404AD">
        <w:tc>
          <w:tcPr>
            <w:tcW w:w="5000" w:type="pct"/>
            <w:gridSpan w:val="6"/>
          </w:tcPr>
          <w:p w14:paraId="423B2F3F" w14:textId="53838356" w:rsidR="00B404AD" w:rsidRPr="00DB6882" w:rsidRDefault="00EA0681" w:rsidP="004C1CBC">
            <w:pPr>
              <w:spacing w:after="0"/>
              <w:jc w:val="center"/>
              <w:rPr>
                <w:rFonts w:cstheme="minorHAnsi"/>
                <w:b/>
                <w:bCs/>
              </w:rPr>
            </w:pPr>
            <w:r w:rsidRPr="00DB6882">
              <w:rPr>
                <w:rFonts w:cstheme="minorHAnsi"/>
                <w:b/>
                <w:bCs/>
              </w:rPr>
              <w:t>Nedenstående omhandler test af opmærkning af sundhedsfagligt personale i relation til ID-slørring. Teststeps er optionelle.</w:t>
            </w:r>
          </w:p>
        </w:tc>
      </w:tr>
      <w:tr w:rsidR="000B6395" w:rsidRPr="00DB6882" w14:paraId="0743E000" w14:textId="77777777" w:rsidTr="004B4572">
        <w:tc>
          <w:tcPr>
            <w:tcW w:w="250" w:type="pct"/>
          </w:tcPr>
          <w:p w14:paraId="5B756A80" w14:textId="77777777" w:rsidR="000B6395" w:rsidRPr="00DB6882" w:rsidRDefault="000B6395" w:rsidP="00125ED0">
            <w:pPr>
              <w:pStyle w:val="Listeafsnit"/>
              <w:numPr>
                <w:ilvl w:val="0"/>
                <w:numId w:val="5"/>
              </w:numPr>
              <w:ind w:left="0" w:hanging="11"/>
              <w:rPr>
                <w:rFonts w:eastAsia="Calibri" w:cstheme="minorHAnsi"/>
                <w:lang w:eastAsia="de-DE"/>
              </w:rPr>
            </w:pPr>
          </w:p>
        </w:tc>
        <w:tc>
          <w:tcPr>
            <w:tcW w:w="1425" w:type="pct"/>
          </w:tcPr>
          <w:p w14:paraId="112DC406" w14:textId="77777777" w:rsidR="000B6395" w:rsidRPr="00DB6882" w:rsidRDefault="00EA0681" w:rsidP="00125ED0">
            <w:pPr>
              <w:spacing w:after="0"/>
              <w:rPr>
                <w:rFonts w:eastAsia="Calibri"/>
                <w:lang w:eastAsia="de-DE"/>
              </w:rPr>
            </w:pPr>
            <w:r w:rsidRPr="00DB6882">
              <w:rPr>
                <w:rFonts w:eastAsia="Calibri"/>
                <w:lang w:eastAsia="de-DE"/>
              </w:rPr>
              <w:t>Vis at opmærkning af sundhedsfagligt personale udføres korrekt af SUT for elementet Fritekst under Kontaktperiode</w:t>
            </w:r>
          </w:p>
          <w:p w14:paraId="42838A0A" w14:textId="6683F793" w:rsidR="00A5016F" w:rsidRPr="00DB6882" w:rsidRDefault="00A5016F" w:rsidP="00125ED0">
            <w:pPr>
              <w:spacing w:after="0"/>
              <w:rPr>
                <w:rFonts w:eastAsia="Calibri"/>
                <w:lang w:eastAsia="de-DE"/>
              </w:rPr>
            </w:pPr>
          </w:p>
        </w:tc>
        <w:tc>
          <w:tcPr>
            <w:tcW w:w="750" w:type="pct"/>
          </w:tcPr>
          <w:p w14:paraId="4B537DCB" w14:textId="77777777" w:rsidR="000B6395" w:rsidRPr="00DB6882" w:rsidRDefault="000B6395" w:rsidP="00125ED0">
            <w:pPr>
              <w:spacing w:after="0"/>
              <w:rPr>
                <w:rFonts w:cstheme="minorHAnsi"/>
              </w:rPr>
            </w:pPr>
          </w:p>
        </w:tc>
        <w:tc>
          <w:tcPr>
            <w:tcW w:w="1126" w:type="pct"/>
          </w:tcPr>
          <w:p w14:paraId="43A892AA" w14:textId="55AA3DC5" w:rsidR="000B6395" w:rsidRPr="00DB6882" w:rsidRDefault="00A5016F" w:rsidP="00125ED0">
            <w:r w:rsidRPr="00DB6882">
              <w:t>Følgende opmærkning er angivet for sundshedfagligt personale i feltet der hedder Fritekst under Kontakperiode</w:t>
            </w:r>
            <w:r w:rsidR="000103DC" w:rsidRPr="00DB6882">
              <w:t xml:space="preserve"> (XML-sti: Kontaktperiode/Haendelse/Fritekst)</w:t>
            </w:r>
            <w:r w:rsidRPr="00DB6882">
              <w:t>:</w:t>
            </w:r>
          </w:p>
          <w:p w14:paraId="350F50DC" w14:textId="728079FA" w:rsidR="00A5016F" w:rsidRPr="00DB6882" w:rsidRDefault="00A5016F" w:rsidP="00A5016F">
            <w:pPr>
              <w:rPr>
                <w:rFonts w:eastAsia="Arial Unicode MS" w:cstheme="minorHAnsi"/>
                <w:szCs w:val="20"/>
              </w:rPr>
            </w:pPr>
            <w:r w:rsidRPr="00DB6882">
              <w:rPr>
                <w:rFonts w:eastAsia="Arial Unicode MS" w:cstheme="minorHAnsi"/>
                <w:szCs w:val="20"/>
              </w:rPr>
              <w:lastRenderedPageBreak/>
              <w:t>&lt;sds-sundhedsfaglig-navn&gt;XXXXXXX&lt;/sds-sundhedsfaglig-navn&gt;</w:t>
            </w:r>
          </w:p>
          <w:p w14:paraId="22303EAC" w14:textId="77777777" w:rsidR="00A11203" w:rsidRPr="00DB6882" w:rsidRDefault="00A11203" w:rsidP="00A5016F">
            <w:pPr>
              <w:rPr>
                <w:rFonts w:eastAsia="Arial Unicode MS" w:cstheme="minorHAnsi"/>
                <w:szCs w:val="20"/>
              </w:rPr>
            </w:pPr>
          </w:p>
          <w:p w14:paraId="5D0DBE9E" w14:textId="39B907BB" w:rsidR="00A5016F" w:rsidRPr="00DB6882" w:rsidRDefault="00A11203" w:rsidP="00125ED0">
            <w:pPr>
              <w:rPr>
                <w:rFonts w:eastAsia="Arial Unicode MS" w:cstheme="minorHAnsi"/>
                <w:szCs w:val="20"/>
              </w:rPr>
            </w:pPr>
            <w:r w:rsidRPr="00DB6882">
              <w:rPr>
                <w:rFonts w:eastAsia="Arial Unicode MS" w:cstheme="minorHAnsi"/>
                <w:szCs w:val="20"/>
              </w:rPr>
              <w:t>Dette skal kunne ses i XML-udtrækket.</w:t>
            </w:r>
          </w:p>
        </w:tc>
        <w:tc>
          <w:tcPr>
            <w:tcW w:w="1049" w:type="pct"/>
          </w:tcPr>
          <w:p w14:paraId="7356A67C" w14:textId="77777777" w:rsidR="000B6395" w:rsidRPr="00DB6882" w:rsidRDefault="000B6395" w:rsidP="00125ED0">
            <w:pPr>
              <w:spacing w:after="0"/>
              <w:rPr>
                <w:rFonts w:cstheme="minorHAnsi"/>
              </w:rPr>
            </w:pPr>
          </w:p>
        </w:tc>
        <w:tc>
          <w:tcPr>
            <w:tcW w:w="400" w:type="pct"/>
          </w:tcPr>
          <w:p w14:paraId="2363C52D" w14:textId="77777777" w:rsidR="000B6395" w:rsidRPr="00DB6882" w:rsidRDefault="000B6395" w:rsidP="00125ED0">
            <w:pPr>
              <w:spacing w:after="0"/>
              <w:rPr>
                <w:rFonts w:cstheme="minorHAnsi"/>
              </w:rPr>
            </w:pPr>
          </w:p>
          <w:p w14:paraId="5E3DE33F" w14:textId="77777777" w:rsidR="00EA0681" w:rsidRPr="00DB6882" w:rsidRDefault="00EA0681" w:rsidP="00125ED0">
            <w:pPr>
              <w:spacing w:after="0"/>
              <w:rPr>
                <w:rFonts w:cstheme="minorHAnsi"/>
              </w:rPr>
            </w:pPr>
          </w:p>
        </w:tc>
      </w:tr>
      <w:tr w:rsidR="000B6395" w:rsidRPr="00DB6882" w14:paraId="6E2F1F9E" w14:textId="77777777" w:rsidTr="004B4572">
        <w:tc>
          <w:tcPr>
            <w:tcW w:w="250" w:type="pct"/>
          </w:tcPr>
          <w:p w14:paraId="5C62145B" w14:textId="77777777" w:rsidR="000B6395" w:rsidRPr="00DB6882" w:rsidRDefault="000B6395" w:rsidP="00125ED0">
            <w:pPr>
              <w:pStyle w:val="Listeafsnit"/>
              <w:numPr>
                <w:ilvl w:val="0"/>
                <w:numId w:val="5"/>
              </w:numPr>
              <w:ind w:left="0" w:hanging="11"/>
              <w:rPr>
                <w:rFonts w:eastAsia="Calibri" w:cstheme="minorHAnsi"/>
                <w:lang w:eastAsia="de-DE"/>
              </w:rPr>
            </w:pPr>
          </w:p>
        </w:tc>
        <w:tc>
          <w:tcPr>
            <w:tcW w:w="1425" w:type="pct"/>
          </w:tcPr>
          <w:p w14:paraId="7697B5E4" w14:textId="77777777" w:rsidR="000B6395" w:rsidRPr="00DB6882" w:rsidRDefault="00EA0681" w:rsidP="00125ED0">
            <w:pPr>
              <w:spacing w:after="0"/>
              <w:rPr>
                <w:rFonts w:eastAsia="Calibri"/>
                <w:lang w:eastAsia="de-DE"/>
              </w:rPr>
            </w:pPr>
            <w:r w:rsidRPr="00DB6882">
              <w:rPr>
                <w:rFonts w:eastAsia="Calibri"/>
                <w:lang w:eastAsia="de-DE"/>
              </w:rPr>
              <w:t>Vis at opmærkning af sundhedsfagligt personale udføres korrekt af SUT for elementet Fritekst under Notat</w:t>
            </w:r>
          </w:p>
          <w:p w14:paraId="39B3D92D" w14:textId="33E20334" w:rsidR="00A5016F" w:rsidRPr="00DB6882" w:rsidRDefault="00A5016F" w:rsidP="00125ED0">
            <w:pPr>
              <w:spacing w:after="0"/>
              <w:rPr>
                <w:rFonts w:eastAsia="Calibri"/>
                <w:lang w:eastAsia="de-DE"/>
              </w:rPr>
            </w:pPr>
          </w:p>
        </w:tc>
        <w:tc>
          <w:tcPr>
            <w:tcW w:w="750" w:type="pct"/>
          </w:tcPr>
          <w:p w14:paraId="439F5F53" w14:textId="77777777" w:rsidR="000B6395" w:rsidRPr="00DB6882" w:rsidRDefault="000B6395" w:rsidP="00125ED0">
            <w:pPr>
              <w:spacing w:after="0"/>
              <w:rPr>
                <w:rFonts w:cstheme="minorHAnsi"/>
              </w:rPr>
            </w:pPr>
          </w:p>
        </w:tc>
        <w:tc>
          <w:tcPr>
            <w:tcW w:w="1126" w:type="pct"/>
          </w:tcPr>
          <w:p w14:paraId="40FB0E6A" w14:textId="552A428E" w:rsidR="00A5016F" w:rsidRPr="00DB6882" w:rsidRDefault="00A5016F" w:rsidP="00A5016F">
            <w:r w:rsidRPr="00DB6882">
              <w:t>Følgende opmærkning er angivet for sundshedfagligt personale i feltet der hedder Fritekst under Notat</w:t>
            </w:r>
            <w:r w:rsidR="000103DC" w:rsidRPr="00DB6882">
              <w:t xml:space="preserve"> (XML-sti: Notat/Haendelse/Fritekst)</w:t>
            </w:r>
            <w:r w:rsidRPr="00DB6882">
              <w:t>:</w:t>
            </w:r>
          </w:p>
          <w:p w14:paraId="7A64D03F" w14:textId="77777777" w:rsidR="00A5016F" w:rsidRPr="00DB6882" w:rsidRDefault="00A5016F" w:rsidP="00A5016F">
            <w:pPr>
              <w:rPr>
                <w:rFonts w:eastAsia="Arial Unicode MS" w:cstheme="minorHAnsi"/>
                <w:szCs w:val="20"/>
              </w:rPr>
            </w:pPr>
            <w:r w:rsidRPr="00DB6882">
              <w:rPr>
                <w:rFonts w:eastAsia="Arial Unicode MS" w:cstheme="minorHAnsi"/>
                <w:szCs w:val="20"/>
              </w:rPr>
              <w:t>&lt;sds-sundhedsfaglig-navn&gt;XXXXXXX&lt;/sds-sundhedsfaglig-navn&gt;</w:t>
            </w:r>
          </w:p>
          <w:p w14:paraId="598DF424" w14:textId="77777777" w:rsidR="00A11203" w:rsidRPr="00DB6882" w:rsidRDefault="00A11203" w:rsidP="00A5016F">
            <w:pPr>
              <w:rPr>
                <w:rFonts w:eastAsia="Arial Unicode MS" w:cstheme="minorHAnsi"/>
                <w:szCs w:val="20"/>
              </w:rPr>
            </w:pPr>
          </w:p>
          <w:p w14:paraId="5418D409" w14:textId="31102E46" w:rsidR="000B6395" w:rsidRPr="00DB6882" w:rsidRDefault="00A11203" w:rsidP="00125ED0">
            <w:r w:rsidRPr="00DB6882">
              <w:rPr>
                <w:rFonts w:eastAsia="Arial Unicode MS" w:cstheme="minorHAnsi"/>
                <w:szCs w:val="20"/>
              </w:rPr>
              <w:t>Dette skal kunne ses i XML-udtrækket.</w:t>
            </w:r>
          </w:p>
        </w:tc>
        <w:tc>
          <w:tcPr>
            <w:tcW w:w="1049" w:type="pct"/>
          </w:tcPr>
          <w:p w14:paraId="578B31CA" w14:textId="77777777" w:rsidR="000B6395" w:rsidRPr="00DB6882" w:rsidRDefault="000B6395" w:rsidP="00125ED0">
            <w:pPr>
              <w:spacing w:after="0"/>
              <w:rPr>
                <w:rFonts w:cstheme="minorHAnsi"/>
              </w:rPr>
            </w:pPr>
          </w:p>
        </w:tc>
        <w:tc>
          <w:tcPr>
            <w:tcW w:w="400" w:type="pct"/>
          </w:tcPr>
          <w:p w14:paraId="1201E807" w14:textId="77777777" w:rsidR="00EA0681" w:rsidRPr="00DB6882" w:rsidRDefault="00EA0681" w:rsidP="00125ED0">
            <w:pPr>
              <w:spacing w:after="0"/>
              <w:rPr>
                <w:rFonts w:cstheme="minorHAnsi"/>
              </w:rPr>
            </w:pPr>
          </w:p>
        </w:tc>
      </w:tr>
      <w:tr w:rsidR="00EA0681" w:rsidRPr="00DB6882" w14:paraId="46E06BF8" w14:textId="77777777" w:rsidTr="004B4572">
        <w:tc>
          <w:tcPr>
            <w:tcW w:w="250" w:type="pct"/>
          </w:tcPr>
          <w:p w14:paraId="707EAB6F" w14:textId="77777777" w:rsidR="00EA0681" w:rsidRPr="00DB6882" w:rsidRDefault="00EA0681" w:rsidP="00125ED0">
            <w:pPr>
              <w:pStyle w:val="Listeafsnit"/>
              <w:numPr>
                <w:ilvl w:val="0"/>
                <w:numId w:val="5"/>
              </w:numPr>
              <w:ind w:left="0" w:hanging="11"/>
              <w:rPr>
                <w:rFonts w:eastAsia="Calibri" w:cstheme="minorHAnsi"/>
                <w:lang w:eastAsia="de-DE"/>
              </w:rPr>
            </w:pPr>
          </w:p>
        </w:tc>
        <w:tc>
          <w:tcPr>
            <w:tcW w:w="1425" w:type="pct"/>
          </w:tcPr>
          <w:p w14:paraId="2159E2CC" w14:textId="63BF2D0C" w:rsidR="00EA0681" w:rsidRPr="00DB6882" w:rsidRDefault="00EA0681" w:rsidP="00125ED0">
            <w:pPr>
              <w:spacing w:after="0"/>
              <w:rPr>
                <w:rFonts w:eastAsia="Calibri"/>
                <w:lang w:eastAsia="de-DE"/>
              </w:rPr>
            </w:pPr>
            <w:r w:rsidRPr="00DB6882">
              <w:rPr>
                <w:rFonts w:eastAsia="Calibri"/>
                <w:lang w:eastAsia="de-DE"/>
              </w:rPr>
              <w:t>Vis at opmærkning af sundhedsfagligt personale udføres korrekt af SUT for elementet Fritekst under Udført procedure</w:t>
            </w:r>
          </w:p>
          <w:p w14:paraId="4683BD08" w14:textId="57E769C2" w:rsidR="00A5016F" w:rsidRPr="00DB6882" w:rsidRDefault="00A5016F" w:rsidP="00125ED0">
            <w:pPr>
              <w:spacing w:after="0"/>
              <w:rPr>
                <w:rFonts w:eastAsia="Calibri"/>
                <w:lang w:eastAsia="de-DE"/>
              </w:rPr>
            </w:pPr>
          </w:p>
        </w:tc>
        <w:tc>
          <w:tcPr>
            <w:tcW w:w="750" w:type="pct"/>
          </w:tcPr>
          <w:p w14:paraId="46F7B18D" w14:textId="77777777" w:rsidR="00EA0681" w:rsidRPr="00DB6882" w:rsidRDefault="00EA0681" w:rsidP="00125ED0">
            <w:pPr>
              <w:spacing w:after="0"/>
              <w:rPr>
                <w:rFonts w:cstheme="minorHAnsi"/>
              </w:rPr>
            </w:pPr>
          </w:p>
        </w:tc>
        <w:tc>
          <w:tcPr>
            <w:tcW w:w="1126" w:type="pct"/>
          </w:tcPr>
          <w:p w14:paraId="1EDE922C" w14:textId="2663E10B" w:rsidR="00A5016F" w:rsidRPr="00DB6882" w:rsidRDefault="00A5016F" w:rsidP="00A5016F">
            <w:r w:rsidRPr="00DB6882">
              <w:t>Følgende opmærkning er angivet for sundshedfagligt personale i feltet der hedder Fritekst under Udført procedure</w:t>
            </w:r>
            <w:r w:rsidR="00871A32" w:rsidRPr="00DB6882">
              <w:t xml:space="preserve"> (</w:t>
            </w:r>
            <w:r w:rsidR="000103DC" w:rsidRPr="00DB6882">
              <w:t>XML-sti: Udfoert_procedure/Haendelse/Fritekst</w:t>
            </w:r>
            <w:r w:rsidR="00871A32" w:rsidRPr="00DB6882">
              <w:t>)</w:t>
            </w:r>
            <w:r w:rsidRPr="00DB6882">
              <w:t>:</w:t>
            </w:r>
          </w:p>
          <w:p w14:paraId="5B9A5E00" w14:textId="77777777" w:rsidR="00A5016F" w:rsidRPr="00DB6882" w:rsidRDefault="00A5016F" w:rsidP="00A5016F">
            <w:pPr>
              <w:rPr>
                <w:rFonts w:eastAsia="Arial Unicode MS" w:cstheme="minorHAnsi"/>
                <w:szCs w:val="20"/>
              </w:rPr>
            </w:pPr>
            <w:r w:rsidRPr="00DB6882">
              <w:rPr>
                <w:rFonts w:eastAsia="Arial Unicode MS" w:cstheme="minorHAnsi"/>
                <w:szCs w:val="20"/>
              </w:rPr>
              <w:t>&lt;sds-sundhedsfaglig-navn&gt;XXXXXXX&lt;/sds-sundhedsfaglig-navn&gt;</w:t>
            </w:r>
          </w:p>
          <w:p w14:paraId="53407924" w14:textId="77777777" w:rsidR="00A11203" w:rsidRPr="00DB6882" w:rsidRDefault="00A11203" w:rsidP="00A5016F">
            <w:pPr>
              <w:rPr>
                <w:rFonts w:eastAsia="Arial Unicode MS" w:cstheme="minorHAnsi"/>
                <w:szCs w:val="20"/>
              </w:rPr>
            </w:pPr>
          </w:p>
          <w:p w14:paraId="6506C3E2" w14:textId="4F95B11B" w:rsidR="00A11203" w:rsidRPr="00DB6882" w:rsidRDefault="00A11203" w:rsidP="00A5016F">
            <w:pPr>
              <w:rPr>
                <w:rFonts w:eastAsia="Arial Unicode MS" w:cstheme="minorHAnsi"/>
                <w:szCs w:val="20"/>
              </w:rPr>
            </w:pPr>
            <w:r w:rsidRPr="00DB6882">
              <w:rPr>
                <w:rFonts w:eastAsia="Arial Unicode MS" w:cstheme="minorHAnsi"/>
                <w:szCs w:val="20"/>
              </w:rPr>
              <w:t>Dette skal kunne ses i XML-udtrækket.</w:t>
            </w:r>
          </w:p>
          <w:p w14:paraId="2763394D" w14:textId="77777777" w:rsidR="00EA0681" w:rsidRPr="00DB6882" w:rsidRDefault="00EA0681" w:rsidP="00125ED0"/>
        </w:tc>
        <w:tc>
          <w:tcPr>
            <w:tcW w:w="1049" w:type="pct"/>
          </w:tcPr>
          <w:p w14:paraId="249A18F7" w14:textId="77777777" w:rsidR="00EA0681" w:rsidRPr="00DB6882" w:rsidRDefault="00EA0681" w:rsidP="00125ED0">
            <w:pPr>
              <w:spacing w:after="0"/>
              <w:rPr>
                <w:rFonts w:cstheme="minorHAnsi"/>
              </w:rPr>
            </w:pPr>
          </w:p>
        </w:tc>
        <w:tc>
          <w:tcPr>
            <w:tcW w:w="400" w:type="pct"/>
          </w:tcPr>
          <w:p w14:paraId="46BC74FA" w14:textId="77777777" w:rsidR="00EA0681" w:rsidRPr="00DB6882" w:rsidRDefault="00EA0681" w:rsidP="00125ED0">
            <w:pPr>
              <w:spacing w:after="0"/>
              <w:rPr>
                <w:rFonts w:cstheme="minorHAnsi"/>
              </w:rPr>
            </w:pPr>
          </w:p>
        </w:tc>
      </w:tr>
      <w:tr w:rsidR="00EA0681" w:rsidRPr="00DB6882" w14:paraId="08E911B7" w14:textId="77777777" w:rsidTr="004B4572">
        <w:tc>
          <w:tcPr>
            <w:tcW w:w="250" w:type="pct"/>
          </w:tcPr>
          <w:p w14:paraId="37D8AE3A" w14:textId="77777777" w:rsidR="00EA0681" w:rsidRPr="00DB6882" w:rsidRDefault="00EA0681" w:rsidP="00125ED0">
            <w:pPr>
              <w:pStyle w:val="Listeafsnit"/>
              <w:numPr>
                <w:ilvl w:val="0"/>
                <w:numId w:val="5"/>
              </w:numPr>
              <w:ind w:left="0" w:hanging="11"/>
              <w:rPr>
                <w:rFonts w:eastAsia="Calibri" w:cstheme="minorHAnsi"/>
                <w:lang w:eastAsia="de-DE"/>
              </w:rPr>
            </w:pPr>
          </w:p>
        </w:tc>
        <w:tc>
          <w:tcPr>
            <w:tcW w:w="1425" w:type="pct"/>
          </w:tcPr>
          <w:p w14:paraId="17C55CE0" w14:textId="77777777" w:rsidR="00EA0681" w:rsidRPr="00DB6882" w:rsidRDefault="00EA0681" w:rsidP="00125ED0">
            <w:pPr>
              <w:spacing w:after="0"/>
              <w:rPr>
                <w:rFonts w:eastAsia="Calibri"/>
                <w:lang w:eastAsia="de-DE"/>
              </w:rPr>
            </w:pPr>
            <w:r w:rsidRPr="00DB6882">
              <w:rPr>
                <w:rFonts w:eastAsia="Calibri"/>
                <w:lang w:eastAsia="de-DE"/>
              </w:rPr>
              <w:t>Vis at opmærkning af sundhedsfagligt personale udføres korrekt af SUT for elementet Fritekst under Diagnose</w:t>
            </w:r>
          </w:p>
          <w:p w14:paraId="0EA0B599" w14:textId="491A0206" w:rsidR="00A5016F" w:rsidRPr="00DB6882" w:rsidRDefault="00A5016F" w:rsidP="00125ED0">
            <w:pPr>
              <w:spacing w:after="0"/>
              <w:rPr>
                <w:rFonts w:eastAsia="Calibri"/>
                <w:lang w:eastAsia="de-DE"/>
              </w:rPr>
            </w:pPr>
          </w:p>
        </w:tc>
        <w:tc>
          <w:tcPr>
            <w:tcW w:w="750" w:type="pct"/>
          </w:tcPr>
          <w:p w14:paraId="46636FD8" w14:textId="77777777" w:rsidR="00EA0681" w:rsidRPr="00DB6882" w:rsidRDefault="00EA0681" w:rsidP="00125ED0">
            <w:pPr>
              <w:spacing w:after="0"/>
              <w:rPr>
                <w:rFonts w:cstheme="minorHAnsi"/>
              </w:rPr>
            </w:pPr>
          </w:p>
        </w:tc>
        <w:tc>
          <w:tcPr>
            <w:tcW w:w="1126" w:type="pct"/>
          </w:tcPr>
          <w:p w14:paraId="74AE8B49" w14:textId="596D4A8E" w:rsidR="00871A32" w:rsidRPr="00DB6882" w:rsidRDefault="00871A32" w:rsidP="00871A32">
            <w:r w:rsidRPr="00DB6882">
              <w:t>Følgende opmærkning er angivet for sundshedfagligt personale i feltet der hedder Fritekst under Diagnose</w:t>
            </w:r>
            <w:r w:rsidR="000103DC" w:rsidRPr="00DB6882">
              <w:t xml:space="preserve"> (XML-sti: Diagnose/Haendelse/Fritekst)</w:t>
            </w:r>
            <w:r w:rsidRPr="00DB6882">
              <w:t>:</w:t>
            </w:r>
          </w:p>
          <w:p w14:paraId="672261B5" w14:textId="77777777" w:rsidR="00871A32" w:rsidRPr="00DB6882" w:rsidRDefault="00871A32" w:rsidP="00871A32">
            <w:pPr>
              <w:rPr>
                <w:rFonts w:eastAsia="Arial Unicode MS" w:cstheme="minorHAnsi"/>
                <w:szCs w:val="20"/>
              </w:rPr>
            </w:pPr>
            <w:r w:rsidRPr="00DB6882">
              <w:rPr>
                <w:rFonts w:eastAsia="Arial Unicode MS" w:cstheme="minorHAnsi"/>
                <w:szCs w:val="20"/>
              </w:rPr>
              <w:t>&lt;sds-sundhedsfaglig-navn&gt;XXXXXXX&lt;/sds-sundhedsfaglig-navn&gt;</w:t>
            </w:r>
          </w:p>
          <w:p w14:paraId="1B5C1408" w14:textId="77777777" w:rsidR="00A11203" w:rsidRPr="00DB6882" w:rsidRDefault="00A11203" w:rsidP="00871A32">
            <w:pPr>
              <w:rPr>
                <w:rFonts w:eastAsia="Arial Unicode MS" w:cstheme="minorHAnsi"/>
                <w:szCs w:val="20"/>
              </w:rPr>
            </w:pPr>
          </w:p>
          <w:p w14:paraId="6FC69353" w14:textId="5AC0927C" w:rsidR="00EA0681" w:rsidRPr="00DB6882" w:rsidRDefault="00A11203" w:rsidP="00125ED0">
            <w:pPr>
              <w:rPr>
                <w:rFonts w:eastAsia="Arial Unicode MS" w:cstheme="minorHAnsi"/>
                <w:szCs w:val="20"/>
              </w:rPr>
            </w:pPr>
            <w:r w:rsidRPr="00DB6882">
              <w:rPr>
                <w:rFonts w:eastAsia="Arial Unicode MS" w:cstheme="minorHAnsi"/>
                <w:szCs w:val="20"/>
              </w:rPr>
              <w:t>Dette skal kunne ses i XML-udtrækket.</w:t>
            </w:r>
          </w:p>
        </w:tc>
        <w:tc>
          <w:tcPr>
            <w:tcW w:w="1049" w:type="pct"/>
          </w:tcPr>
          <w:p w14:paraId="300EB989" w14:textId="77777777" w:rsidR="00EA0681" w:rsidRPr="00DB6882" w:rsidRDefault="00EA0681" w:rsidP="00125ED0">
            <w:pPr>
              <w:spacing w:after="0"/>
              <w:rPr>
                <w:rFonts w:cstheme="minorHAnsi"/>
              </w:rPr>
            </w:pPr>
          </w:p>
        </w:tc>
        <w:tc>
          <w:tcPr>
            <w:tcW w:w="400" w:type="pct"/>
          </w:tcPr>
          <w:p w14:paraId="3FF08347" w14:textId="77777777" w:rsidR="00EA0681" w:rsidRPr="00DB6882" w:rsidRDefault="00EA0681" w:rsidP="00125ED0">
            <w:pPr>
              <w:spacing w:after="0"/>
              <w:rPr>
                <w:rFonts w:cstheme="minorHAnsi"/>
              </w:rPr>
            </w:pPr>
          </w:p>
        </w:tc>
      </w:tr>
      <w:tr w:rsidR="00EA0681" w:rsidRPr="00DB6882" w14:paraId="44A43761" w14:textId="77777777" w:rsidTr="004B4572">
        <w:tc>
          <w:tcPr>
            <w:tcW w:w="250" w:type="pct"/>
          </w:tcPr>
          <w:p w14:paraId="1295BAEF" w14:textId="77777777" w:rsidR="00EA0681" w:rsidRPr="00DB6882" w:rsidRDefault="00EA0681" w:rsidP="00125ED0">
            <w:pPr>
              <w:pStyle w:val="Listeafsnit"/>
              <w:numPr>
                <w:ilvl w:val="0"/>
                <w:numId w:val="5"/>
              </w:numPr>
              <w:ind w:left="0" w:hanging="11"/>
              <w:rPr>
                <w:rFonts w:eastAsia="Calibri" w:cstheme="minorHAnsi"/>
                <w:lang w:eastAsia="de-DE"/>
              </w:rPr>
            </w:pPr>
          </w:p>
        </w:tc>
        <w:tc>
          <w:tcPr>
            <w:tcW w:w="1425" w:type="pct"/>
          </w:tcPr>
          <w:p w14:paraId="5C9665A0" w14:textId="77777777" w:rsidR="00EA0681" w:rsidRPr="00DB6882" w:rsidRDefault="00EA0681" w:rsidP="00125ED0">
            <w:pPr>
              <w:spacing w:after="0"/>
              <w:rPr>
                <w:rFonts w:eastAsia="Calibri"/>
                <w:lang w:eastAsia="de-DE"/>
              </w:rPr>
            </w:pPr>
            <w:r w:rsidRPr="00DB6882">
              <w:rPr>
                <w:rFonts w:eastAsia="Calibri"/>
                <w:lang w:eastAsia="de-DE"/>
              </w:rPr>
              <w:t xml:space="preserve">Vis at opmærkning af sundhedsfagligt personale udføres korrekt af SUT for elementet </w:t>
            </w:r>
            <w:r w:rsidR="00906041" w:rsidRPr="00DB6882">
              <w:rPr>
                <w:rFonts w:eastAsia="Calibri"/>
                <w:lang w:eastAsia="de-DE"/>
              </w:rPr>
              <w:t>Brødtekst under Notat</w:t>
            </w:r>
          </w:p>
          <w:p w14:paraId="153120A5" w14:textId="0BB50E16" w:rsidR="00A5016F" w:rsidRPr="00DB6882" w:rsidRDefault="00A5016F" w:rsidP="00125ED0">
            <w:pPr>
              <w:spacing w:after="0"/>
              <w:rPr>
                <w:rFonts w:eastAsia="Calibri"/>
                <w:lang w:eastAsia="de-DE"/>
              </w:rPr>
            </w:pPr>
          </w:p>
        </w:tc>
        <w:tc>
          <w:tcPr>
            <w:tcW w:w="750" w:type="pct"/>
          </w:tcPr>
          <w:p w14:paraId="18BE07CD" w14:textId="77777777" w:rsidR="00EA0681" w:rsidRPr="00DB6882" w:rsidRDefault="00EA0681" w:rsidP="00125ED0">
            <w:pPr>
              <w:spacing w:after="0"/>
              <w:rPr>
                <w:rFonts w:cstheme="minorHAnsi"/>
              </w:rPr>
            </w:pPr>
          </w:p>
        </w:tc>
        <w:tc>
          <w:tcPr>
            <w:tcW w:w="1126" w:type="pct"/>
          </w:tcPr>
          <w:p w14:paraId="2095F6A7" w14:textId="5659A997" w:rsidR="00871A32" w:rsidRPr="00DB6882" w:rsidRDefault="00871A32" w:rsidP="00871A32">
            <w:r w:rsidRPr="00DB6882">
              <w:t>Følgende opmærkning er angivet for sundshedfagligt personale i feltet der hedder Brødtekst (</w:t>
            </w:r>
            <w:r w:rsidR="000103DC" w:rsidRPr="00DB6882">
              <w:t>XML-sti: Notat/Broedtekst</w:t>
            </w:r>
            <w:r w:rsidRPr="00DB6882">
              <w:t>) under Notat:</w:t>
            </w:r>
          </w:p>
          <w:p w14:paraId="34242170" w14:textId="77777777" w:rsidR="00871A32" w:rsidRPr="00DB6882" w:rsidRDefault="00871A32" w:rsidP="00871A32">
            <w:pPr>
              <w:rPr>
                <w:rFonts w:eastAsia="Arial Unicode MS" w:cstheme="minorHAnsi"/>
                <w:szCs w:val="20"/>
              </w:rPr>
            </w:pPr>
            <w:r w:rsidRPr="00DB6882">
              <w:rPr>
                <w:rFonts w:eastAsia="Arial Unicode MS" w:cstheme="minorHAnsi"/>
                <w:szCs w:val="20"/>
              </w:rPr>
              <w:t>&lt;sds-sundhedsfaglig-navn&gt;XXXXXXX&lt;/sds-sundhedsfaglig-navn&gt;</w:t>
            </w:r>
          </w:p>
          <w:p w14:paraId="7F4E5B91" w14:textId="77777777" w:rsidR="00EA0681" w:rsidRPr="00DB6882" w:rsidRDefault="00EA0681" w:rsidP="00125ED0"/>
          <w:p w14:paraId="4D3DFD3E" w14:textId="7C1BC95A" w:rsidR="00A11203" w:rsidRPr="00DB6882" w:rsidRDefault="00A11203" w:rsidP="00125ED0">
            <w:r w:rsidRPr="00DB6882">
              <w:rPr>
                <w:rFonts w:eastAsia="Arial Unicode MS" w:cstheme="minorHAnsi"/>
                <w:szCs w:val="20"/>
              </w:rPr>
              <w:t>Dette skal kunne ses i XML-udtrækket.</w:t>
            </w:r>
          </w:p>
        </w:tc>
        <w:tc>
          <w:tcPr>
            <w:tcW w:w="1049" w:type="pct"/>
          </w:tcPr>
          <w:p w14:paraId="5E290F16" w14:textId="77777777" w:rsidR="00EA0681" w:rsidRPr="00DB6882" w:rsidRDefault="00EA0681" w:rsidP="00125ED0">
            <w:pPr>
              <w:spacing w:after="0"/>
              <w:rPr>
                <w:rFonts w:cstheme="minorHAnsi"/>
              </w:rPr>
            </w:pPr>
          </w:p>
        </w:tc>
        <w:tc>
          <w:tcPr>
            <w:tcW w:w="400" w:type="pct"/>
          </w:tcPr>
          <w:p w14:paraId="6834977B" w14:textId="77777777" w:rsidR="00EA0681" w:rsidRPr="00DB6882" w:rsidRDefault="00EA0681" w:rsidP="00125ED0">
            <w:pPr>
              <w:spacing w:after="0"/>
              <w:rPr>
                <w:rFonts w:cstheme="minorHAnsi"/>
              </w:rPr>
            </w:pPr>
          </w:p>
        </w:tc>
      </w:tr>
      <w:tr w:rsidR="00EA0681" w:rsidRPr="00DB6882" w14:paraId="42D130DC" w14:textId="77777777" w:rsidTr="004B4572">
        <w:tc>
          <w:tcPr>
            <w:tcW w:w="250" w:type="pct"/>
          </w:tcPr>
          <w:p w14:paraId="71B88130" w14:textId="77777777" w:rsidR="00EA0681" w:rsidRPr="00DB6882" w:rsidRDefault="00EA0681" w:rsidP="00125ED0">
            <w:pPr>
              <w:pStyle w:val="Listeafsnit"/>
              <w:numPr>
                <w:ilvl w:val="0"/>
                <w:numId w:val="5"/>
              </w:numPr>
              <w:ind w:left="0" w:hanging="11"/>
              <w:rPr>
                <w:rFonts w:eastAsia="Calibri" w:cstheme="minorHAnsi"/>
                <w:lang w:eastAsia="de-DE"/>
              </w:rPr>
            </w:pPr>
          </w:p>
        </w:tc>
        <w:tc>
          <w:tcPr>
            <w:tcW w:w="1425" w:type="pct"/>
          </w:tcPr>
          <w:p w14:paraId="04628B38" w14:textId="77777777" w:rsidR="00EA0681" w:rsidRPr="00DB6882" w:rsidRDefault="00906041" w:rsidP="00125ED0">
            <w:pPr>
              <w:spacing w:after="0"/>
              <w:rPr>
                <w:rFonts w:eastAsia="Calibri"/>
                <w:lang w:eastAsia="de-DE"/>
              </w:rPr>
            </w:pPr>
            <w:r w:rsidRPr="00DB6882">
              <w:rPr>
                <w:rFonts w:eastAsia="Calibri"/>
                <w:lang w:eastAsia="de-DE"/>
              </w:rPr>
              <w:t>Vis at opmærkning af sundhedsfagligt personale udføres korrekt af SUT for elementet Tekst under Cave oplysninger</w:t>
            </w:r>
          </w:p>
          <w:p w14:paraId="4E40F996" w14:textId="6EEE52E6" w:rsidR="00A5016F" w:rsidRPr="00DB6882" w:rsidRDefault="00A5016F" w:rsidP="00125ED0">
            <w:pPr>
              <w:spacing w:after="0"/>
              <w:rPr>
                <w:rFonts w:eastAsia="Calibri"/>
                <w:lang w:eastAsia="de-DE"/>
              </w:rPr>
            </w:pPr>
          </w:p>
        </w:tc>
        <w:tc>
          <w:tcPr>
            <w:tcW w:w="750" w:type="pct"/>
          </w:tcPr>
          <w:p w14:paraId="2DB3BFBE" w14:textId="77777777" w:rsidR="00EA0681" w:rsidRPr="00DB6882" w:rsidRDefault="00EA0681" w:rsidP="00125ED0">
            <w:pPr>
              <w:spacing w:after="0"/>
              <w:rPr>
                <w:rFonts w:cstheme="minorHAnsi"/>
              </w:rPr>
            </w:pPr>
          </w:p>
        </w:tc>
        <w:tc>
          <w:tcPr>
            <w:tcW w:w="1126" w:type="pct"/>
          </w:tcPr>
          <w:p w14:paraId="651BD223" w14:textId="53E39836" w:rsidR="00871A32" w:rsidRPr="00DB6882" w:rsidRDefault="00871A32" w:rsidP="00871A32">
            <w:r w:rsidRPr="00DB6882">
              <w:t>Følgende opmærkning er angivet for sundshedfagligt personale i feltet der hedder Tekst Cave oplysninger</w:t>
            </w:r>
            <w:r w:rsidR="000103DC" w:rsidRPr="00DB6882">
              <w:t xml:space="preserve"> (XML-sti: CaveOplysninger/Tekst)</w:t>
            </w:r>
            <w:r w:rsidRPr="00DB6882">
              <w:t>:</w:t>
            </w:r>
          </w:p>
          <w:p w14:paraId="7759762F" w14:textId="77777777" w:rsidR="00871A32" w:rsidRPr="00DB6882" w:rsidRDefault="00871A32" w:rsidP="00871A32">
            <w:pPr>
              <w:rPr>
                <w:rFonts w:eastAsia="Arial Unicode MS" w:cstheme="minorHAnsi"/>
                <w:szCs w:val="20"/>
              </w:rPr>
            </w:pPr>
            <w:r w:rsidRPr="00DB6882">
              <w:rPr>
                <w:rFonts w:eastAsia="Arial Unicode MS" w:cstheme="minorHAnsi"/>
                <w:szCs w:val="20"/>
              </w:rPr>
              <w:lastRenderedPageBreak/>
              <w:t>&lt;sds-sundhedsfaglig-navn&gt;XXXXXXX&lt;/sds-sundhedsfaglig-navn&gt;</w:t>
            </w:r>
          </w:p>
          <w:p w14:paraId="08A9A4F4" w14:textId="77777777" w:rsidR="00EA0681" w:rsidRPr="00DB6882" w:rsidRDefault="00EA0681" w:rsidP="00125ED0"/>
          <w:p w14:paraId="63CFA41A" w14:textId="6F29D963" w:rsidR="00A11203" w:rsidRPr="00DB6882" w:rsidRDefault="00A11203" w:rsidP="00125ED0">
            <w:r w:rsidRPr="00DB6882">
              <w:rPr>
                <w:rFonts w:eastAsia="Arial Unicode MS" w:cstheme="minorHAnsi"/>
                <w:szCs w:val="20"/>
              </w:rPr>
              <w:t>Dette skal kunne ses i XML-udtrækket.</w:t>
            </w:r>
          </w:p>
        </w:tc>
        <w:tc>
          <w:tcPr>
            <w:tcW w:w="1049" w:type="pct"/>
          </w:tcPr>
          <w:p w14:paraId="2FD76F9C" w14:textId="77777777" w:rsidR="00EA0681" w:rsidRPr="00DB6882" w:rsidRDefault="00EA0681" w:rsidP="00125ED0">
            <w:pPr>
              <w:spacing w:after="0"/>
              <w:rPr>
                <w:rFonts w:cstheme="minorHAnsi"/>
              </w:rPr>
            </w:pPr>
          </w:p>
        </w:tc>
        <w:tc>
          <w:tcPr>
            <w:tcW w:w="400" w:type="pct"/>
          </w:tcPr>
          <w:p w14:paraId="76E1784E" w14:textId="77777777" w:rsidR="00EA0681" w:rsidRPr="00DB6882" w:rsidRDefault="00EA0681" w:rsidP="00125ED0">
            <w:pPr>
              <w:spacing w:after="0"/>
              <w:rPr>
                <w:rFonts w:cstheme="minorHAnsi"/>
              </w:rPr>
            </w:pPr>
          </w:p>
        </w:tc>
      </w:tr>
    </w:tbl>
    <w:p w14:paraId="6E941E78" w14:textId="77777777" w:rsidR="0023433D" w:rsidRPr="00DB6882" w:rsidRDefault="0023433D">
      <w:pPr>
        <w:spacing w:before="0" w:after="0"/>
        <w:rPr>
          <w:rFonts w:eastAsia="Calibri" w:cs="Arial"/>
          <w:iCs/>
          <w:sz w:val="28"/>
          <w:szCs w:val="28"/>
        </w:rPr>
      </w:pPr>
      <w:bookmarkStart w:id="35" w:name="_Toc273967338"/>
      <w:bookmarkStart w:id="36" w:name="_Toc273967383"/>
      <w:r w:rsidRPr="00DB6882">
        <w:rPr>
          <w:rFonts w:eastAsia="Calibri"/>
        </w:rPr>
        <w:br w:type="page"/>
      </w:r>
    </w:p>
    <w:p w14:paraId="4361C3D3" w14:textId="77777777" w:rsidR="008C170E" w:rsidRPr="00DB6882" w:rsidRDefault="000B65D8" w:rsidP="002545D0">
      <w:pPr>
        <w:pStyle w:val="Overskrift2"/>
        <w:rPr>
          <w:rFonts w:eastAsia="Calibri"/>
          <w:lang w:val="da-DK"/>
        </w:rPr>
      </w:pPr>
      <w:bookmarkStart w:id="37" w:name="_Toc168907243"/>
      <w:r w:rsidRPr="00DB6882">
        <w:rPr>
          <w:rFonts w:eastAsia="Calibri"/>
          <w:lang w:val="da-DK"/>
        </w:rPr>
        <w:lastRenderedPageBreak/>
        <w:t xml:space="preserve">Indholdsmæssige </w:t>
      </w:r>
      <w:r w:rsidR="007B3820" w:rsidRPr="00DB6882">
        <w:rPr>
          <w:rFonts w:eastAsia="Calibri"/>
          <w:lang w:val="da-DK"/>
        </w:rPr>
        <w:t>krav</w:t>
      </w:r>
      <w:bookmarkEnd w:id="35"/>
      <w:bookmarkEnd w:id="36"/>
      <w:bookmarkEnd w:id="37"/>
    </w:p>
    <w:p w14:paraId="18A25497" w14:textId="77777777" w:rsidR="00AC7AB2" w:rsidRPr="00DB6882" w:rsidRDefault="00406C0E" w:rsidP="00AC7AB2">
      <w:pPr>
        <w:rPr>
          <w:rFonts w:eastAsia="Calibri" w:cstheme="minorHAnsi"/>
          <w:lang w:eastAsia="de-DE"/>
        </w:rPr>
      </w:pPr>
      <w:r w:rsidRPr="00DB6882">
        <w:rPr>
          <w:rFonts w:eastAsia="Calibri" w:cstheme="minorHAnsi"/>
          <w:lang w:eastAsia="de-DE"/>
        </w:rPr>
        <w:t xml:space="preserve">Formålet med </w:t>
      </w:r>
      <w:r w:rsidR="001241C5" w:rsidRPr="00DB6882">
        <w:rPr>
          <w:rFonts w:eastAsia="Calibri" w:cstheme="minorHAnsi"/>
          <w:lang w:eastAsia="de-DE"/>
        </w:rPr>
        <w:t xml:space="preserve">de </w:t>
      </w:r>
      <w:r w:rsidR="000B65D8" w:rsidRPr="00DB6882">
        <w:rPr>
          <w:rFonts w:eastAsia="Calibri" w:cstheme="minorHAnsi"/>
          <w:lang w:eastAsia="de-DE"/>
        </w:rPr>
        <w:t>indholdsmæssige</w:t>
      </w:r>
      <w:r w:rsidRPr="00DB6882">
        <w:rPr>
          <w:rFonts w:eastAsia="Calibri" w:cstheme="minorHAnsi"/>
          <w:lang w:eastAsia="de-DE"/>
        </w:rPr>
        <w:t xml:space="preserve"> </w:t>
      </w:r>
      <w:r w:rsidR="00662790" w:rsidRPr="00DB6882">
        <w:rPr>
          <w:rFonts w:eastAsia="Calibri" w:cstheme="minorHAnsi"/>
          <w:lang w:eastAsia="de-DE"/>
        </w:rPr>
        <w:t xml:space="preserve">krav går ud </w:t>
      </w:r>
      <w:r w:rsidR="00FD0143" w:rsidRPr="00DB6882">
        <w:rPr>
          <w:rFonts w:eastAsia="Calibri" w:cstheme="minorHAnsi"/>
          <w:lang w:eastAsia="de-DE"/>
        </w:rPr>
        <w:t>på</w:t>
      </w:r>
      <w:r w:rsidRPr="00DB6882">
        <w:rPr>
          <w:rFonts w:eastAsia="Calibri" w:cstheme="minorHAnsi"/>
          <w:lang w:eastAsia="de-DE"/>
        </w:rPr>
        <w:t xml:space="preserve"> at undersøge om MedCom standard er implementeret med en tilfredsstillende kvalitet</w:t>
      </w:r>
      <w:r w:rsidR="00F404E0" w:rsidRPr="00DB6882">
        <w:rPr>
          <w:rFonts w:eastAsia="Calibri" w:cstheme="minorHAnsi"/>
          <w:lang w:eastAsia="de-DE"/>
        </w:rPr>
        <w:t>.</w:t>
      </w:r>
      <w:r w:rsidR="00AC7AB2" w:rsidRPr="00DB6882">
        <w:rPr>
          <w:rFonts w:eastAsia="Calibri" w:cstheme="minorHAnsi"/>
          <w:lang w:eastAsia="de-DE"/>
        </w:rPr>
        <w:t xml:space="preserve"> </w:t>
      </w:r>
    </w:p>
    <w:p w14:paraId="2693DDA7" w14:textId="77777777" w:rsidR="00AC7AB2" w:rsidRPr="00DB6882" w:rsidRDefault="00AC7AB2" w:rsidP="00B01FDD">
      <w:pPr>
        <w:pBdr>
          <w:top w:val="single" w:sz="18" w:space="1" w:color="27587B"/>
        </w:pBdr>
        <w:shd w:val="clear" w:color="auto" w:fill="CADEE5"/>
        <w:tabs>
          <w:tab w:val="left" w:pos="85"/>
        </w:tabs>
        <w:spacing w:after="0"/>
        <w:ind w:left="851" w:right="113" w:hanging="851"/>
        <w:rPr>
          <w:rFonts w:cstheme="minorBidi"/>
          <w:i/>
        </w:rPr>
      </w:pPr>
      <w:r w:rsidRPr="00DB6882">
        <w:rPr>
          <w:rStyle w:val="Strk"/>
        </w:rPr>
        <w:tab/>
        <w:t>OBS!</w:t>
      </w:r>
      <w:r w:rsidR="6444DCF9" w:rsidRPr="00DB6882">
        <w:rPr>
          <w:rStyle w:val="Strk"/>
        </w:rPr>
        <w:t xml:space="preserve"> </w:t>
      </w:r>
      <w:r w:rsidRPr="00DB6882">
        <w:rPr>
          <w:rFonts w:cstheme="minorHAnsi"/>
        </w:rPr>
        <w:tab/>
      </w:r>
      <w:r w:rsidRPr="00DB6882">
        <w:rPr>
          <w:rFonts w:cstheme="minorBidi"/>
        </w:rPr>
        <w:t>Dokumenter nedenstående gennemførsel ved løbende skærmdumps eller kopi af filer.</w:t>
      </w:r>
      <w:r w:rsidRPr="00DB6882">
        <w:rPr>
          <w:rFonts w:cstheme="minorHAnsi"/>
        </w:rPr>
        <w:br/>
      </w:r>
      <w:r w:rsidRPr="00DB6882">
        <w:rPr>
          <w:rFonts w:cstheme="minorBidi"/>
        </w:rPr>
        <w:t xml:space="preserve">Navngiv filer med standardtype samt det step de repræsenterer: </w:t>
      </w:r>
      <w:r w:rsidR="00B01FDD" w:rsidRPr="00DB6882">
        <w:rPr>
          <w:rFonts w:cstheme="minorBidi"/>
          <w:b/>
          <w:i/>
        </w:rPr>
        <w:t>&lt;standard type&gt;_&lt;test step&gt;_&lt;fortløbende bogstav&gt;</w:t>
      </w:r>
      <w:r w:rsidR="00B01FDD" w:rsidRPr="00DB6882">
        <w:rPr>
          <w:rFonts w:eastAsia="Calibri" w:cstheme="minorBidi"/>
          <w:b/>
          <w:i/>
          <w:lang w:eastAsia="de-DE"/>
        </w:rPr>
        <w:t>.xml</w:t>
      </w:r>
    </w:p>
    <w:p w14:paraId="11AB1D5F" w14:textId="77777777" w:rsidR="00AC7AB2" w:rsidRPr="00DB6882" w:rsidRDefault="00AC7AB2" w:rsidP="00AC7AB2">
      <w:pPr>
        <w:pBdr>
          <w:top w:val="single" w:sz="18" w:space="1" w:color="27587B"/>
        </w:pBdr>
        <w:shd w:val="clear" w:color="auto" w:fill="CADEE5"/>
        <w:spacing w:after="0"/>
        <w:ind w:left="851" w:right="113" w:hanging="851"/>
        <w:rPr>
          <w:rFonts w:cstheme="minorHAnsi"/>
          <w:i/>
          <w:iCs/>
        </w:rPr>
      </w:pPr>
      <w:r w:rsidRPr="00DB6882">
        <w:rPr>
          <w:rStyle w:val="Strk"/>
        </w:rPr>
        <w:tab/>
      </w:r>
      <w:r w:rsidRPr="00DB6882">
        <w:rPr>
          <w:rFonts w:cstheme="minorHAnsi"/>
        </w:rPr>
        <w:t>Send dem på mail til relevant kontakt hos MedCom.</w:t>
      </w:r>
    </w:p>
    <w:p w14:paraId="6C9286D9" w14:textId="77777777" w:rsidR="004D3482" w:rsidRPr="00DB6882" w:rsidRDefault="004D3482" w:rsidP="00EE768B">
      <w:pPr>
        <w:rPr>
          <w:rFonts w:eastAsia="Calibri" w:cstheme="minorHAnsi"/>
          <w:lang w:eastAsia="de-DE"/>
        </w:rPr>
      </w:pPr>
    </w:p>
    <w:tbl>
      <w:tblPr>
        <w:tblStyle w:val="Tabel-Gitter"/>
        <w:tblW w:w="5000" w:type="pct"/>
        <w:tblLayout w:type="fixed"/>
        <w:tblLook w:val="04A0" w:firstRow="1" w:lastRow="0" w:firstColumn="1" w:lastColumn="0" w:noHBand="0" w:noVBand="1"/>
      </w:tblPr>
      <w:tblGrid>
        <w:gridCol w:w="729"/>
        <w:gridCol w:w="4150"/>
        <w:gridCol w:w="2184"/>
        <w:gridCol w:w="3279"/>
        <w:gridCol w:w="3055"/>
        <w:gridCol w:w="1165"/>
      </w:tblGrid>
      <w:tr w:rsidR="0023433D" w:rsidRPr="00DB6882" w14:paraId="7F8466D6" w14:textId="77777777" w:rsidTr="004B4572">
        <w:trPr>
          <w:tblHeader/>
        </w:trPr>
        <w:tc>
          <w:tcPr>
            <w:tcW w:w="250" w:type="pct"/>
            <w:shd w:val="clear" w:color="auto" w:fill="315A7A"/>
            <w:vAlign w:val="center"/>
          </w:tcPr>
          <w:p w14:paraId="4C4C1BA8"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Step</w:t>
            </w:r>
          </w:p>
        </w:tc>
        <w:tc>
          <w:tcPr>
            <w:tcW w:w="1425" w:type="pct"/>
            <w:shd w:val="clear" w:color="auto" w:fill="315A7A"/>
            <w:vAlign w:val="center"/>
          </w:tcPr>
          <w:p w14:paraId="1ECDDA5E"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Krav</w:t>
            </w:r>
          </w:p>
        </w:tc>
        <w:tc>
          <w:tcPr>
            <w:tcW w:w="750" w:type="pct"/>
            <w:shd w:val="clear" w:color="auto" w:fill="315A7A"/>
            <w:vAlign w:val="center"/>
          </w:tcPr>
          <w:p w14:paraId="5A3F15EC"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Test data</w:t>
            </w:r>
          </w:p>
        </w:tc>
        <w:tc>
          <w:tcPr>
            <w:tcW w:w="1126" w:type="pct"/>
            <w:shd w:val="clear" w:color="auto" w:fill="315A7A"/>
            <w:vAlign w:val="center"/>
          </w:tcPr>
          <w:p w14:paraId="4138ED67"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Forventet resultat</w:t>
            </w:r>
          </w:p>
        </w:tc>
        <w:tc>
          <w:tcPr>
            <w:tcW w:w="1049" w:type="pct"/>
            <w:shd w:val="clear" w:color="auto" w:fill="315A7A"/>
            <w:vAlign w:val="center"/>
          </w:tcPr>
          <w:p w14:paraId="3FF86D1F"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Aktuelt resultat</w:t>
            </w:r>
          </w:p>
        </w:tc>
        <w:tc>
          <w:tcPr>
            <w:tcW w:w="400" w:type="pct"/>
            <w:shd w:val="clear" w:color="auto" w:fill="315A7A"/>
            <w:vAlign w:val="center"/>
          </w:tcPr>
          <w:p w14:paraId="387F1CE6"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MedCom vurdering</w:t>
            </w:r>
          </w:p>
        </w:tc>
      </w:tr>
      <w:tr w:rsidR="0023433D" w:rsidRPr="00DB6882" w14:paraId="18F892D2" w14:textId="77777777" w:rsidTr="004B4572">
        <w:tc>
          <w:tcPr>
            <w:tcW w:w="250" w:type="pct"/>
          </w:tcPr>
          <w:p w14:paraId="156A244B" w14:textId="77777777" w:rsidR="0023433D" w:rsidRPr="00DB6882" w:rsidRDefault="0023433D" w:rsidP="004B4572">
            <w:pPr>
              <w:pStyle w:val="Listeafsnit"/>
              <w:numPr>
                <w:ilvl w:val="0"/>
                <w:numId w:val="6"/>
              </w:numPr>
              <w:ind w:left="0" w:hanging="11"/>
              <w:rPr>
                <w:rFonts w:eastAsia="Calibri" w:cstheme="minorHAnsi"/>
                <w:iCs/>
                <w:lang w:eastAsia="de-DE"/>
              </w:rPr>
            </w:pPr>
            <w:bookmarkStart w:id="38" w:name="_Ref56155676"/>
          </w:p>
        </w:tc>
        <w:bookmarkEnd w:id="38"/>
        <w:tc>
          <w:tcPr>
            <w:tcW w:w="1425" w:type="pct"/>
          </w:tcPr>
          <w:p w14:paraId="75432788" w14:textId="77777777" w:rsidR="00AF6A10" w:rsidRPr="00DB6882" w:rsidRDefault="00AF6A10" w:rsidP="00AF6A10">
            <w:pPr>
              <w:spacing w:line="276" w:lineRule="auto"/>
              <w:rPr>
                <w:rFonts w:cstheme="minorHAnsi"/>
              </w:rPr>
            </w:pPr>
            <w:r w:rsidRPr="00DB6882">
              <w:rPr>
                <w:rFonts w:cstheme="minorHAnsi"/>
              </w:rPr>
              <w:t>Vis at følgende findes i SUP-XML-udtrækket:</w:t>
            </w:r>
          </w:p>
          <w:p w14:paraId="2C508B90" w14:textId="77777777" w:rsidR="00AF6A10" w:rsidRPr="00DB6882" w:rsidRDefault="00AF6A10" w:rsidP="00AF6A10">
            <w:pPr>
              <w:spacing w:line="276" w:lineRule="auto"/>
              <w:rPr>
                <w:rFonts w:cstheme="minorHAnsi"/>
              </w:rPr>
            </w:pPr>
          </w:p>
          <w:p w14:paraId="056F34C3" w14:textId="67064429" w:rsidR="00AF6A10" w:rsidRPr="00DB6882" w:rsidRDefault="00AF6A10" w:rsidP="00E66110">
            <w:pPr>
              <w:pStyle w:val="Listeafsnit"/>
              <w:numPr>
                <w:ilvl w:val="0"/>
                <w:numId w:val="10"/>
              </w:numPr>
              <w:spacing w:before="0" w:after="0" w:line="276" w:lineRule="auto"/>
              <w:rPr>
                <w:rFonts w:cstheme="minorHAnsi"/>
              </w:rPr>
            </w:pPr>
            <w:r w:rsidRPr="00DB6882">
              <w:rPr>
                <w:rFonts w:cstheme="minorHAnsi"/>
              </w:rPr>
              <w:t>Identifikation</w:t>
            </w:r>
          </w:p>
          <w:p w14:paraId="5EAA6718" w14:textId="670B224B" w:rsidR="00AF6A10" w:rsidRPr="00DB6882" w:rsidRDefault="00AF6A10" w:rsidP="00E66110">
            <w:pPr>
              <w:pStyle w:val="Listeafsnit"/>
              <w:numPr>
                <w:ilvl w:val="0"/>
                <w:numId w:val="10"/>
              </w:numPr>
              <w:spacing w:before="0" w:after="0" w:line="276" w:lineRule="auto"/>
              <w:rPr>
                <w:rFonts w:cstheme="minorHAnsi"/>
              </w:rPr>
            </w:pPr>
            <w:r w:rsidRPr="00DB6882">
              <w:rPr>
                <w:rFonts w:cstheme="minorHAnsi"/>
              </w:rPr>
              <w:t>Forsendelses Tid</w:t>
            </w:r>
          </w:p>
          <w:p w14:paraId="5C3F4439" w14:textId="2C4C2598" w:rsidR="00AF6A10" w:rsidRPr="00DB6882" w:rsidRDefault="00AF6A10" w:rsidP="00E66110">
            <w:pPr>
              <w:pStyle w:val="Listeafsnit"/>
              <w:numPr>
                <w:ilvl w:val="0"/>
                <w:numId w:val="10"/>
              </w:numPr>
              <w:spacing w:before="0" w:after="0" w:line="276" w:lineRule="auto"/>
              <w:rPr>
                <w:rFonts w:cstheme="minorHAnsi"/>
              </w:rPr>
            </w:pPr>
            <w:r w:rsidRPr="00DB6882">
              <w:rPr>
                <w:rFonts w:cstheme="minorHAnsi"/>
              </w:rPr>
              <w:t>Afsender System</w:t>
            </w:r>
          </w:p>
          <w:p w14:paraId="02292570" w14:textId="14127F5B" w:rsidR="00AF6A10" w:rsidRPr="00DB6882" w:rsidRDefault="00AF6A10" w:rsidP="00E66110">
            <w:pPr>
              <w:pStyle w:val="Listeafsnit"/>
              <w:numPr>
                <w:ilvl w:val="0"/>
                <w:numId w:val="10"/>
              </w:numPr>
              <w:spacing w:before="0" w:after="0" w:line="276" w:lineRule="auto"/>
              <w:rPr>
                <w:rFonts w:cstheme="minorHAnsi"/>
              </w:rPr>
            </w:pPr>
            <w:r w:rsidRPr="00DB6882">
              <w:rPr>
                <w:rFonts w:cstheme="minorHAnsi"/>
              </w:rPr>
              <w:t>Transaktions Type:</w:t>
            </w:r>
          </w:p>
          <w:p w14:paraId="7F8DEE49" w14:textId="217BC0DC" w:rsidR="00AF6A10" w:rsidRPr="00DB6882" w:rsidRDefault="00AF6A10" w:rsidP="00E66110">
            <w:pPr>
              <w:pStyle w:val="Listeafsnit"/>
              <w:numPr>
                <w:ilvl w:val="0"/>
                <w:numId w:val="11"/>
              </w:numPr>
              <w:spacing w:before="0" w:after="0" w:line="276" w:lineRule="auto"/>
              <w:rPr>
                <w:rFonts w:cstheme="minorHAnsi"/>
              </w:rPr>
            </w:pPr>
            <w:r w:rsidRPr="00DB6882">
              <w:rPr>
                <w:rFonts w:cstheme="minorHAnsi"/>
              </w:rPr>
              <w:t>Opdatering</w:t>
            </w:r>
          </w:p>
          <w:p w14:paraId="23FF1129" w14:textId="4A57A55E" w:rsidR="0023433D" w:rsidRPr="00DB6882" w:rsidRDefault="0023433D" w:rsidP="004B4572">
            <w:pPr>
              <w:spacing w:after="0"/>
              <w:rPr>
                <w:rFonts w:cstheme="minorHAnsi"/>
                <w:b/>
              </w:rPr>
            </w:pPr>
          </w:p>
        </w:tc>
        <w:tc>
          <w:tcPr>
            <w:tcW w:w="750" w:type="pct"/>
          </w:tcPr>
          <w:p w14:paraId="0B42296A" w14:textId="112B2B2F" w:rsidR="0023433D" w:rsidRPr="00DB6882" w:rsidRDefault="0023433D" w:rsidP="004B4572">
            <w:pPr>
              <w:spacing w:after="0"/>
              <w:rPr>
                <w:rFonts w:cstheme="minorHAnsi"/>
              </w:rPr>
            </w:pPr>
          </w:p>
        </w:tc>
        <w:tc>
          <w:tcPr>
            <w:tcW w:w="1126" w:type="pct"/>
          </w:tcPr>
          <w:p w14:paraId="043B80FB" w14:textId="6CD6064C" w:rsidR="0023433D" w:rsidRPr="00DB6882" w:rsidRDefault="00AF6A10" w:rsidP="004B4572">
            <w:pPr>
              <w:spacing w:after="0"/>
              <w:rPr>
                <w:rFonts w:cstheme="minorHAnsi"/>
              </w:rPr>
            </w:pPr>
            <w:r w:rsidRPr="00DB6882">
              <w:rPr>
                <w:rFonts w:cstheme="minorHAnsi"/>
              </w:rPr>
              <w:t>Information om Identifikation, forsendelsestid, afsendersystem og transaktionstype kan findes i SUP-XML-udtrækket</w:t>
            </w:r>
          </w:p>
        </w:tc>
        <w:tc>
          <w:tcPr>
            <w:tcW w:w="1049" w:type="pct"/>
          </w:tcPr>
          <w:p w14:paraId="79CFDCDF" w14:textId="77777777" w:rsidR="0023433D" w:rsidRPr="00DB6882" w:rsidRDefault="0023433D" w:rsidP="004B4572">
            <w:pPr>
              <w:spacing w:after="0"/>
              <w:rPr>
                <w:rFonts w:cstheme="minorHAnsi"/>
              </w:rPr>
            </w:pPr>
          </w:p>
        </w:tc>
        <w:tc>
          <w:tcPr>
            <w:tcW w:w="400" w:type="pct"/>
          </w:tcPr>
          <w:p w14:paraId="36593FFD" w14:textId="77777777" w:rsidR="0023433D" w:rsidRPr="00DB6882" w:rsidRDefault="0023433D" w:rsidP="004B4572">
            <w:pPr>
              <w:spacing w:after="0"/>
              <w:rPr>
                <w:rFonts w:cstheme="minorHAnsi"/>
              </w:rPr>
            </w:pPr>
          </w:p>
        </w:tc>
      </w:tr>
      <w:tr w:rsidR="0023433D" w:rsidRPr="00DB6882" w14:paraId="43816DAF" w14:textId="77777777" w:rsidTr="004B4572">
        <w:tc>
          <w:tcPr>
            <w:tcW w:w="250" w:type="pct"/>
          </w:tcPr>
          <w:p w14:paraId="132547D3" w14:textId="77777777" w:rsidR="0023433D" w:rsidRPr="00DB6882" w:rsidRDefault="0023433D" w:rsidP="004B4572">
            <w:pPr>
              <w:pStyle w:val="Listeafsnit"/>
              <w:numPr>
                <w:ilvl w:val="0"/>
                <w:numId w:val="6"/>
              </w:numPr>
              <w:ind w:left="0" w:hanging="11"/>
              <w:rPr>
                <w:rFonts w:eastAsia="Calibri" w:cstheme="minorHAnsi"/>
                <w:iCs/>
                <w:lang w:eastAsia="de-DE"/>
              </w:rPr>
            </w:pPr>
          </w:p>
        </w:tc>
        <w:tc>
          <w:tcPr>
            <w:tcW w:w="1425" w:type="pct"/>
          </w:tcPr>
          <w:p w14:paraId="132B70EF" w14:textId="1FA0E923" w:rsidR="00AF6A10" w:rsidRPr="00DB6882" w:rsidRDefault="00AF6A10" w:rsidP="00AF6A10">
            <w:pPr>
              <w:spacing w:line="276" w:lineRule="auto"/>
              <w:rPr>
                <w:rFonts w:cstheme="minorHAnsi"/>
              </w:rPr>
            </w:pPr>
            <w:r w:rsidRPr="00DB6882">
              <w:rPr>
                <w:rFonts w:cstheme="minorHAnsi"/>
              </w:rPr>
              <w:t>Vis følgende information om patienten i SUP XML-udtrækket:</w:t>
            </w:r>
            <w:r w:rsidRPr="00DB6882">
              <w:rPr>
                <w:rFonts w:cstheme="minorHAnsi"/>
              </w:rPr>
              <w:br/>
            </w:r>
          </w:p>
          <w:p w14:paraId="60FB1E89" w14:textId="0D9F4BA1" w:rsidR="00AF6A10" w:rsidRPr="00DB6882" w:rsidRDefault="00AF6A10" w:rsidP="00E66110">
            <w:pPr>
              <w:pStyle w:val="Listeafsnit"/>
              <w:numPr>
                <w:ilvl w:val="0"/>
                <w:numId w:val="12"/>
              </w:numPr>
              <w:spacing w:before="0" w:after="0" w:line="276" w:lineRule="auto"/>
              <w:rPr>
                <w:rFonts w:cstheme="minorHAnsi"/>
              </w:rPr>
            </w:pPr>
            <w:r w:rsidRPr="00DB6882">
              <w:rPr>
                <w:rFonts w:cstheme="minorHAnsi"/>
              </w:rPr>
              <w:t>CPR-nummer</w:t>
            </w:r>
          </w:p>
          <w:p w14:paraId="1F96A775" w14:textId="77777777" w:rsidR="0023433D" w:rsidRPr="00DB6882" w:rsidRDefault="003F6712" w:rsidP="00E66110">
            <w:pPr>
              <w:pStyle w:val="Listeafsnit"/>
              <w:numPr>
                <w:ilvl w:val="0"/>
                <w:numId w:val="12"/>
              </w:numPr>
              <w:spacing w:before="0" w:after="0" w:line="276" w:lineRule="auto"/>
              <w:rPr>
                <w:rFonts w:cstheme="minorHAnsi"/>
              </w:rPr>
            </w:pPr>
            <w:r w:rsidRPr="00DB6882">
              <w:rPr>
                <w:rFonts w:cstheme="minorHAnsi"/>
                <w:i/>
                <w:iCs/>
              </w:rPr>
              <w:t>Navn</w:t>
            </w:r>
          </w:p>
          <w:p w14:paraId="4B451930" w14:textId="77777777" w:rsidR="003F6712" w:rsidRPr="00DB6882" w:rsidRDefault="003F6712" w:rsidP="00E66110">
            <w:pPr>
              <w:pStyle w:val="Listeafsnit"/>
              <w:numPr>
                <w:ilvl w:val="0"/>
                <w:numId w:val="12"/>
              </w:numPr>
              <w:spacing w:before="0" w:after="0" w:line="276" w:lineRule="auto"/>
              <w:rPr>
                <w:rFonts w:cstheme="minorHAnsi"/>
              </w:rPr>
            </w:pPr>
            <w:r w:rsidRPr="00DB6882">
              <w:rPr>
                <w:rFonts w:cstheme="minorHAnsi"/>
                <w:i/>
                <w:iCs/>
              </w:rPr>
              <w:t>Adresse</w:t>
            </w:r>
          </w:p>
          <w:p w14:paraId="002445BE" w14:textId="77777777" w:rsidR="003F6712" w:rsidRPr="00DB6882" w:rsidRDefault="003F6712" w:rsidP="00E66110">
            <w:pPr>
              <w:pStyle w:val="Listeafsnit"/>
              <w:numPr>
                <w:ilvl w:val="0"/>
                <w:numId w:val="12"/>
              </w:numPr>
              <w:spacing w:before="0" w:after="0" w:line="276" w:lineRule="auto"/>
              <w:rPr>
                <w:rFonts w:cstheme="minorHAnsi"/>
              </w:rPr>
            </w:pPr>
            <w:r w:rsidRPr="00DB6882">
              <w:rPr>
                <w:rFonts w:cstheme="minorHAnsi"/>
                <w:i/>
                <w:iCs/>
              </w:rPr>
              <w:t>Kommunekode</w:t>
            </w:r>
          </w:p>
          <w:p w14:paraId="14925292" w14:textId="77777777" w:rsidR="003F6712" w:rsidRPr="00DB6882" w:rsidRDefault="003F6712" w:rsidP="00E66110">
            <w:pPr>
              <w:pStyle w:val="Listeafsnit"/>
              <w:numPr>
                <w:ilvl w:val="0"/>
                <w:numId w:val="12"/>
              </w:numPr>
              <w:spacing w:before="0" w:after="0" w:line="276" w:lineRule="auto"/>
              <w:rPr>
                <w:rFonts w:cstheme="minorHAnsi"/>
              </w:rPr>
            </w:pPr>
            <w:r w:rsidRPr="00DB6882">
              <w:rPr>
                <w:rFonts w:cstheme="minorHAnsi"/>
                <w:i/>
                <w:iCs/>
              </w:rPr>
              <w:t>Kommune</w:t>
            </w:r>
          </w:p>
          <w:p w14:paraId="745D2C04" w14:textId="77777777" w:rsidR="003F6712" w:rsidRPr="00DB6882" w:rsidRDefault="003F6712" w:rsidP="00E66110">
            <w:pPr>
              <w:pStyle w:val="Listeafsnit"/>
              <w:numPr>
                <w:ilvl w:val="0"/>
                <w:numId w:val="12"/>
              </w:numPr>
              <w:spacing w:before="0" w:after="0" w:line="276" w:lineRule="auto"/>
              <w:rPr>
                <w:rFonts w:cstheme="minorHAnsi"/>
              </w:rPr>
            </w:pPr>
            <w:r w:rsidRPr="00DB6882">
              <w:rPr>
                <w:rFonts w:cstheme="minorHAnsi"/>
                <w:i/>
                <w:iCs/>
              </w:rPr>
              <w:t>Kommunetilflytningsdato</w:t>
            </w:r>
          </w:p>
          <w:p w14:paraId="00773951" w14:textId="77777777" w:rsidR="003F6712" w:rsidRPr="00DB6882" w:rsidRDefault="003F6712" w:rsidP="00E66110">
            <w:pPr>
              <w:pStyle w:val="Listeafsnit"/>
              <w:numPr>
                <w:ilvl w:val="0"/>
                <w:numId w:val="12"/>
              </w:numPr>
              <w:spacing w:before="0" w:after="0" w:line="276" w:lineRule="auto"/>
              <w:rPr>
                <w:rFonts w:cstheme="minorHAnsi"/>
                <w:i/>
                <w:iCs/>
              </w:rPr>
            </w:pPr>
            <w:r w:rsidRPr="00DB6882">
              <w:rPr>
                <w:rFonts w:cstheme="minorHAnsi"/>
                <w:i/>
                <w:iCs/>
              </w:rPr>
              <w:t>Koen (køn)</w:t>
            </w:r>
          </w:p>
          <w:p w14:paraId="7EB26221" w14:textId="77777777" w:rsidR="003F6712" w:rsidRPr="00DB6882" w:rsidRDefault="003F6712" w:rsidP="00E66110">
            <w:pPr>
              <w:pStyle w:val="Listeafsnit"/>
              <w:numPr>
                <w:ilvl w:val="0"/>
                <w:numId w:val="12"/>
              </w:numPr>
              <w:spacing w:before="0" w:after="0" w:line="276" w:lineRule="auto"/>
              <w:rPr>
                <w:rFonts w:cstheme="minorHAnsi"/>
                <w:i/>
                <w:iCs/>
              </w:rPr>
            </w:pPr>
            <w:r w:rsidRPr="00DB6882">
              <w:rPr>
                <w:rFonts w:cstheme="minorHAnsi"/>
                <w:i/>
                <w:iCs/>
              </w:rPr>
              <w:t>Foedselsdato (fødselsdato)</w:t>
            </w:r>
          </w:p>
          <w:p w14:paraId="4B9D1B37" w14:textId="77777777" w:rsidR="003F6712" w:rsidRPr="00DB6882" w:rsidRDefault="003F6712" w:rsidP="00E66110">
            <w:pPr>
              <w:pStyle w:val="Listeafsnit"/>
              <w:numPr>
                <w:ilvl w:val="0"/>
                <w:numId w:val="12"/>
              </w:numPr>
              <w:spacing w:before="0" w:after="0" w:line="276" w:lineRule="auto"/>
              <w:rPr>
                <w:rFonts w:cstheme="minorHAnsi"/>
                <w:i/>
                <w:iCs/>
              </w:rPr>
            </w:pPr>
            <w:r w:rsidRPr="00DB6882">
              <w:rPr>
                <w:rFonts w:cstheme="minorHAnsi"/>
                <w:i/>
                <w:iCs/>
              </w:rPr>
              <w:t>TelefonNummer</w:t>
            </w:r>
          </w:p>
          <w:p w14:paraId="65A451F8" w14:textId="77777777" w:rsidR="003F6712" w:rsidRPr="00DB6882" w:rsidRDefault="003F6712" w:rsidP="00E66110">
            <w:pPr>
              <w:pStyle w:val="Listeafsnit"/>
              <w:numPr>
                <w:ilvl w:val="0"/>
                <w:numId w:val="12"/>
              </w:numPr>
              <w:spacing w:before="0" w:after="0" w:line="276" w:lineRule="auto"/>
              <w:rPr>
                <w:rFonts w:cstheme="minorHAnsi"/>
                <w:i/>
                <w:iCs/>
              </w:rPr>
            </w:pPr>
            <w:r w:rsidRPr="00DB6882">
              <w:rPr>
                <w:rFonts w:cstheme="minorHAnsi"/>
                <w:i/>
                <w:iCs/>
              </w:rPr>
              <w:lastRenderedPageBreak/>
              <w:t>Paaroende (pårørende)</w:t>
            </w:r>
          </w:p>
          <w:p w14:paraId="4E8C09C9" w14:textId="77777777" w:rsidR="003F6712" w:rsidRPr="00DB6882" w:rsidRDefault="003F6712" w:rsidP="00E66110">
            <w:pPr>
              <w:pStyle w:val="Listeafsnit"/>
              <w:numPr>
                <w:ilvl w:val="0"/>
                <w:numId w:val="12"/>
              </w:numPr>
              <w:spacing w:before="0" w:after="0" w:line="276" w:lineRule="auto"/>
              <w:rPr>
                <w:rFonts w:cstheme="minorHAnsi"/>
                <w:i/>
                <w:iCs/>
              </w:rPr>
            </w:pPr>
            <w:r w:rsidRPr="00DB6882">
              <w:rPr>
                <w:rFonts w:cstheme="minorHAnsi"/>
                <w:i/>
                <w:iCs/>
              </w:rPr>
              <w:t>EgenLaegesNavn</w:t>
            </w:r>
          </w:p>
          <w:p w14:paraId="3B4AE028" w14:textId="77777777" w:rsidR="003F6712" w:rsidRPr="00DB6882" w:rsidRDefault="003F6712" w:rsidP="00E66110">
            <w:pPr>
              <w:pStyle w:val="Listeafsnit"/>
              <w:numPr>
                <w:ilvl w:val="0"/>
                <w:numId w:val="12"/>
              </w:numPr>
              <w:spacing w:before="0" w:after="0" w:line="276" w:lineRule="auto"/>
              <w:rPr>
                <w:rFonts w:cstheme="minorHAnsi"/>
                <w:i/>
                <w:iCs/>
              </w:rPr>
            </w:pPr>
            <w:r w:rsidRPr="00DB6882">
              <w:rPr>
                <w:rFonts w:cstheme="minorHAnsi"/>
                <w:i/>
                <w:iCs/>
              </w:rPr>
              <w:t>EgenLaegesYdernr</w:t>
            </w:r>
          </w:p>
          <w:p w14:paraId="184132B6" w14:textId="0D0C0B5F" w:rsidR="003F6712" w:rsidRPr="00DB6882" w:rsidRDefault="003F6712" w:rsidP="00E66110">
            <w:pPr>
              <w:pStyle w:val="Listeafsnit"/>
              <w:numPr>
                <w:ilvl w:val="0"/>
                <w:numId w:val="12"/>
              </w:numPr>
              <w:spacing w:before="0" w:after="0" w:line="276" w:lineRule="auto"/>
              <w:rPr>
                <w:rFonts w:cstheme="minorHAnsi"/>
              </w:rPr>
            </w:pPr>
            <w:r w:rsidRPr="00DB6882">
              <w:rPr>
                <w:rFonts w:cstheme="minorHAnsi"/>
                <w:i/>
                <w:iCs/>
              </w:rPr>
              <w:t>EgenLaegeStartDato</w:t>
            </w:r>
          </w:p>
        </w:tc>
        <w:tc>
          <w:tcPr>
            <w:tcW w:w="750" w:type="pct"/>
          </w:tcPr>
          <w:p w14:paraId="1843276B" w14:textId="77777777" w:rsidR="0023433D" w:rsidRPr="00DB6882" w:rsidRDefault="0023433D" w:rsidP="004B4572">
            <w:pPr>
              <w:spacing w:after="0"/>
              <w:rPr>
                <w:rFonts w:cstheme="minorHAnsi"/>
              </w:rPr>
            </w:pPr>
          </w:p>
        </w:tc>
        <w:tc>
          <w:tcPr>
            <w:tcW w:w="1126" w:type="pct"/>
          </w:tcPr>
          <w:p w14:paraId="23B285FD" w14:textId="77777777" w:rsidR="00AF6A10" w:rsidRPr="00DB6882" w:rsidRDefault="00AF6A10" w:rsidP="00AF6A10">
            <w:pPr>
              <w:spacing w:line="276" w:lineRule="auto"/>
              <w:rPr>
                <w:rFonts w:cstheme="minorHAnsi"/>
              </w:rPr>
            </w:pPr>
            <w:r w:rsidRPr="00DB6882">
              <w:rPr>
                <w:rFonts w:cstheme="minorHAnsi"/>
              </w:rPr>
              <w:t>Information om CPR-nummer kan findes i SUP-XML-Udtrækket</w:t>
            </w:r>
          </w:p>
          <w:p w14:paraId="12CAF80E" w14:textId="77777777" w:rsidR="00AF6A10" w:rsidRPr="00DB6882" w:rsidRDefault="00AF6A10" w:rsidP="00AF6A10">
            <w:pPr>
              <w:spacing w:line="276" w:lineRule="auto"/>
              <w:rPr>
                <w:rFonts w:cstheme="minorHAnsi"/>
              </w:rPr>
            </w:pPr>
          </w:p>
          <w:p w14:paraId="634BE94B" w14:textId="43FC74FD" w:rsidR="0023433D" w:rsidRPr="00DB6882" w:rsidRDefault="00AF6A10" w:rsidP="00AF6A10">
            <w:pPr>
              <w:spacing w:after="0"/>
              <w:rPr>
                <w:rFonts w:cstheme="minorHAnsi"/>
              </w:rPr>
            </w:pPr>
            <w:r w:rsidRPr="00DB6882">
              <w:rPr>
                <w:rFonts w:cstheme="minorHAnsi"/>
              </w:rPr>
              <w:t>Punkter med kursiv, er ikke mandatory, men skal sendes med i det fulde udtræk.</w:t>
            </w:r>
            <w:r w:rsidR="00517326" w:rsidRPr="00DB6882">
              <w:rPr>
                <w:rFonts w:cstheme="minorHAnsi"/>
              </w:rPr>
              <w:t xml:space="preserve"> Hvis oplysningen ikke findes, indsæt underscore (_).</w:t>
            </w:r>
          </w:p>
        </w:tc>
        <w:tc>
          <w:tcPr>
            <w:tcW w:w="1049" w:type="pct"/>
          </w:tcPr>
          <w:p w14:paraId="7241CFA3" w14:textId="77777777" w:rsidR="0023433D" w:rsidRPr="00DB6882" w:rsidRDefault="0023433D" w:rsidP="004B4572">
            <w:pPr>
              <w:spacing w:after="0"/>
              <w:rPr>
                <w:rFonts w:cstheme="minorHAnsi"/>
              </w:rPr>
            </w:pPr>
          </w:p>
        </w:tc>
        <w:tc>
          <w:tcPr>
            <w:tcW w:w="400" w:type="pct"/>
          </w:tcPr>
          <w:p w14:paraId="61C7A7E9" w14:textId="77777777" w:rsidR="0023433D" w:rsidRPr="00DB6882" w:rsidRDefault="0023433D" w:rsidP="004B4572">
            <w:pPr>
              <w:spacing w:after="0"/>
              <w:rPr>
                <w:rFonts w:cstheme="minorHAnsi"/>
              </w:rPr>
            </w:pPr>
          </w:p>
        </w:tc>
      </w:tr>
      <w:tr w:rsidR="00F65695" w:rsidRPr="00DB6882" w14:paraId="4B56A994" w14:textId="77777777" w:rsidTr="004B4572">
        <w:tc>
          <w:tcPr>
            <w:tcW w:w="250" w:type="pct"/>
          </w:tcPr>
          <w:p w14:paraId="681B6A02" w14:textId="77777777" w:rsidR="00F65695" w:rsidRPr="00DB6882" w:rsidRDefault="00F65695" w:rsidP="00F65695">
            <w:pPr>
              <w:pStyle w:val="Listeafsnit"/>
              <w:numPr>
                <w:ilvl w:val="0"/>
                <w:numId w:val="6"/>
              </w:numPr>
              <w:ind w:left="0" w:hanging="11"/>
              <w:rPr>
                <w:rFonts w:eastAsia="Calibri" w:cstheme="minorHAnsi"/>
                <w:iCs/>
                <w:lang w:eastAsia="de-DE"/>
              </w:rPr>
            </w:pPr>
          </w:p>
        </w:tc>
        <w:tc>
          <w:tcPr>
            <w:tcW w:w="1425" w:type="pct"/>
          </w:tcPr>
          <w:p w14:paraId="7A50B6B1" w14:textId="05BB9535" w:rsidR="00F65695" w:rsidRPr="00DB6882" w:rsidRDefault="00F65695" w:rsidP="00F65695">
            <w:pPr>
              <w:spacing w:line="276" w:lineRule="auto"/>
              <w:rPr>
                <w:rFonts w:cstheme="minorHAnsi"/>
              </w:rPr>
            </w:pPr>
            <w:r w:rsidRPr="00DB6882">
              <w:rPr>
                <w:rFonts w:cstheme="minorHAnsi"/>
              </w:rPr>
              <w:t>For Patientforløb, vis følgende</w:t>
            </w:r>
            <w:r w:rsidR="00C4069A" w:rsidRPr="00DB6882">
              <w:rPr>
                <w:rFonts w:cstheme="minorHAnsi"/>
              </w:rPr>
              <w:t xml:space="preserve"> attributter</w:t>
            </w:r>
            <w:r w:rsidRPr="00DB6882">
              <w:rPr>
                <w:rFonts w:cstheme="minorHAnsi"/>
              </w:rPr>
              <w:t>:</w:t>
            </w:r>
            <w:r w:rsidRPr="00DB6882">
              <w:rPr>
                <w:rFonts w:cstheme="minorHAnsi"/>
              </w:rPr>
              <w:br/>
            </w:r>
          </w:p>
          <w:p w14:paraId="3C62658C" w14:textId="751143CA" w:rsidR="00F65695" w:rsidRPr="00DB6882" w:rsidRDefault="00F65695" w:rsidP="00E66110">
            <w:pPr>
              <w:pStyle w:val="Listeafsnit"/>
              <w:numPr>
                <w:ilvl w:val="0"/>
                <w:numId w:val="13"/>
              </w:numPr>
              <w:spacing w:before="0" w:after="0" w:line="276" w:lineRule="auto"/>
              <w:rPr>
                <w:rFonts w:cstheme="minorHAnsi"/>
              </w:rPr>
            </w:pPr>
            <w:r w:rsidRPr="00DB6882">
              <w:rPr>
                <w:rFonts w:cstheme="minorHAnsi"/>
              </w:rPr>
              <w:t>Identifikation</w:t>
            </w:r>
          </w:p>
          <w:p w14:paraId="63C7A0B1" w14:textId="2019A72E" w:rsidR="00F65695" w:rsidRPr="00DB6882" w:rsidRDefault="00F65695" w:rsidP="00E66110">
            <w:pPr>
              <w:pStyle w:val="Listeafsnit"/>
              <w:numPr>
                <w:ilvl w:val="0"/>
                <w:numId w:val="13"/>
              </w:numPr>
              <w:spacing w:before="0" w:after="0" w:line="276" w:lineRule="auto"/>
              <w:rPr>
                <w:rFonts w:cstheme="minorHAnsi"/>
                <w:i/>
                <w:iCs/>
              </w:rPr>
            </w:pPr>
            <w:r w:rsidRPr="00DB6882">
              <w:rPr>
                <w:rFonts w:cstheme="minorHAnsi"/>
                <w:i/>
                <w:iCs/>
              </w:rPr>
              <w:t xml:space="preserve">Starttidspunkt </w:t>
            </w:r>
          </w:p>
          <w:p w14:paraId="05E9C6D3" w14:textId="77777777" w:rsidR="005573C8" w:rsidRPr="00DB6882" w:rsidRDefault="005573C8" w:rsidP="00E66110">
            <w:pPr>
              <w:pStyle w:val="Listeafsnit"/>
              <w:numPr>
                <w:ilvl w:val="0"/>
                <w:numId w:val="13"/>
              </w:numPr>
              <w:spacing w:before="0" w:after="0" w:line="276" w:lineRule="auto"/>
              <w:rPr>
                <w:rFonts w:cstheme="minorHAnsi"/>
                <w:i/>
                <w:iCs/>
              </w:rPr>
            </w:pPr>
            <w:r w:rsidRPr="00DB6882">
              <w:rPr>
                <w:rFonts w:cstheme="minorHAnsi"/>
                <w:i/>
                <w:iCs/>
              </w:rPr>
              <w:t>Sluttidspunkt</w:t>
            </w:r>
          </w:p>
          <w:p w14:paraId="3589E382" w14:textId="3681F481" w:rsidR="005573C8" w:rsidRPr="00DB6882" w:rsidRDefault="005573C8" w:rsidP="00E66110">
            <w:pPr>
              <w:pStyle w:val="Listeafsnit"/>
              <w:numPr>
                <w:ilvl w:val="0"/>
                <w:numId w:val="13"/>
              </w:numPr>
              <w:spacing w:before="0" w:after="0" w:line="276" w:lineRule="auto"/>
              <w:rPr>
                <w:rFonts w:cstheme="minorHAnsi"/>
                <w:i/>
                <w:iCs/>
              </w:rPr>
            </w:pPr>
            <w:r w:rsidRPr="00DB6882">
              <w:rPr>
                <w:rFonts w:cstheme="minorHAnsi"/>
                <w:i/>
                <w:iCs/>
              </w:rPr>
              <w:t>Teknisk forløb</w:t>
            </w:r>
          </w:p>
          <w:p w14:paraId="6A2C0EDC" w14:textId="0D0B4DB1" w:rsidR="00F65695" w:rsidRPr="00DB6882" w:rsidRDefault="00F65695" w:rsidP="00E66110">
            <w:pPr>
              <w:pStyle w:val="Listeafsnit"/>
              <w:numPr>
                <w:ilvl w:val="0"/>
                <w:numId w:val="13"/>
              </w:numPr>
              <w:spacing w:before="0" w:after="0" w:line="276" w:lineRule="auto"/>
              <w:rPr>
                <w:rFonts w:cstheme="minorHAnsi"/>
              </w:rPr>
            </w:pPr>
            <w:r w:rsidRPr="00DB6882">
              <w:rPr>
                <w:rFonts w:cstheme="minorHAnsi"/>
              </w:rPr>
              <w:t>Fødesystem</w:t>
            </w:r>
          </w:p>
          <w:p w14:paraId="0C20839B" w14:textId="77777777" w:rsidR="005D2375" w:rsidRPr="00DB6882" w:rsidRDefault="00F65695" w:rsidP="00E66110">
            <w:pPr>
              <w:pStyle w:val="Listeafsnit"/>
              <w:numPr>
                <w:ilvl w:val="0"/>
                <w:numId w:val="13"/>
              </w:numPr>
              <w:spacing w:before="0" w:after="0" w:line="276" w:lineRule="auto"/>
              <w:rPr>
                <w:rFonts w:cstheme="minorHAnsi"/>
              </w:rPr>
            </w:pPr>
            <w:r w:rsidRPr="00DB6882">
              <w:rPr>
                <w:rFonts w:cstheme="minorHAnsi"/>
              </w:rPr>
              <w:t>Udtrækstidspunkt</w:t>
            </w:r>
          </w:p>
          <w:p w14:paraId="0DB6666A" w14:textId="77777777" w:rsidR="005573C8" w:rsidRPr="00DB6882" w:rsidRDefault="005573C8" w:rsidP="005573C8">
            <w:pPr>
              <w:spacing w:before="0" w:after="0" w:line="276" w:lineRule="auto"/>
              <w:rPr>
                <w:rFonts w:cstheme="minorHAnsi"/>
              </w:rPr>
            </w:pPr>
          </w:p>
          <w:p w14:paraId="3068BBCB" w14:textId="743EF38B" w:rsidR="005573C8" w:rsidRPr="00DB6882" w:rsidRDefault="005573C8" w:rsidP="005573C8">
            <w:pPr>
              <w:spacing w:before="0" w:after="0" w:line="276" w:lineRule="auto"/>
              <w:rPr>
                <w:rFonts w:cstheme="minorHAnsi"/>
              </w:rPr>
            </w:pPr>
            <w:r w:rsidRPr="00DB6882">
              <w:rPr>
                <w:rFonts w:cstheme="minorHAnsi"/>
              </w:rPr>
              <w:t>Og tilhørende under-element:</w:t>
            </w:r>
          </w:p>
          <w:p w14:paraId="4C09E111" w14:textId="1BF94E98" w:rsidR="005D2375" w:rsidRPr="00DB6882" w:rsidRDefault="00F65695" w:rsidP="00E66110">
            <w:pPr>
              <w:pStyle w:val="Listeafsnit"/>
              <w:numPr>
                <w:ilvl w:val="0"/>
                <w:numId w:val="18"/>
              </w:numPr>
              <w:spacing w:before="0" w:after="0" w:line="276" w:lineRule="auto"/>
              <w:rPr>
                <w:rFonts w:cstheme="minorHAnsi"/>
              </w:rPr>
            </w:pPr>
            <w:r w:rsidRPr="00DB6882">
              <w:rPr>
                <w:rFonts w:cstheme="minorHAnsi"/>
              </w:rPr>
              <w:t>Oprindelig</w:t>
            </w:r>
            <w:r w:rsidR="005573C8" w:rsidRPr="00DB6882">
              <w:rPr>
                <w:rFonts w:cstheme="minorHAnsi"/>
              </w:rPr>
              <w:t>A</w:t>
            </w:r>
            <w:r w:rsidRPr="00DB6882">
              <w:rPr>
                <w:rFonts w:cstheme="minorHAnsi"/>
              </w:rPr>
              <w:t>ansvarlig</w:t>
            </w:r>
            <w:r w:rsidR="005573C8" w:rsidRPr="00DB6882">
              <w:rPr>
                <w:rFonts w:cstheme="minorHAnsi"/>
              </w:rPr>
              <w:t>E</w:t>
            </w:r>
            <w:r w:rsidRPr="00DB6882">
              <w:rPr>
                <w:rFonts w:cstheme="minorHAnsi"/>
              </w:rPr>
              <w:t>nhed herunder</w:t>
            </w:r>
            <w:r w:rsidR="00377CFF" w:rsidRPr="00DB6882">
              <w:rPr>
                <w:rFonts w:cstheme="minorHAnsi"/>
              </w:rPr>
              <w:t xml:space="preserve"> under-elementet</w:t>
            </w:r>
            <w:r w:rsidRPr="00DB6882">
              <w:rPr>
                <w:rFonts w:cstheme="minorHAnsi"/>
              </w:rPr>
              <w:t>:</w:t>
            </w:r>
          </w:p>
          <w:p w14:paraId="65814F4C" w14:textId="77777777" w:rsidR="005573C8" w:rsidRPr="00DB6882" w:rsidRDefault="00F65695" w:rsidP="00E66110">
            <w:pPr>
              <w:pStyle w:val="Listeafsnit"/>
              <w:numPr>
                <w:ilvl w:val="0"/>
                <w:numId w:val="14"/>
              </w:numPr>
              <w:spacing w:before="0" w:after="0" w:line="276" w:lineRule="auto"/>
              <w:rPr>
                <w:rFonts w:cstheme="minorHAnsi"/>
              </w:rPr>
            </w:pPr>
            <w:r w:rsidRPr="00DB6882">
              <w:rPr>
                <w:rFonts w:cstheme="minorHAnsi"/>
              </w:rPr>
              <w:t>Organisatorisk</w:t>
            </w:r>
            <w:r w:rsidR="005573C8" w:rsidRPr="00DB6882">
              <w:rPr>
                <w:rFonts w:cstheme="minorHAnsi"/>
              </w:rPr>
              <w:t>_E</w:t>
            </w:r>
            <w:r w:rsidRPr="00DB6882">
              <w:rPr>
                <w:rFonts w:cstheme="minorHAnsi"/>
              </w:rPr>
              <w:t xml:space="preserve">nhed med </w:t>
            </w:r>
            <w:r w:rsidR="005573C8" w:rsidRPr="00DB6882">
              <w:rPr>
                <w:rFonts w:cstheme="minorHAnsi"/>
              </w:rPr>
              <w:t>følgende attributter:</w:t>
            </w:r>
          </w:p>
          <w:p w14:paraId="3F6FDFE8" w14:textId="0F2C4EF2" w:rsidR="005573C8" w:rsidRPr="00DB6882" w:rsidRDefault="005573C8" w:rsidP="005573C8">
            <w:pPr>
              <w:pStyle w:val="Listeafsnit"/>
              <w:spacing w:before="0" w:after="0" w:line="276" w:lineRule="auto"/>
              <w:ind w:left="1080"/>
              <w:rPr>
                <w:rFonts w:cstheme="minorHAnsi"/>
                <w:i/>
                <w:iCs/>
              </w:rPr>
            </w:pPr>
            <w:r w:rsidRPr="00DB6882">
              <w:rPr>
                <w:rFonts w:cstheme="minorHAnsi"/>
                <w:i/>
                <w:iCs/>
              </w:rPr>
              <w:t>a1</w:t>
            </w:r>
            <w:r w:rsidR="00AA0888" w:rsidRPr="00DB6882">
              <w:rPr>
                <w:rFonts w:cstheme="minorHAnsi"/>
                <w:i/>
                <w:iCs/>
              </w:rPr>
              <w:t xml:space="preserve">. </w:t>
            </w:r>
            <w:r w:rsidRPr="00DB6882">
              <w:rPr>
                <w:rFonts w:cstheme="minorHAnsi"/>
                <w:i/>
                <w:iCs/>
              </w:rPr>
              <w:t>Kode</w:t>
            </w:r>
          </w:p>
          <w:p w14:paraId="41DCFAAB" w14:textId="200A87B8" w:rsidR="00AA0888" w:rsidRPr="00DB6882" w:rsidRDefault="00AA0888" w:rsidP="005573C8">
            <w:pPr>
              <w:pStyle w:val="Listeafsnit"/>
              <w:spacing w:before="0" w:after="0" w:line="276" w:lineRule="auto"/>
              <w:ind w:left="1080"/>
              <w:rPr>
                <w:rFonts w:cstheme="minorHAnsi"/>
                <w:i/>
                <w:iCs/>
              </w:rPr>
            </w:pPr>
            <w:r w:rsidRPr="00DB6882">
              <w:rPr>
                <w:rFonts w:cstheme="minorHAnsi"/>
                <w:i/>
                <w:iCs/>
              </w:rPr>
              <w:t>a2. KodeType</w:t>
            </w:r>
          </w:p>
          <w:p w14:paraId="1B639913" w14:textId="3420186B" w:rsidR="00AA0888" w:rsidRPr="00DB6882" w:rsidRDefault="00AA0888" w:rsidP="005573C8">
            <w:pPr>
              <w:pStyle w:val="Listeafsnit"/>
              <w:spacing w:before="0" w:after="0" w:line="276" w:lineRule="auto"/>
              <w:ind w:left="1080"/>
              <w:rPr>
                <w:rFonts w:cstheme="minorHAnsi"/>
                <w:i/>
                <w:iCs/>
              </w:rPr>
            </w:pPr>
            <w:r w:rsidRPr="00DB6882">
              <w:rPr>
                <w:rFonts w:cstheme="minorHAnsi"/>
                <w:i/>
                <w:iCs/>
              </w:rPr>
              <w:t>a3. Institution_tekst</w:t>
            </w:r>
          </w:p>
          <w:p w14:paraId="42628937" w14:textId="4D3BCCC1" w:rsidR="00AA0888" w:rsidRPr="00DB6882" w:rsidRDefault="00AA0888" w:rsidP="005573C8">
            <w:pPr>
              <w:pStyle w:val="Listeafsnit"/>
              <w:spacing w:before="0" w:after="0" w:line="276" w:lineRule="auto"/>
              <w:ind w:left="1080"/>
              <w:rPr>
                <w:rFonts w:cstheme="minorHAnsi"/>
                <w:i/>
                <w:iCs/>
              </w:rPr>
            </w:pPr>
            <w:r w:rsidRPr="00DB6882">
              <w:rPr>
                <w:rFonts w:cstheme="minorHAnsi"/>
                <w:i/>
                <w:iCs/>
              </w:rPr>
              <w:t>a4. Afdeling_tekst</w:t>
            </w:r>
          </w:p>
          <w:p w14:paraId="7EBECACE" w14:textId="64DB0AAA" w:rsidR="00F65695" w:rsidRPr="00DB6882" w:rsidRDefault="00F65695" w:rsidP="005573C8">
            <w:pPr>
              <w:pStyle w:val="Listeafsnit"/>
              <w:spacing w:before="0" w:after="0" w:line="276" w:lineRule="auto"/>
              <w:ind w:left="1080"/>
              <w:rPr>
                <w:rFonts w:cstheme="minorHAnsi"/>
              </w:rPr>
            </w:pPr>
          </w:p>
        </w:tc>
        <w:tc>
          <w:tcPr>
            <w:tcW w:w="750" w:type="pct"/>
          </w:tcPr>
          <w:p w14:paraId="7877393E" w14:textId="77777777" w:rsidR="00F65695" w:rsidRPr="00DB6882" w:rsidRDefault="00F65695" w:rsidP="00F65695">
            <w:pPr>
              <w:spacing w:after="0"/>
              <w:rPr>
                <w:rFonts w:cstheme="minorHAnsi"/>
              </w:rPr>
            </w:pPr>
          </w:p>
        </w:tc>
        <w:tc>
          <w:tcPr>
            <w:tcW w:w="1126" w:type="pct"/>
          </w:tcPr>
          <w:p w14:paraId="10DBFBD5" w14:textId="70D999C0" w:rsidR="00F65695" w:rsidRPr="00DB6882" w:rsidRDefault="00AA0888" w:rsidP="00F65695">
            <w:pPr>
              <w:spacing w:line="276" w:lineRule="auto"/>
              <w:rPr>
                <w:rFonts w:cstheme="minorHAnsi"/>
              </w:rPr>
            </w:pPr>
            <w:r w:rsidRPr="00DB6882">
              <w:rPr>
                <w:rFonts w:cstheme="minorHAnsi"/>
              </w:rPr>
              <w:t xml:space="preserve">Alle attributter og under-elementer for PatientForløb findes i udtrækket. </w:t>
            </w:r>
            <w:r w:rsidR="00C4069A" w:rsidRPr="00DB6882">
              <w:rPr>
                <w:rFonts w:cstheme="minorHAnsi"/>
              </w:rPr>
              <w:t xml:space="preserve"> </w:t>
            </w:r>
            <w:r w:rsidRPr="00DB6882">
              <w:rPr>
                <w:rFonts w:cstheme="minorHAnsi"/>
              </w:rPr>
              <w:t>Hvis oplysningen ikke findes, indsæt underscore (_).</w:t>
            </w:r>
          </w:p>
        </w:tc>
        <w:tc>
          <w:tcPr>
            <w:tcW w:w="1049" w:type="pct"/>
          </w:tcPr>
          <w:p w14:paraId="6258DB0A" w14:textId="77777777" w:rsidR="00F65695" w:rsidRPr="00DB6882" w:rsidRDefault="00F65695" w:rsidP="00F65695">
            <w:pPr>
              <w:spacing w:after="0"/>
              <w:rPr>
                <w:rFonts w:cstheme="minorHAnsi"/>
              </w:rPr>
            </w:pPr>
          </w:p>
        </w:tc>
        <w:tc>
          <w:tcPr>
            <w:tcW w:w="400" w:type="pct"/>
          </w:tcPr>
          <w:p w14:paraId="05D80579" w14:textId="77777777" w:rsidR="00F65695" w:rsidRPr="00DB6882" w:rsidRDefault="00F65695" w:rsidP="00F65695">
            <w:pPr>
              <w:spacing w:after="0"/>
              <w:rPr>
                <w:rFonts w:cstheme="minorHAnsi"/>
              </w:rPr>
            </w:pPr>
          </w:p>
        </w:tc>
      </w:tr>
      <w:tr w:rsidR="005D2375" w:rsidRPr="00DB6882" w14:paraId="52D16DB6" w14:textId="77777777" w:rsidTr="004B4572">
        <w:tc>
          <w:tcPr>
            <w:tcW w:w="250" w:type="pct"/>
          </w:tcPr>
          <w:p w14:paraId="1C95B82A" w14:textId="77777777" w:rsidR="005D2375" w:rsidRPr="00DB6882" w:rsidRDefault="005D2375" w:rsidP="00F65695">
            <w:pPr>
              <w:pStyle w:val="Listeafsnit"/>
              <w:numPr>
                <w:ilvl w:val="0"/>
                <w:numId w:val="6"/>
              </w:numPr>
              <w:ind w:left="0" w:hanging="11"/>
              <w:rPr>
                <w:rFonts w:eastAsia="Calibri" w:cstheme="minorHAnsi"/>
                <w:iCs/>
                <w:lang w:eastAsia="de-DE"/>
              </w:rPr>
            </w:pPr>
          </w:p>
        </w:tc>
        <w:tc>
          <w:tcPr>
            <w:tcW w:w="1425" w:type="pct"/>
          </w:tcPr>
          <w:p w14:paraId="70688CC6" w14:textId="64EBDB8E" w:rsidR="005D2375" w:rsidRPr="00DB6882" w:rsidRDefault="002E4CC7" w:rsidP="00F65695">
            <w:pPr>
              <w:spacing w:line="276" w:lineRule="auto"/>
              <w:rPr>
                <w:rFonts w:cstheme="minorHAnsi"/>
              </w:rPr>
            </w:pPr>
            <w:r w:rsidRPr="00DB6882">
              <w:rPr>
                <w:rFonts w:cstheme="minorHAnsi"/>
              </w:rPr>
              <w:t xml:space="preserve">For </w:t>
            </w:r>
            <w:r w:rsidRPr="00DB6882">
              <w:rPr>
                <w:rFonts w:cstheme="minorHAnsi"/>
                <w:i/>
                <w:iCs/>
              </w:rPr>
              <w:t>kontaktperiode</w:t>
            </w:r>
            <w:r w:rsidRPr="00DB6882">
              <w:rPr>
                <w:rFonts w:cstheme="minorHAnsi"/>
              </w:rPr>
              <w:t>, vis følgende:</w:t>
            </w:r>
          </w:p>
          <w:p w14:paraId="4B4CAB80" w14:textId="77777777" w:rsidR="00C4069A" w:rsidRPr="00DB6882" w:rsidRDefault="00C4069A" w:rsidP="00F65695">
            <w:pPr>
              <w:spacing w:line="276" w:lineRule="auto"/>
              <w:rPr>
                <w:rFonts w:cstheme="minorHAnsi"/>
              </w:rPr>
            </w:pPr>
          </w:p>
          <w:p w14:paraId="0697582F" w14:textId="2546DF5B" w:rsidR="00C4069A" w:rsidRPr="00DB6882" w:rsidRDefault="00C4069A" w:rsidP="00F65695">
            <w:pPr>
              <w:spacing w:line="276" w:lineRule="auto"/>
              <w:rPr>
                <w:rFonts w:cstheme="minorHAnsi"/>
              </w:rPr>
            </w:pPr>
            <w:r w:rsidRPr="00DB6882">
              <w:rPr>
                <w:rFonts w:cstheme="minorHAnsi"/>
              </w:rPr>
              <w:t>Attributter:</w:t>
            </w:r>
          </w:p>
          <w:p w14:paraId="5FAE647A" w14:textId="75CAE26A" w:rsidR="002E4CC7" w:rsidRPr="00DB6882" w:rsidRDefault="002E4CC7" w:rsidP="00E66110">
            <w:pPr>
              <w:pStyle w:val="Listeafsnit"/>
              <w:numPr>
                <w:ilvl w:val="0"/>
                <w:numId w:val="15"/>
              </w:numPr>
              <w:spacing w:before="0" w:after="0" w:line="276" w:lineRule="auto"/>
              <w:rPr>
                <w:rFonts w:cstheme="minorHAnsi"/>
              </w:rPr>
            </w:pPr>
            <w:r w:rsidRPr="00DB6882">
              <w:rPr>
                <w:rFonts w:cstheme="minorHAnsi"/>
              </w:rPr>
              <w:t>Starttidspunkt</w:t>
            </w:r>
          </w:p>
          <w:p w14:paraId="10FDCB42" w14:textId="77777777" w:rsidR="002E4CC7" w:rsidRPr="00DB6882" w:rsidRDefault="002E4CC7" w:rsidP="00E66110">
            <w:pPr>
              <w:pStyle w:val="Listeafsnit"/>
              <w:numPr>
                <w:ilvl w:val="0"/>
                <w:numId w:val="15"/>
              </w:numPr>
              <w:spacing w:before="0" w:after="0" w:line="276" w:lineRule="auto"/>
              <w:rPr>
                <w:rFonts w:cstheme="minorHAnsi"/>
                <w:i/>
                <w:iCs/>
              </w:rPr>
            </w:pPr>
            <w:r w:rsidRPr="00DB6882">
              <w:rPr>
                <w:rFonts w:cstheme="minorHAnsi"/>
                <w:i/>
                <w:iCs/>
              </w:rPr>
              <w:t>Afslutningstidspunkt</w:t>
            </w:r>
          </w:p>
          <w:p w14:paraId="736B6031" w14:textId="77777777" w:rsidR="002E4CC7" w:rsidRPr="00DB6882" w:rsidRDefault="002E4CC7" w:rsidP="00C4069A">
            <w:pPr>
              <w:spacing w:line="276" w:lineRule="auto"/>
              <w:rPr>
                <w:rFonts w:cstheme="minorHAnsi"/>
              </w:rPr>
            </w:pPr>
          </w:p>
          <w:p w14:paraId="22BC4F3F" w14:textId="22CB1ECA" w:rsidR="00CA360F" w:rsidRPr="00DB6882" w:rsidRDefault="002E4CC7" w:rsidP="00E66110">
            <w:pPr>
              <w:pStyle w:val="Listeafsnit"/>
              <w:numPr>
                <w:ilvl w:val="0"/>
                <w:numId w:val="23"/>
              </w:numPr>
              <w:spacing w:line="276" w:lineRule="auto"/>
              <w:rPr>
                <w:rFonts w:cstheme="minorHAnsi"/>
              </w:rPr>
            </w:pPr>
            <w:r w:rsidRPr="00DB6882">
              <w:rPr>
                <w:rFonts w:cstheme="minorHAnsi"/>
              </w:rPr>
              <w:t>Haendelse herunder</w:t>
            </w:r>
            <w:r w:rsidR="00C4069A" w:rsidRPr="00DB6882">
              <w:rPr>
                <w:rFonts w:cstheme="minorHAnsi"/>
              </w:rPr>
              <w:t xml:space="preserve"> </w:t>
            </w:r>
            <w:r w:rsidR="00CA360F" w:rsidRPr="00DB6882">
              <w:rPr>
                <w:rFonts w:cstheme="minorHAnsi"/>
              </w:rPr>
              <w:t xml:space="preserve">tilhørende </w:t>
            </w:r>
            <w:r w:rsidR="00C4069A" w:rsidRPr="00DB6882">
              <w:rPr>
                <w:rFonts w:cstheme="minorHAnsi"/>
              </w:rPr>
              <w:t>attributter</w:t>
            </w:r>
            <w:r w:rsidRPr="00DB6882">
              <w:rPr>
                <w:rFonts w:cstheme="minorHAnsi"/>
              </w:rPr>
              <w:t xml:space="preserve">: </w:t>
            </w:r>
          </w:p>
          <w:p w14:paraId="5D4BD0EF" w14:textId="77777777" w:rsidR="00CA360F" w:rsidRPr="00DB6882" w:rsidRDefault="00CA360F" w:rsidP="00CA360F">
            <w:pPr>
              <w:pStyle w:val="Listeafsnit"/>
              <w:spacing w:before="0" w:after="0" w:line="276" w:lineRule="auto"/>
              <w:rPr>
                <w:rFonts w:cstheme="minorHAnsi"/>
              </w:rPr>
            </w:pPr>
            <w:r w:rsidRPr="00DB6882">
              <w:rPr>
                <w:rFonts w:cstheme="minorHAnsi"/>
              </w:rPr>
              <w:t xml:space="preserve">a1. </w:t>
            </w:r>
            <w:r w:rsidR="002E4CC7" w:rsidRPr="00DB6882">
              <w:rPr>
                <w:rFonts w:cstheme="minorHAnsi"/>
              </w:rPr>
              <w:t>Identifikation</w:t>
            </w:r>
          </w:p>
          <w:p w14:paraId="53F03668" w14:textId="77777777" w:rsidR="00CA360F" w:rsidRPr="00DB6882" w:rsidRDefault="00CA360F" w:rsidP="00CA360F">
            <w:pPr>
              <w:pStyle w:val="Listeafsnit"/>
              <w:spacing w:before="0" w:after="0" w:line="276" w:lineRule="auto"/>
              <w:rPr>
                <w:rFonts w:cstheme="minorHAnsi"/>
                <w:i/>
                <w:iCs/>
              </w:rPr>
            </w:pPr>
            <w:r w:rsidRPr="00DB6882">
              <w:rPr>
                <w:rFonts w:cstheme="minorHAnsi"/>
                <w:i/>
                <w:iCs/>
              </w:rPr>
              <w:t xml:space="preserve">a2. </w:t>
            </w:r>
            <w:r w:rsidR="00C4069A" w:rsidRPr="00DB6882">
              <w:rPr>
                <w:rFonts w:cstheme="minorHAnsi"/>
                <w:i/>
                <w:iCs/>
              </w:rPr>
              <w:t>FriTekst</w:t>
            </w:r>
          </w:p>
          <w:p w14:paraId="0183D7A9" w14:textId="77777777" w:rsidR="00CA360F" w:rsidRPr="00DB6882" w:rsidRDefault="00CA360F" w:rsidP="00CA360F">
            <w:pPr>
              <w:pStyle w:val="Listeafsnit"/>
              <w:spacing w:before="0" w:after="0" w:line="276" w:lineRule="auto"/>
              <w:rPr>
                <w:rFonts w:cstheme="minorHAnsi"/>
                <w:i/>
                <w:iCs/>
              </w:rPr>
            </w:pPr>
            <w:r w:rsidRPr="00DB6882">
              <w:rPr>
                <w:rFonts w:cstheme="minorHAnsi"/>
                <w:i/>
                <w:iCs/>
              </w:rPr>
              <w:t xml:space="preserve">a3. </w:t>
            </w:r>
            <w:r w:rsidR="002E4CC7" w:rsidRPr="00DB6882">
              <w:rPr>
                <w:rFonts w:cstheme="minorHAnsi"/>
                <w:i/>
                <w:iCs/>
              </w:rPr>
              <w:t>Registreringstidspunkt</w:t>
            </w:r>
          </w:p>
          <w:p w14:paraId="06E146CA" w14:textId="77777777" w:rsidR="00CA360F" w:rsidRPr="00DB6882" w:rsidRDefault="00CA360F" w:rsidP="00CA360F">
            <w:pPr>
              <w:pStyle w:val="Listeafsnit"/>
              <w:spacing w:before="0" w:after="0" w:line="276" w:lineRule="auto"/>
              <w:rPr>
                <w:rFonts w:cstheme="minorHAnsi"/>
                <w:i/>
                <w:iCs/>
              </w:rPr>
            </w:pPr>
            <w:r w:rsidRPr="00DB6882">
              <w:rPr>
                <w:rFonts w:cstheme="minorHAnsi"/>
                <w:i/>
                <w:iCs/>
              </w:rPr>
              <w:t xml:space="preserve">a4. </w:t>
            </w:r>
            <w:r w:rsidR="00C4069A" w:rsidRPr="00DB6882">
              <w:rPr>
                <w:rFonts w:cstheme="minorHAnsi"/>
                <w:i/>
                <w:iCs/>
              </w:rPr>
              <w:t>Tilstede_tidspunkt</w:t>
            </w:r>
          </w:p>
          <w:p w14:paraId="4D6F4D51" w14:textId="77777777" w:rsidR="00CA360F" w:rsidRPr="00DB6882" w:rsidRDefault="00CA360F" w:rsidP="00CA360F">
            <w:pPr>
              <w:pStyle w:val="Listeafsnit"/>
              <w:spacing w:before="0" w:after="0" w:line="276" w:lineRule="auto"/>
              <w:rPr>
                <w:rFonts w:cstheme="minorHAnsi"/>
                <w:i/>
                <w:iCs/>
              </w:rPr>
            </w:pPr>
            <w:r w:rsidRPr="00DB6882">
              <w:rPr>
                <w:rFonts w:cstheme="minorHAnsi"/>
                <w:i/>
                <w:iCs/>
              </w:rPr>
              <w:t xml:space="preserve">a5. </w:t>
            </w:r>
            <w:r w:rsidR="00C4069A" w:rsidRPr="00DB6882">
              <w:rPr>
                <w:rFonts w:cstheme="minorHAnsi"/>
                <w:i/>
                <w:iCs/>
              </w:rPr>
              <w:t>Ugyldighedstidspunkt</w:t>
            </w:r>
          </w:p>
          <w:p w14:paraId="14F254FF" w14:textId="77777777" w:rsidR="00CA360F" w:rsidRPr="00DB6882" w:rsidRDefault="00CA360F" w:rsidP="00CA360F">
            <w:pPr>
              <w:pStyle w:val="Listeafsnit"/>
              <w:spacing w:before="0" w:after="0" w:line="276" w:lineRule="auto"/>
              <w:rPr>
                <w:rFonts w:cstheme="minorHAnsi"/>
                <w:i/>
                <w:iCs/>
              </w:rPr>
            </w:pPr>
          </w:p>
          <w:p w14:paraId="392F2A34" w14:textId="77777777" w:rsidR="00CA360F" w:rsidRPr="00DB6882" w:rsidRDefault="00CA360F" w:rsidP="00E66110">
            <w:pPr>
              <w:pStyle w:val="Listeafsnit"/>
              <w:numPr>
                <w:ilvl w:val="0"/>
                <w:numId w:val="23"/>
              </w:numPr>
              <w:spacing w:before="0" w:after="0" w:line="276" w:lineRule="auto"/>
              <w:rPr>
                <w:rFonts w:cstheme="minorHAnsi"/>
              </w:rPr>
            </w:pPr>
            <w:r w:rsidRPr="00DB6882">
              <w:rPr>
                <w:rFonts w:cstheme="minorHAnsi"/>
              </w:rPr>
              <w:t xml:space="preserve">Og under-element </w:t>
            </w:r>
            <w:r w:rsidR="002E4CC7" w:rsidRPr="00DB6882">
              <w:rPr>
                <w:rFonts w:cstheme="minorHAnsi"/>
              </w:rPr>
              <w:t>HaendelseRegistreretAf herunder</w:t>
            </w:r>
            <w:r w:rsidR="00C4069A" w:rsidRPr="00DB6882">
              <w:rPr>
                <w:rFonts w:cstheme="minorHAnsi"/>
              </w:rPr>
              <w:t xml:space="preserve"> følgende attribut:</w:t>
            </w:r>
          </w:p>
          <w:p w14:paraId="2B907008" w14:textId="1D074531" w:rsidR="002E4CC7" w:rsidRPr="00DB6882" w:rsidRDefault="00CA360F" w:rsidP="00CA360F">
            <w:pPr>
              <w:pStyle w:val="Listeafsnit"/>
              <w:spacing w:before="0" w:after="0" w:line="276" w:lineRule="auto"/>
              <w:rPr>
                <w:rFonts w:cstheme="minorHAnsi"/>
              </w:rPr>
            </w:pPr>
            <w:r w:rsidRPr="00DB6882">
              <w:rPr>
                <w:rFonts w:cstheme="minorHAnsi"/>
                <w:i/>
                <w:iCs/>
              </w:rPr>
              <w:t xml:space="preserve">b1. </w:t>
            </w:r>
            <w:r w:rsidR="002E4CC7" w:rsidRPr="00DB6882">
              <w:rPr>
                <w:rFonts w:cstheme="minorHAnsi"/>
                <w:i/>
                <w:iCs/>
              </w:rPr>
              <w:t>Registrererende_behandler</w:t>
            </w:r>
          </w:p>
          <w:p w14:paraId="55688FCE" w14:textId="2A64C256" w:rsidR="00637FC8" w:rsidRPr="00DB6882" w:rsidRDefault="00C4069A" w:rsidP="00E66110">
            <w:pPr>
              <w:pStyle w:val="Listeafsnit"/>
              <w:numPr>
                <w:ilvl w:val="0"/>
                <w:numId w:val="23"/>
              </w:numPr>
              <w:spacing w:before="0" w:after="0" w:line="276" w:lineRule="auto"/>
              <w:rPr>
                <w:rFonts w:cstheme="minorHAnsi"/>
              </w:rPr>
            </w:pPr>
            <w:r w:rsidRPr="00DB6882">
              <w:rPr>
                <w:rFonts w:cstheme="minorHAnsi"/>
              </w:rPr>
              <w:t xml:space="preserve">Og </w:t>
            </w:r>
            <w:r w:rsidR="008E202B" w:rsidRPr="00DB6882">
              <w:rPr>
                <w:rFonts w:cstheme="minorHAnsi"/>
              </w:rPr>
              <w:t>under-</w:t>
            </w:r>
            <w:r w:rsidRPr="00DB6882">
              <w:rPr>
                <w:rFonts w:cstheme="minorHAnsi"/>
              </w:rPr>
              <w:t>elemente</w:t>
            </w:r>
            <w:r w:rsidR="00377CFF" w:rsidRPr="00DB6882">
              <w:rPr>
                <w:rFonts w:cstheme="minorHAnsi"/>
              </w:rPr>
              <w:t>rne</w:t>
            </w:r>
            <w:r w:rsidRPr="00DB6882">
              <w:rPr>
                <w:rFonts w:cstheme="minorHAnsi"/>
              </w:rPr>
              <w:t xml:space="preserve"> Registrerings_Enhed</w:t>
            </w:r>
            <w:r w:rsidR="00377CFF" w:rsidRPr="00DB6882">
              <w:rPr>
                <w:rFonts w:cstheme="minorHAnsi"/>
              </w:rPr>
              <w:t xml:space="preserve"> og </w:t>
            </w:r>
            <w:r w:rsidR="00637FC8" w:rsidRPr="00DB6882">
              <w:rPr>
                <w:rFonts w:cstheme="minorHAnsi"/>
              </w:rPr>
              <w:t>Organisatorisk_Enhed med attributterne:</w:t>
            </w:r>
          </w:p>
          <w:p w14:paraId="60EADA84" w14:textId="31F91CF7" w:rsidR="00637FC8" w:rsidRPr="00DB6882" w:rsidRDefault="002C1F02" w:rsidP="00637FC8">
            <w:pPr>
              <w:pStyle w:val="Listeafsnit"/>
              <w:spacing w:before="0" w:after="0" w:line="276" w:lineRule="auto"/>
              <w:ind w:left="1080"/>
              <w:rPr>
                <w:rFonts w:cstheme="minorHAnsi"/>
                <w:i/>
                <w:iCs/>
              </w:rPr>
            </w:pPr>
            <w:r w:rsidRPr="00DB6882">
              <w:rPr>
                <w:rFonts w:cstheme="minorHAnsi"/>
                <w:i/>
                <w:iCs/>
              </w:rPr>
              <w:t>c</w:t>
            </w:r>
            <w:r w:rsidR="00637FC8" w:rsidRPr="00DB6882">
              <w:rPr>
                <w:rFonts w:cstheme="minorHAnsi"/>
                <w:i/>
                <w:iCs/>
              </w:rPr>
              <w:t>1. Kode</w:t>
            </w:r>
          </w:p>
          <w:p w14:paraId="15100CB1" w14:textId="68F889C2" w:rsidR="00637FC8" w:rsidRPr="00DB6882" w:rsidRDefault="002C1F02" w:rsidP="00637FC8">
            <w:pPr>
              <w:pStyle w:val="Listeafsnit"/>
              <w:spacing w:before="0" w:after="0" w:line="276" w:lineRule="auto"/>
              <w:ind w:left="1080"/>
              <w:rPr>
                <w:rFonts w:cstheme="minorHAnsi"/>
                <w:i/>
                <w:iCs/>
              </w:rPr>
            </w:pPr>
            <w:r w:rsidRPr="00DB6882">
              <w:rPr>
                <w:rFonts w:cstheme="minorHAnsi"/>
                <w:i/>
                <w:iCs/>
              </w:rPr>
              <w:t>c</w:t>
            </w:r>
            <w:r w:rsidR="00637FC8" w:rsidRPr="00DB6882">
              <w:rPr>
                <w:rFonts w:cstheme="minorHAnsi"/>
                <w:i/>
                <w:iCs/>
              </w:rPr>
              <w:t>2. KodeType</w:t>
            </w:r>
          </w:p>
          <w:p w14:paraId="66AEE890" w14:textId="54DD3CFB" w:rsidR="00C4069A" w:rsidRPr="00DB6882" w:rsidRDefault="002C1F02" w:rsidP="00637FC8">
            <w:pPr>
              <w:pStyle w:val="Listeafsnit"/>
              <w:spacing w:before="0" w:after="0" w:line="276" w:lineRule="auto"/>
              <w:ind w:left="1080"/>
              <w:rPr>
                <w:rFonts w:cstheme="minorHAnsi"/>
                <w:i/>
                <w:iCs/>
              </w:rPr>
            </w:pPr>
            <w:r w:rsidRPr="00DB6882">
              <w:rPr>
                <w:rFonts w:cstheme="minorHAnsi"/>
                <w:i/>
                <w:iCs/>
              </w:rPr>
              <w:t>c</w:t>
            </w:r>
            <w:r w:rsidR="00637FC8" w:rsidRPr="00DB6882">
              <w:rPr>
                <w:rFonts w:cstheme="minorHAnsi"/>
                <w:i/>
                <w:iCs/>
              </w:rPr>
              <w:t>3. Institution_tekst</w:t>
            </w:r>
          </w:p>
          <w:p w14:paraId="349F26FE" w14:textId="35F5E461" w:rsidR="00637FC8" w:rsidRPr="00DB6882" w:rsidRDefault="002C1F02" w:rsidP="00637FC8">
            <w:pPr>
              <w:pStyle w:val="Listeafsnit"/>
              <w:spacing w:before="0" w:after="0" w:line="276" w:lineRule="auto"/>
              <w:ind w:left="1080"/>
              <w:rPr>
                <w:rFonts w:cstheme="minorHAnsi"/>
                <w:i/>
                <w:iCs/>
              </w:rPr>
            </w:pPr>
            <w:r w:rsidRPr="00DB6882">
              <w:rPr>
                <w:rFonts w:cstheme="minorHAnsi"/>
                <w:i/>
                <w:iCs/>
              </w:rPr>
              <w:t>c</w:t>
            </w:r>
            <w:r w:rsidR="00637FC8" w:rsidRPr="00DB6882">
              <w:rPr>
                <w:rFonts w:cstheme="minorHAnsi"/>
                <w:i/>
                <w:iCs/>
              </w:rPr>
              <w:t>4. Afdeling_tekst</w:t>
            </w:r>
          </w:p>
          <w:p w14:paraId="75AB699B" w14:textId="77777777" w:rsidR="00377CFF" w:rsidRPr="00DB6882" w:rsidRDefault="00377CFF" w:rsidP="00637FC8">
            <w:pPr>
              <w:pStyle w:val="Listeafsnit"/>
              <w:spacing w:before="0" w:after="0" w:line="276" w:lineRule="auto"/>
              <w:ind w:left="1080"/>
              <w:rPr>
                <w:rFonts w:cstheme="minorHAnsi"/>
                <w:i/>
                <w:iCs/>
              </w:rPr>
            </w:pPr>
          </w:p>
          <w:p w14:paraId="32BC851D" w14:textId="45599FF9" w:rsidR="00377CFF" w:rsidRPr="00DB6882" w:rsidRDefault="002C1F02" w:rsidP="00E66110">
            <w:pPr>
              <w:pStyle w:val="Listeafsnit"/>
              <w:numPr>
                <w:ilvl w:val="0"/>
                <w:numId w:val="23"/>
              </w:numPr>
              <w:spacing w:before="0" w:after="0" w:line="276" w:lineRule="auto"/>
              <w:rPr>
                <w:rFonts w:cstheme="minorHAnsi"/>
                <w:i/>
                <w:iCs/>
              </w:rPr>
            </w:pPr>
            <w:r w:rsidRPr="00DB6882">
              <w:rPr>
                <w:rFonts w:cstheme="minorHAnsi"/>
                <w:i/>
                <w:iCs/>
              </w:rPr>
              <w:t xml:space="preserve">Og under-elementerne </w:t>
            </w:r>
            <w:r w:rsidR="00377CFF" w:rsidRPr="00DB6882">
              <w:rPr>
                <w:rFonts w:cstheme="minorHAnsi"/>
                <w:i/>
                <w:iCs/>
              </w:rPr>
              <w:t>Sikkerhedskode herunder under-elementet:</w:t>
            </w:r>
          </w:p>
          <w:p w14:paraId="7C0156D2" w14:textId="0C9BBF08" w:rsidR="00377CFF" w:rsidRPr="00DB6882" w:rsidRDefault="00377CFF" w:rsidP="00E66110">
            <w:pPr>
              <w:pStyle w:val="Listeafsnit"/>
              <w:numPr>
                <w:ilvl w:val="0"/>
                <w:numId w:val="19"/>
              </w:numPr>
              <w:spacing w:before="0" w:after="0" w:line="276" w:lineRule="auto"/>
              <w:rPr>
                <w:rFonts w:cstheme="minorHAnsi"/>
              </w:rPr>
            </w:pPr>
            <w:r w:rsidRPr="00DB6882">
              <w:rPr>
                <w:rFonts w:cstheme="minorHAnsi"/>
              </w:rPr>
              <w:t>KodetVaerdi med følgende attributter:</w:t>
            </w:r>
          </w:p>
          <w:p w14:paraId="64867007" w14:textId="245DE417" w:rsidR="00377CFF" w:rsidRPr="00DB6882" w:rsidRDefault="00377CFF" w:rsidP="00377CFF">
            <w:pPr>
              <w:pStyle w:val="Listeafsnit"/>
              <w:spacing w:before="0" w:after="0" w:line="276" w:lineRule="auto"/>
              <w:ind w:left="1080"/>
              <w:rPr>
                <w:rFonts w:cstheme="minorHAnsi"/>
                <w:i/>
                <w:iCs/>
              </w:rPr>
            </w:pPr>
            <w:r w:rsidRPr="00DB6882">
              <w:rPr>
                <w:rFonts w:cstheme="minorHAnsi"/>
                <w:i/>
                <w:iCs/>
              </w:rPr>
              <w:t>a1. Kode</w:t>
            </w:r>
          </w:p>
          <w:p w14:paraId="5102DD12" w14:textId="1296B322" w:rsidR="00377CFF" w:rsidRPr="00DB6882" w:rsidRDefault="00377CFF" w:rsidP="00377CFF">
            <w:pPr>
              <w:pStyle w:val="Listeafsnit"/>
              <w:spacing w:before="0" w:after="0" w:line="276" w:lineRule="auto"/>
              <w:ind w:left="1080"/>
              <w:rPr>
                <w:rFonts w:cstheme="minorHAnsi"/>
                <w:i/>
                <w:iCs/>
              </w:rPr>
            </w:pPr>
            <w:r w:rsidRPr="00DB6882">
              <w:rPr>
                <w:rFonts w:cstheme="minorHAnsi"/>
                <w:i/>
                <w:iCs/>
              </w:rPr>
              <w:t>a2. Kodetekst</w:t>
            </w:r>
          </w:p>
          <w:p w14:paraId="7AF72F6D" w14:textId="49F0D378" w:rsidR="00377CFF" w:rsidRPr="00DB6882" w:rsidRDefault="009B0311" w:rsidP="00E66110">
            <w:pPr>
              <w:pStyle w:val="Listeafsnit"/>
              <w:numPr>
                <w:ilvl w:val="0"/>
                <w:numId w:val="19"/>
              </w:numPr>
              <w:spacing w:before="0" w:after="0" w:line="276" w:lineRule="auto"/>
              <w:rPr>
                <w:rFonts w:cstheme="minorHAnsi"/>
              </w:rPr>
            </w:pPr>
            <w:r w:rsidRPr="00DB6882">
              <w:rPr>
                <w:rFonts w:cstheme="minorHAnsi"/>
              </w:rPr>
              <w:lastRenderedPageBreak/>
              <w:t xml:space="preserve">Og under-elementerne </w:t>
            </w:r>
            <w:r w:rsidR="00377CFF" w:rsidRPr="00DB6882">
              <w:rPr>
                <w:rFonts w:cstheme="minorHAnsi"/>
              </w:rPr>
              <w:t>Klassificering og Klassifikation med attributterne:</w:t>
            </w:r>
          </w:p>
          <w:p w14:paraId="118CA978" w14:textId="7A6E4737" w:rsidR="00377CFF" w:rsidRPr="00DB6882" w:rsidRDefault="00377CFF" w:rsidP="00377CFF">
            <w:pPr>
              <w:pStyle w:val="Listeafsnit"/>
              <w:spacing w:before="0" w:after="0" w:line="276" w:lineRule="auto"/>
              <w:ind w:left="1080"/>
              <w:rPr>
                <w:rFonts w:cstheme="minorHAnsi"/>
                <w:i/>
                <w:iCs/>
              </w:rPr>
            </w:pPr>
            <w:r w:rsidRPr="00DB6882">
              <w:rPr>
                <w:rFonts w:cstheme="minorHAnsi"/>
                <w:i/>
                <w:iCs/>
              </w:rPr>
              <w:t>b1. Forkortelse</w:t>
            </w:r>
          </w:p>
          <w:p w14:paraId="1D4ADE76" w14:textId="5F0E0FB4" w:rsidR="00377CFF" w:rsidRPr="00DB6882" w:rsidRDefault="00377CFF" w:rsidP="00377CFF">
            <w:pPr>
              <w:pStyle w:val="Listeafsnit"/>
              <w:spacing w:before="0" w:after="0" w:line="276" w:lineRule="auto"/>
              <w:ind w:left="1080"/>
              <w:rPr>
                <w:rFonts w:cstheme="minorHAnsi"/>
                <w:i/>
                <w:iCs/>
              </w:rPr>
            </w:pPr>
            <w:r w:rsidRPr="00DB6882">
              <w:rPr>
                <w:rFonts w:cstheme="minorHAnsi"/>
                <w:i/>
                <w:iCs/>
              </w:rPr>
              <w:t>b2. Navn</w:t>
            </w:r>
          </w:p>
          <w:p w14:paraId="55BF3C81" w14:textId="77777777" w:rsidR="001E573B" w:rsidRPr="00DB6882" w:rsidRDefault="001E573B" w:rsidP="001E573B">
            <w:pPr>
              <w:spacing w:before="0" w:after="0" w:line="276" w:lineRule="auto"/>
              <w:rPr>
                <w:rFonts w:cstheme="minorHAnsi"/>
              </w:rPr>
            </w:pPr>
          </w:p>
          <w:p w14:paraId="1B83F8F6" w14:textId="58908A67" w:rsidR="001E573B" w:rsidRPr="00DB6882" w:rsidRDefault="001E573B" w:rsidP="00E66110">
            <w:pPr>
              <w:pStyle w:val="Listeafsnit"/>
              <w:numPr>
                <w:ilvl w:val="0"/>
                <w:numId w:val="23"/>
              </w:numPr>
              <w:spacing w:before="0" w:after="0" w:line="276" w:lineRule="auto"/>
              <w:rPr>
                <w:rFonts w:cstheme="minorHAnsi"/>
              </w:rPr>
            </w:pPr>
            <w:r w:rsidRPr="00DB6882">
              <w:rPr>
                <w:rFonts w:cstheme="minorHAnsi"/>
              </w:rPr>
              <w:t>Forloebsstatus herunder</w:t>
            </w:r>
            <w:r w:rsidR="00637FC8" w:rsidRPr="00DB6882">
              <w:rPr>
                <w:rFonts w:cstheme="minorHAnsi"/>
              </w:rPr>
              <w:t xml:space="preserve"> under-elementet</w:t>
            </w:r>
            <w:r w:rsidRPr="00DB6882">
              <w:rPr>
                <w:rFonts w:cstheme="minorHAnsi"/>
              </w:rPr>
              <w:t>:</w:t>
            </w:r>
          </w:p>
          <w:p w14:paraId="57595329" w14:textId="5C8088C0" w:rsidR="001E110D" w:rsidRPr="00DB6882" w:rsidRDefault="001E573B" w:rsidP="00E66110">
            <w:pPr>
              <w:pStyle w:val="Listeafsnit"/>
              <w:numPr>
                <w:ilvl w:val="0"/>
                <w:numId w:val="16"/>
              </w:numPr>
              <w:spacing w:before="0" w:after="0" w:line="276" w:lineRule="auto"/>
              <w:rPr>
                <w:rFonts w:cstheme="minorHAnsi"/>
              </w:rPr>
            </w:pPr>
            <w:r w:rsidRPr="00DB6882">
              <w:rPr>
                <w:rFonts w:cstheme="minorHAnsi"/>
              </w:rPr>
              <w:t xml:space="preserve">KodetVaerdi </w:t>
            </w:r>
            <w:r w:rsidR="001E110D" w:rsidRPr="00DB6882">
              <w:rPr>
                <w:rFonts w:cstheme="minorHAnsi"/>
              </w:rPr>
              <w:t xml:space="preserve">med følgende </w:t>
            </w:r>
            <w:r w:rsidRPr="00DB6882">
              <w:rPr>
                <w:rFonts w:cstheme="minorHAnsi"/>
              </w:rPr>
              <w:t>attributter</w:t>
            </w:r>
            <w:r w:rsidR="001E110D" w:rsidRPr="00DB6882">
              <w:rPr>
                <w:rFonts w:cstheme="minorHAnsi"/>
              </w:rPr>
              <w:t>:</w:t>
            </w:r>
          </w:p>
          <w:p w14:paraId="64627CD0" w14:textId="59E52E5C" w:rsidR="001E573B" w:rsidRPr="00DB6882" w:rsidRDefault="001E110D" w:rsidP="001E110D">
            <w:pPr>
              <w:pStyle w:val="Listeafsnit"/>
              <w:spacing w:before="0" w:after="0" w:line="276" w:lineRule="auto"/>
              <w:ind w:left="1080"/>
              <w:rPr>
                <w:rFonts w:cstheme="minorHAnsi"/>
                <w:i/>
                <w:iCs/>
              </w:rPr>
            </w:pPr>
            <w:r w:rsidRPr="00DB6882">
              <w:rPr>
                <w:rFonts w:cstheme="minorHAnsi"/>
                <w:i/>
                <w:iCs/>
              </w:rPr>
              <w:t xml:space="preserve">a1. </w:t>
            </w:r>
            <w:r w:rsidR="001E573B" w:rsidRPr="00DB6882">
              <w:rPr>
                <w:rFonts w:cstheme="minorHAnsi"/>
                <w:i/>
                <w:iCs/>
              </w:rPr>
              <w:t>Kode</w:t>
            </w:r>
            <w:r w:rsidR="001E573B" w:rsidRPr="00DB6882">
              <w:rPr>
                <w:rFonts w:cstheme="minorHAnsi"/>
              </w:rPr>
              <w:t xml:space="preserve"> </w:t>
            </w:r>
          </w:p>
          <w:p w14:paraId="636DB998" w14:textId="406A6F69" w:rsidR="001E110D" w:rsidRPr="00DB6882" w:rsidRDefault="001E110D" w:rsidP="001E110D">
            <w:pPr>
              <w:pStyle w:val="Listeafsnit"/>
              <w:spacing w:before="0" w:after="0" w:line="276" w:lineRule="auto"/>
              <w:ind w:left="1080"/>
              <w:rPr>
                <w:rFonts w:cstheme="minorHAnsi"/>
              </w:rPr>
            </w:pPr>
            <w:r w:rsidRPr="00DB6882">
              <w:rPr>
                <w:rFonts w:cstheme="minorHAnsi"/>
              </w:rPr>
              <w:t xml:space="preserve">a2. </w:t>
            </w:r>
            <w:r w:rsidRPr="00DB6882">
              <w:rPr>
                <w:rFonts w:cstheme="minorHAnsi"/>
                <w:i/>
                <w:iCs/>
              </w:rPr>
              <w:t>Kodetekst</w:t>
            </w:r>
          </w:p>
          <w:p w14:paraId="074CEF7F" w14:textId="7C3715A8" w:rsidR="001E110D" w:rsidRPr="00DB6882" w:rsidRDefault="009B0311" w:rsidP="00E66110">
            <w:pPr>
              <w:pStyle w:val="Listeafsnit"/>
              <w:numPr>
                <w:ilvl w:val="0"/>
                <w:numId w:val="16"/>
              </w:numPr>
              <w:spacing w:before="0" w:after="0" w:line="276" w:lineRule="auto"/>
              <w:rPr>
                <w:rFonts w:cstheme="minorHAnsi"/>
              </w:rPr>
            </w:pPr>
            <w:r w:rsidRPr="00DB6882">
              <w:rPr>
                <w:rFonts w:cstheme="minorHAnsi"/>
              </w:rPr>
              <w:t xml:space="preserve">Og under-elementerne </w:t>
            </w:r>
            <w:r w:rsidR="001E573B" w:rsidRPr="00DB6882">
              <w:rPr>
                <w:rFonts w:cstheme="minorHAnsi"/>
              </w:rPr>
              <w:t>Klassificering</w:t>
            </w:r>
            <w:r w:rsidRPr="00DB6882">
              <w:rPr>
                <w:rFonts w:cstheme="minorHAnsi"/>
              </w:rPr>
              <w:t xml:space="preserve"> og </w:t>
            </w:r>
            <w:r w:rsidR="001E573B" w:rsidRPr="00DB6882">
              <w:rPr>
                <w:rFonts w:cstheme="minorHAnsi"/>
              </w:rPr>
              <w:t>Klassifikation og tilhørende attributter</w:t>
            </w:r>
            <w:r w:rsidR="001E110D" w:rsidRPr="00DB6882">
              <w:rPr>
                <w:rFonts w:cstheme="minorHAnsi"/>
              </w:rPr>
              <w:t>:</w:t>
            </w:r>
          </w:p>
          <w:p w14:paraId="7D555BDC" w14:textId="77777777" w:rsidR="001E110D" w:rsidRPr="00DB6882" w:rsidRDefault="001E110D" w:rsidP="001E110D">
            <w:pPr>
              <w:pStyle w:val="Listeafsnit"/>
              <w:spacing w:before="0" w:after="0" w:line="276" w:lineRule="auto"/>
              <w:ind w:left="1080"/>
              <w:rPr>
                <w:rFonts w:cstheme="minorHAnsi"/>
                <w:i/>
                <w:iCs/>
              </w:rPr>
            </w:pPr>
            <w:r w:rsidRPr="00DB6882">
              <w:rPr>
                <w:rFonts w:cstheme="minorHAnsi"/>
                <w:i/>
                <w:iCs/>
              </w:rPr>
              <w:t>b1.</w:t>
            </w:r>
            <w:r w:rsidR="001E573B" w:rsidRPr="00DB6882">
              <w:rPr>
                <w:rFonts w:cstheme="minorHAnsi"/>
                <w:i/>
                <w:iCs/>
              </w:rPr>
              <w:t xml:space="preserve"> Forkortelse</w:t>
            </w:r>
          </w:p>
          <w:p w14:paraId="2FF0EA8A" w14:textId="553D01DA" w:rsidR="001E573B" w:rsidRPr="00DB6882" w:rsidRDefault="001E110D" w:rsidP="001E110D">
            <w:pPr>
              <w:pStyle w:val="Listeafsnit"/>
              <w:spacing w:before="0" w:after="0" w:line="276" w:lineRule="auto"/>
              <w:ind w:left="1080"/>
              <w:rPr>
                <w:rFonts w:cstheme="minorHAnsi"/>
                <w:i/>
                <w:iCs/>
              </w:rPr>
            </w:pPr>
            <w:r w:rsidRPr="00DB6882">
              <w:rPr>
                <w:rFonts w:cstheme="minorHAnsi"/>
                <w:i/>
                <w:iCs/>
              </w:rPr>
              <w:t xml:space="preserve">b2. </w:t>
            </w:r>
            <w:r w:rsidR="001E573B" w:rsidRPr="00DB6882">
              <w:rPr>
                <w:rFonts w:cstheme="minorHAnsi"/>
                <w:i/>
                <w:iCs/>
              </w:rPr>
              <w:t>Navn</w:t>
            </w:r>
          </w:p>
          <w:p w14:paraId="1B20A757" w14:textId="77777777" w:rsidR="00377CFF" w:rsidRPr="00DB6882" w:rsidRDefault="00377CFF" w:rsidP="00377CFF">
            <w:pPr>
              <w:spacing w:before="0" w:after="0" w:line="276" w:lineRule="auto"/>
              <w:rPr>
                <w:rFonts w:cstheme="minorHAnsi"/>
              </w:rPr>
            </w:pPr>
          </w:p>
          <w:p w14:paraId="4B2A302B" w14:textId="2FF56B00" w:rsidR="00377CFF" w:rsidRPr="00DB6882" w:rsidRDefault="00377CFF" w:rsidP="00E66110">
            <w:pPr>
              <w:pStyle w:val="Listeafsnit"/>
              <w:numPr>
                <w:ilvl w:val="0"/>
                <w:numId w:val="23"/>
              </w:numPr>
              <w:spacing w:before="0" w:after="0" w:line="276" w:lineRule="auto"/>
              <w:rPr>
                <w:rFonts w:cstheme="minorHAnsi"/>
              </w:rPr>
            </w:pPr>
            <w:r w:rsidRPr="00DB6882">
              <w:rPr>
                <w:rFonts w:cstheme="minorHAnsi"/>
                <w:i/>
                <w:iCs/>
              </w:rPr>
              <w:t>Indikation</w:t>
            </w:r>
            <w:r w:rsidR="001E110D" w:rsidRPr="00DB6882">
              <w:rPr>
                <w:rFonts w:cstheme="minorHAnsi"/>
              </w:rPr>
              <w:t xml:space="preserve"> herunder under-elementet:</w:t>
            </w:r>
          </w:p>
          <w:p w14:paraId="56C2C2C0" w14:textId="77777777" w:rsidR="001E110D" w:rsidRPr="00DB6882" w:rsidRDefault="001E110D" w:rsidP="00E66110">
            <w:pPr>
              <w:pStyle w:val="Listeafsnit"/>
              <w:numPr>
                <w:ilvl w:val="0"/>
                <w:numId w:val="20"/>
              </w:numPr>
              <w:spacing w:before="0" w:after="0" w:line="276" w:lineRule="auto"/>
              <w:rPr>
                <w:rFonts w:cstheme="minorHAnsi"/>
              </w:rPr>
            </w:pPr>
            <w:r w:rsidRPr="00DB6882">
              <w:rPr>
                <w:rFonts w:cstheme="minorHAnsi"/>
              </w:rPr>
              <w:t>KodetVaerdi med følgende attributter:</w:t>
            </w:r>
          </w:p>
          <w:p w14:paraId="7584D82C" w14:textId="00E315B3" w:rsidR="001E110D" w:rsidRPr="00DB6882" w:rsidRDefault="001E110D" w:rsidP="001E110D">
            <w:pPr>
              <w:pStyle w:val="Listeafsnit"/>
              <w:spacing w:before="0" w:after="0" w:line="276" w:lineRule="auto"/>
              <w:ind w:left="1080"/>
              <w:rPr>
                <w:rFonts w:cstheme="minorHAnsi"/>
                <w:i/>
                <w:iCs/>
              </w:rPr>
            </w:pPr>
            <w:r w:rsidRPr="00DB6882">
              <w:rPr>
                <w:rFonts w:cstheme="minorHAnsi"/>
              </w:rPr>
              <w:t xml:space="preserve">a1. </w:t>
            </w:r>
            <w:r w:rsidRPr="00DB6882">
              <w:rPr>
                <w:rFonts w:cstheme="minorHAnsi"/>
                <w:i/>
                <w:iCs/>
              </w:rPr>
              <w:t>Kode</w:t>
            </w:r>
          </w:p>
          <w:p w14:paraId="00F7E1BA" w14:textId="2E539155" w:rsidR="001E110D" w:rsidRPr="00DB6882" w:rsidRDefault="001E110D" w:rsidP="001E110D">
            <w:pPr>
              <w:pStyle w:val="Listeafsnit"/>
              <w:spacing w:before="0" w:after="0" w:line="276" w:lineRule="auto"/>
              <w:ind w:left="1080"/>
              <w:rPr>
                <w:rFonts w:cstheme="minorHAnsi"/>
              </w:rPr>
            </w:pPr>
            <w:r w:rsidRPr="00DB6882">
              <w:rPr>
                <w:rFonts w:cstheme="minorHAnsi"/>
                <w:i/>
                <w:iCs/>
              </w:rPr>
              <w:t>a2. Kodetekst</w:t>
            </w:r>
          </w:p>
          <w:p w14:paraId="0544051A" w14:textId="781AC51A" w:rsidR="001E110D" w:rsidRPr="00DB6882" w:rsidRDefault="009B0311" w:rsidP="00E66110">
            <w:pPr>
              <w:pStyle w:val="Listeafsnit"/>
              <w:numPr>
                <w:ilvl w:val="0"/>
                <w:numId w:val="20"/>
              </w:numPr>
              <w:spacing w:before="0" w:after="0" w:line="276" w:lineRule="auto"/>
              <w:rPr>
                <w:rFonts w:cstheme="minorHAnsi"/>
              </w:rPr>
            </w:pPr>
            <w:r w:rsidRPr="00DB6882">
              <w:rPr>
                <w:rFonts w:cstheme="minorHAnsi"/>
              </w:rPr>
              <w:t xml:space="preserve">Og under-elementerne </w:t>
            </w:r>
            <w:r w:rsidR="001E110D" w:rsidRPr="00DB6882">
              <w:rPr>
                <w:rFonts w:cstheme="minorHAnsi"/>
              </w:rPr>
              <w:t>Klassificering</w:t>
            </w:r>
            <w:r w:rsidRPr="00DB6882">
              <w:rPr>
                <w:rFonts w:cstheme="minorHAnsi"/>
              </w:rPr>
              <w:t xml:space="preserve"> og </w:t>
            </w:r>
            <w:r w:rsidR="001E110D" w:rsidRPr="00DB6882">
              <w:rPr>
                <w:rFonts w:cstheme="minorHAnsi"/>
              </w:rPr>
              <w:t>klassifikation med tilhørende attributter:</w:t>
            </w:r>
          </w:p>
          <w:p w14:paraId="21B0F2D0" w14:textId="299C96AC" w:rsidR="001E110D" w:rsidRPr="00DB6882" w:rsidRDefault="001E110D" w:rsidP="001E110D">
            <w:pPr>
              <w:pStyle w:val="Listeafsnit"/>
              <w:spacing w:before="0" w:after="0" w:line="276" w:lineRule="auto"/>
              <w:ind w:left="1080"/>
              <w:rPr>
                <w:rFonts w:cstheme="minorHAnsi"/>
              </w:rPr>
            </w:pPr>
            <w:r w:rsidRPr="00DB6882">
              <w:rPr>
                <w:rFonts w:cstheme="minorHAnsi"/>
              </w:rPr>
              <w:t>b1. Forkortelse</w:t>
            </w:r>
          </w:p>
          <w:p w14:paraId="61CB27C4" w14:textId="7195CEB2" w:rsidR="001E110D" w:rsidRPr="00DB6882" w:rsidRDefault="001E110D" w:rsidP="001E110D">
            <w:pPr>
              <w:pStyle w:val="Listeafsnit"/>
              <w:spacing w:before="0" w:after="0" w:line="276" w:lineRule="auto"/>
              <w:ind w:left="1080"/>
              <w:rPr>
                <w:rFonts w:cstheme="minorHAnsi"/>
              </w:rPr>
            </w:pPr>
            <w:r w:rsidRPr="00DB6882">
              <w:rPr>
                <w:rFonts w:cstheme="minorHAnsi"/>
              </w:rPr>
              <w:t>b2. Navn</w:t>
            </w:r>
          </w:p>
          <w:p w14:paraId="274B39B5" w14:textId="77777777" w:rsidR="001E110D" w:rsidRPr="00DB6882" w:rsidRDefault="001E110D" w:rsidP="001E110D">
            <w:pPr>
              <w:pStyle w:val="Listeafsnit"/>
              <w:spacing w:before="0" w:after="0" w:line="276" w:lineRule="auto"/>
              <w:ind w:left="1080"/>
              <w:rPr>
                <w:rFonts w:cstheme="minorHAnsi"/>
              </w:rPr>
            </w:pPr>
          </w:p>
          <w:p w14:paraId="6C3E3EA4" w14:textId="77777777" w:rsidR="001E110D" w:rsidRPr="00DB6882" w:rsidRDefault="001E110D" w:rsidP="00E66110">
            <w:pPr>
              <w:pStyle w:val="Listeafsnit"/>
              <w:numPr>
                <w:ilvl w:val="0"/>
                <w:numId w:val="23"/>
              </w:numPr>
              <w:spacing w:before="0" w:after="0" w:line="276" w:lineRule="auto"/>
              <w:rPr>
                <w:rFonts w:cstheme="minorHAnsi"/>
              </w:rPr>
            </w:pPr>
            <w:r w:rsidRPr="00DB6882">
              <w:rPr>
                <w:rFonts w:cstheme="minorHAnsi"/>
                <w:i/>
                <w:iCs/>
              </w:rPr>
              <w:t>Prioritet</w:t>
            </w:r>
            <w:r w:rsidRPr="00DB6882">
              <w:rPr>
                <w:rFonts w:cstheme="minorHAnsi"/>
              </w:rPr>
              <w:t xml:space="preserve"> herunder under-elementet:</w:t>
            </w:r>
          </w:p>
          <w:p w14:paraId="21E15E53" w14:textId="77777777" w:rsidR="001E110D" w:rsidRPr="00DB6882" w:rsidRDefault="001E110D" w:rsidP="00E66110">
            <w:pPr>
              <w:pStyle w:val="Listeafsnit"/>
              <w:numPr>
                <w:ilvl w:val="0"/>
                <w:numId w:val="21"/>
              </w:numPr>
              <w:spacing w:before="0" w:after="0" w:line="276" w:lineRule="auto"/>
              <w:rPr>
                <w:rFonts w:cstheme="minorHAnsi"/>
              </w:rPr>
            </w:pPr>
            <w:r w:rsidRPr="00DB6882">
              <w:rPr>
                <w:rFonts w:cstheme="minorHAnsi"/>
              </w:rPr>
              <w:lastRenderedPageBreak/>
              <w:t>KodetVaerdi med følgende attributter:</w:t>
            </w:r>
          </w:p>
          <w:p w14:paraId="0ADD214D" w14:textId="77777777" w:rsidR="001E110D" w:rsidRPr="00DB6882" w:rsidRDefault="001E110D" w:rsidP="001E110D">
            <w:pPr>
              <w:pStyle w:val="Listeafsnit"/>
              <w:spacing w:before="0" w:after="0" w:line="276" w:lineRule="auto"/>
              <w:ind w:left="1080"/>
              <w:rPr>
                <w:rFonts w:cstheme="minorHAnsi"/>
                <w:i/>
                <w:iCs/>
              </w:rPr>
            </w:pPr>
            <w:r w:rsidRPr="00DB6882">
              <w:rPr>
                <w:rFonts w:cstheme="minorHAnsi"/>
                <w:i/>
                <w:iCs/>
              </w:rPr>
              <w:t>a1. Kode</w:t>
            </w:r>
          </w:p>
          <w:p w14:paraId="2AF608A0" w14:textId="59739888" w:rsidR="001E110D" w:rsidRPr="00DB6882" w:rsidRDefault="001E110D" w:rsidP="001E110D">
            <w:pPr>
              <w:pStyle w:val="Listeafsnit"/>
              <w:spacing w:before="0" w:after="0" w:line="276" w:lineRule="auto"/>
              <w:ind w:left="1080"/>
              <w:rPr>
                <w:rFonts w:cstheme="minorHAnsi"/>
              </w:rPr>
            </w:pPr>
            <w:r w:rsidRPr="00DB6882">
              <w:rPr>
                <w:rFonts w:cstheme="minorHAnsi"/>
                <w:i/>
                <w:iCs/>
              </w:rPr>
              <w:t>a2. Kodetekst</w:t>
            </w:r>
          </w:p>
          <w:p w14:paraId="3BB59D18" w14:textId="123CCAF0" w:rsidR="001E110D" w:rsidRPr="00DB6882" w:rsidRDefault="009B0311" w:rsidP="00E66110">
            <w:pPr>
              <w:pStyle w:val="Listeafsnit"/>
              <w:numPr>
                <w:ilvl w:val="0"/>
                <w:numId w:val="21"/>
              </w:numPr>
              <w:spacing w:before="0" w:after="0" w:line="276" w:lineRule="auto"/>
              <w:rPr>
                <w:rFonts w:cstheme="minorHAnsi"/>
              </w:rPr>
            </w:pPr>
            <w:r w:rsidRPr="00DB6882">
              <w:rPr>
                <w:rFonts w:cstheme="minorHAnsi"/>
              </w:rPr>
              <w:t xml:space="preserve">Og under-elementerne </w:t>
            </w:r>
            <w:r w:rsidR="001E110D" w:rsidRPr="00DB6882">
              <w:rPr>
                <w:rFonts w:cstheme="minorHAnsi"/>
              </w:rPr>
              <w:t>Klassificering</w:t>
            </w:r>
            <w:r w:rsidRPr="00DB6882">
              <w:rPr>
                <w:rFonts w:cstheme="minorHAnsi"/>
              </w:rPr>
              <w:t xml:space="preserve"> og </w:t>
            </w:r>
            <w:r w:rsidR="001E110D" w:rsidRPr="00DB6882">
              <w:rPr>
                <w:rFonts w:cstheme="minorHAnsi"/>
              </w:rPr>
              <w:t>klassifikation med tilhørende attributter:</w:t>
            </w:r>
          </w:p>
          <w:p w14:paraId="415879AF" w14:textId="77777777" w:rsidR="001E110D" w:rsidRPr="00DB6882" w:rsidRDefault="001E110D" w:rsidP="001E110D">
            <w:pPr>
              <w:pStyle w:val="Listeafsnit"/>
              <w:spacing w:before="0" w:after="0" w:line="276" w:lineRule="auto"/>
              <w:ind w:left="1080"/>
              <w:rPr>
                <w:rFonts w:cstheme="minorHAnsi"/>
              </w:rPr>
            </w:pPr>
            <w:r w:rsidRPr="00DB6882">
              <w:rPr>
                <w:rFonts w:cstheme="minorHAnsi"/>
              </w:rPr>
              <w:t>b1. Forkortelse</w:t>
            </w:r>
          </w:p>
          <w:p w14:paraId="7A4111DA" w14:textId="77777777" w:rsidR="001E110D" w:rsidRPr="00DB6882" w:rsidRDefault="001E110D" w:rsidP="001E110D">
            <w:pPr>
              <w:pStyle w:val="Listeafsnit"/>
              <w:spacing w:before="0" w:after="0" w:line="276" w:lineRule="auto"/>
              <w:ind w:left="1080"/>
              <w:rPr>
                <w:rFonts w:cstheme="minorHAnsi"/>
              </w:rPr>
            </w:pPr>
            <w:r w:rsidRPr="00DB6882">
              <w:rPr>
                <w:rFonts w:cstheme="minorHAnsi"/>
              </w:rPr>
              <w:t>b2. Navn</w:t>
            </w:r>
          </w:p>
          <w:p w14:paraId="4D5A21B7" w14:textId="2D56CBE3" w:rsidR="001E110D" w:rsidRPr="00DB6882" w:rsidRDefault="001E110D" w:rsidP="001E110D">
            <w:pPr>
              <w:pStyle w:val="Listeafsnit"/>
              <w:spacing w:before="0" w:after="0" w:line="276" w:lineRule="auto"/>
              <w:rPr>
                <w:rFonts w:cstheme="minorHAnsi"/>
              </w:rPr>
            </w:pPr>
          </w:p>
          <w:p w14:paraId="7239996D" w14:textId="3C687CC1" w:rsidR="0083373B" w:rsidRPr="00DB6882" w:rsidRDefault="00051950" w:rsidP="00E66110">
            <w:pPr>
              <w:pStyle w:val="Listeafsnit"/>
              <w:numPr>
                <w:ilvl w:val="0"/>
                <w:numId w:val="23"/>
              </w:numPr>
              <w:spacing w:before="0" w:after="0" w:line="276" w:lineRule="auto"/>
              <w:rPr>
                <w:rFonts w:cstheme="minorHAnsi"/>
              </w:rPr>
            </w:pPr>
            <w:r w:rsidRPr="00DB6882">
              <w:rPr>
                <w:rFonts w:cstheme="minorHAnsi"/>
              </w:rPr>
              <w:t>AfslutningsAarsag herunder under-elementet:</w:t>
            </w:r>
          </w:p>
          <w:p w14:paraId="507F2731" w14:textId="1579C68D" w:rsidR="00051950" w:rsidRPr="00DB6882" w:rsidRDefault="00051950" w:rsidP="00E66110">
            <w:pPr>
              <w:pStyle w:val="Listeafsnit"/>
              <w:numPr>
                <w:ilvl w:val="0"/>
                <w:numId w:val="22"/>
              </w:numPr>
              <w:spacing w:before="0" w:after="0" w:line="276" w:lineRule="auto"/>
              <w:rPr>
                <w:rFonts w:cstheme="minorHAnsi"/>
              </w:rPr>
            </w:pPr>
            <w:r w:rsidRPr="00DB6882">
              <w:rPr>
                <w:rFonts w:cstheme="minorHAnsi"/>
              </w:rPr>
              <w:t>KodetVaerdi med føldende attributter:</w:t>
            </w:r>
          </w:p>
          <w:p w14:paraId="7CB39C2A" w14:textId="55732FF1" w:rsidR="00051950" w:rsidRPr="00DB6882" w:rsidRDefault="00051950" w:rsidP="00051950">
            <w:pPr>
              <w:pStyle w:val="Listeafsnit"/>
              <w:spacing w:before="0" w:after="0" w:line="276" w:lineRule="auto"/>
              <w:ind w:left="1080"/>
              <w:rPr>
                <w:rFonts w:cstheme="minorHAnsi"/>
              </w:rPr>
            </w:pPr>
            <w:r w:rsidRPr="00DB6882">
              <w:rPr>
                <w:rFonts w:cstheme="minorHAnsi"/>
              </w:rPr>
              <w:t xml:space="preserve">a1. </w:t>
            </w:r>
            <w:r w:rsidRPr="00DB6882">
              <w:rPr>
                <w:rFonts w:cstheme="minorHAnsi"/>
                <w:i/>
                <w:iCs/>
              </w:rPr>
              <w:t>Kode</w:t>
            </w:r>
          </w:p>
          <w:p w14:paraId="74C917F1" w14:textId="51A20744" w:rsidR="00051950" w:rsidRPr="00DB6882" w:rsidRDefault="00051950" w:rsidP="00051950">
            <w:pPr>
              <w:pStyle w:val="Listeafsnit"/>
              <w:spacing w:before="0" w:after="0" w:line="276" w:lineRule="auto"/>
              <w:ind w:left="1080"/>
              <w:rPr>
                <w:rFonts w:cstheme="minorHAnsi"/>
                <w:i/>
                <w:iCs/>
              </w:rPr>
            </w:pPr>
            <w:r w:rsidRPr="00DB6882">
              <w:rPr>
                <w:rFonts w:cstheme="minorHAnsi"/>
              </w:rPr>
              <w:t xml:space="preserve">a2. </w:t>
            </w:r>
            <w:r w:rsidRPr="00DB6882">
              <w:rPr>
                <w:rFonts w:cstheme="minorHAnsi"/>
                <w:i/>
                <w:iCs/>
              </w:rPr>
              <w:t>Kodetekst</w:t>
            </w:r>
          </w:p>
          <w:p w14:paraId="4F2AF4FD" w14:textId="70286575" w:rsidR="00051950" w:rsidRPr="00DB6882" w:rsidRDefault="009B0311" w:rsidP="00E66110">
            <w:pPr>
              <w:pStyle w:val="Listeafsnit"/>
              <w:numPr>
                <w:ilvl w:val="0"/>
                <w:numId w:val="22"/>
              </w:numPr>
              <w:spacing w:before="0" w:after="0" w:line="276" w:lineRule="auto"/>
              <w:rPr>
                <w:rFonts w:cstheme="minorHAnsi"/>
              </w:rPr>
            </w:pPr>
            <w:r w:rsidRPr="00DB6882">
              <w:rPr>
                <w:rFonts w:cstheme="minorHAnsi"/>
              </w:rPr>
              <w:t xml:space="preserve">Og under-elementerne </w:t>
            </w:r>
            <w:r w:rsidR="00051950" w:rsidRPr="00DB6882">
              <w:rPr>
                <w:rFonts w:cstheme="minorHAnsi"/>
              </w:rPr>
              <w:t>Klassificering</w:t>
            </w:r>
            <w:r w:rsidRPr="00DB6882">
              <w:rPr>
                <w:rFonts w:cstheme="minorHAnsi"/>
              </w:rPr>
              <w:t xml:space="preserve"> og </w:t>
            </w:r>
            <w:r w:rsidR="00051950" w:rsidRPr="00DB6882">
              <w:rPr>
                <w:rFonts w:cstheme="minorHAnsi"/>
              </w:rPr>
              <w:t>Klassifikation med tilhørende attributter:</w:t>
            </w:r>
          </w:p>
          <w:p w14:paraId="641C6AA5" w14:textId="721152D9" w:rsidR="00051950" w:rsidRPr="00DB6882" w:rsidRDefault="00051950" w:rsidP="00051950">
            <w:pPr>
              <w:pStyle w:val="Listeafsnit"/>
              <w:spacing w:before="0" w:after="0" w:line="276" w:lineRule="auto"/>
              <w:ind w:left="1080"/>
              <w:rPr>
                <w:rFonts w:cstheme="minorHAnsi"/>
              </w:rPr>
            </w:pPr>
            <w:r w:rsidRPr="00DB6882">
              <w:rPr>
                <w:rFonts w:cstheme="minorHAnsi"/>
              </w:rPr>
              <w:t>b1. Forkortelse</w:t>
            </w:r>
          </w:p>
          <w:p w14:paraId="40B89DC7" w14:textId="42C85F31" w:rsidR="00051950" w:rsidRPr="00DB6882" w:rsidRDefault="00051950" w:rsidP="00051950">
            <w:pPr>
              <w:pStyle w:val="Listeafsnit"/>
              <w:spacing w:before="0" w:after="0" w:line="276" w:lineRule="auto"/>
              <w:ind w:left="1080"/>
              <w:rPr>
                <w:rFonts w:cstheme="minorHAnsi"/>
              </w:rPr>
            </w:pPr>
            <w:r w:rsidRPr="00DB6882">
              <w:rPr>
                <w:rFonts w:cstheme="minorHAnsi"/>
              </w:rPr>
              <w:t>b2. Navn</w:t>
            </w:r>
          </w:p>
          <w:p w14:paraId="2DC3F9EF" w14:textId="77777777" w:rsidR="00051950" w:rsidRPr="00DB6882" w:rsidRDefault="00051950" w:rsidP="00051950">
            <w:pPr>
              <w:spacing w:before="0" w:after="0" w:line="276" w:lineRule="auto"/>
              <w:rPr>
                <w:rFonts w:cstheme="minorHAnsi"/>
              </w:rPr>
            </w:pPr>
          </w:p>
          <w:p w14:paraId="5E0EEEEE" w14:textId="77777777" w:rsidR="001E573B" w:rsidRPr="00DB6882" w:rsidRDefault="001E573B" w:rsidP="001E573B">
            <w:pPr>
              <w:spacing w:before="0" w:after="0" w:line="276" w:lineRule="auto"/>
              <w:rPr>
                <w:rFonts w:cstheme="minorHAnsi"/>
              </w:rPr>
            </w:pPr>
          </w:p>
          <w:p w14:paraId="4F52980F" w14:textId="001D9614" w:rsidR="001E573B" w:rsidRPr="00DB6882" w:rsidRDefault="001E573B" w:rsidP="00E66110">
            <w:pPr>
              <w:pStyle w:val="Listeafsnit"/>
              <w:numPr>
                <w:ilvl w:val="0"/>
                <w:numId w:val="23"/>
              </w:numPr>
              <w:spacing w:before="0" w:after="0" w:line="276" w:lineRule="auto"/>
              <w:rPr>
                <w:rFonts w:cstheme="minorHAnsi"/>
              </w:rPr>
            </w:pPr>
            <w:r w:rsidRPr="00DB6882">
              <w:rPr>
                <w:rFonts w:cstheme="minorHAnsi"/>
              </w:rPr>
              <w:t>Laegelig_Ansvarlig_for_kontaktperiode herunder følgende attribut:</w:t>
            </w:r>
          </w:p>
          <w:p w14:paraId="74FD5F29" w14:textId="3EFE5BAB" w:rsidR="001E573B" w:rsidRPr="00DB6882" w:rsidRDefault="001E573B" w:rsidP="00E66110">
            <w:pPr>
              <w:pStyle w:val="Listeafsnit"/>
              <w:numPr>
                <w:ilvl w:val="0"/>
                <w:numId w:val="17"/>
              </w:numPr>
              <w:spacing w:before="0" w:after="0" w:line="276" w:lineRule="auto"/>
              <w:rPr>
                <w:rFonts w:cstheme="minorHAnsi"/>
              </w:rPr>
            </w:pPr>
            <w:r w:rsidRPr="00DB6882">
              <w:rPr>
                <w:rFonts w:cstheme="minorHAnsi"/>
              </w:rPr>
              <w:t>Stamsted</w:t>
            </w:r>
          </w:p>
          <w:p w14:paraId="6D93032A" w14:textId="2CDF7BFC" w:rsidR="001811DA" w:rsidRPr="00DB6882" w:rsidRDefault="009B0311" w:rsidP="00E66110">
            <w:pPr>
              <w:pStyle w:val="Listeafsnit"/>
              <w:numPr>
                <w:ilvl w:val="0"/>
                <w:numId w:val="17"/>
              </w:numPr>
              <w:spacing w:before="0" w:after="0" w:line="276" w:lineRule="auto"/>
              <w:rPr>
                <w:rFonts w:cstheme="minorHAnsi"/>
                <w:bCs/>
              </w:rPr>
            </w:pPr>
            <w:r w:rsidRPr="00DB6882">
              <w:rPr>
                <w:rFonts w:cstheme="minorHAnsi"/>
                <w:bCs/>
                <w:szCs w:val="20"/>
              </w:rPr>
              <w:t xml:space="preserve">Og under-elementerne </w:t>
            </w:r>
            <w:r w:rsidR="001811DA" w:rsidRPr="00DB6882">
              <w:rPr>
                <w:rFonts w:cstheme="minorHAnsi"/>
                <w:bCs/>
                <w:i/>
                <w:iCs/>
                <w:szCs w:val="20"/>
              </w:rPr>
              <w:t>Laegelig_ansvarlig_behandler</w:t>
            </w:r>
            <w:r w:rsidR="001811DA" w:rsidRPr="00DB6882">
              <w:rPr>
                <w:rFonts w:cstheme="minorHAnsi"/>
                <w:bCs/>
                <w:szCs w:val="20"/>
              </w:rPr>
              <w:t xml:space="preserve"> </w:t>
            </w:r>
            <w:r w:rsidRPr="00DB6882">
              <w:rPr>
                <w:rFonts w:cstheme="minorHAnsi"/>
                <w:bCs/>
                <w:szCs w:val="20"/>
              </w:rPr>
              <w:t xml:space="preserve">og AnsvarligPerson med </w:t>
            </w:r>
            <w:r w:rsidR="004C5526" w:rsidRPr="00DB6882">
              <w:rPr>
                <w:rFonts w:cstheme="minorHAnsi"/>
                <w:bCs/>
                <w:szCs w:val="20"/>
              </w:rPr>
              <w:t>tilhørende</w:t>
            </w:r>
            <w:r w:rsidRPr="00DB6882">
              <w:rPr>
                <w:rFonts w:cstheme="minorHAnsi"/>
                <w:bCs/>
                <w:szCs w:val="20"/>
              </w:rPr>
              <w:t xml:space="preserve"> attributter:</w:t>
            </w:r>
          </w:p>
          <w:p w14:paraId="59FF982C" w14:textId="3B4C0809" w:rsidR="009B0311" w:rsidRPr="00DB6882" w:rsidRDefault="009B0311" w:rsidP="009B0311">
            <w:pPr>
              <w:pStyle w:val="Listeafsnit"/>
              <w:spacing w:before="0" w:after="0" w:line="276" w:lineRule="auto"/>
              <w:ind w:left="1080"/>
              <w:rPr>
                <w:rFonts w:cstheme="minorHAnsi"/>
                <w:bCs/>
                <w:i/>
                <w:iCs/>
              </w:rPr>
            </w:pPr>
            <w:r w:rsidRPr="00DB6882">
              <w:rPr>
                <w:rFonts w:cstheme="minorHAnsi"/>
                <w:bCs/>
                <w:i/>
                <w:iCs/>
              </w:rPr>
              <w:lastRenderedPageBreak/>
              <w:t>b1. Identifikation</w:t>
            </w:r>
          </w:p>
          <w:p w14:paraId="314F2AE6" w14:textId="3EEAC7DA" w:rsidR="009B0311" w:rsidRPr="00DB6882" w:rsidRDefault="009B0311" w:rsidP="009B0311">
            <w:pPr>
              <w:pStyle w:val="Listeafsnit"/>
              <w:spacing w:before="0" w:after="0" w:line="276" w:lineRule="auto"/>
              <w:ind w:left="1080"/>
              <w:rPr>
                <w:rFonts w:cstheme="minorHAnsi"/>
                <w:bCs/>
                <w:i/>
                <w:iCs/>
              </w:rPr>
            </w:pPr>
            <w:r w:rsidRPr="00DB6882">
              <w:rPr>
                <w:rFonts w:cstheme="minorHAnsi"/>
                <w:bCs/>
                <w:i/>
                <w:iCs/>
              </w:rPr>
              <w:t>b2. Navn</w:t>
            </w:r>
          </w:p>
          <w:p w14:paraId="71EFAB6B" w14:textId="05538F31" w:rsidR="009B0311" w:rsidRPr="00DB6882" w:rsidRDefault="009B0311" w:rsidP="009B0311">
            <w:pPr>
              <w:pStyle w:val="Listeafsnit"/>
              <w:spacing w:before="0" w:after="0" w:line="276" w:lineRule="auto"/>
              <w:ind w:left="1080"/>
              <w:rPr>
                <w:rFonts w:cstheme="minorHAnsi"/>
                <w:bCs/>
                <w:i/>
                <w:iCs/>
              </w:rPr>
            </w:pPr>
            <w:r w:rsidRPr="00DB6882">
              <w:rPr>
                <w:rFonts w:cstheme="minorHAnsi"/>
                <w:bCs/>
                <w:i/>
                <w:iCs/>
              </w:rPr>
              <w:t>b3. Titel</w:t>
            </w:r>
          </w:p>
          <w:p w14:paraId="7CCB9260" w14:textId="0B5FAC0A" w:rsidR="004C5526" w:rsidRPr="00DB6882" w:rsidRDefault="004C5526" w:rsidP="00E66110">
            <w:pPr>
              <w:pStyle w:val="Listeafsnit"/>
              <w:numPr>
                <w:ilvl w:val="0"/>
                <w:numId w:val="17"/>
              </w:numPr>
              <w:spacing w:before="0" w:after="0" w:line="276" w:lineRule="auto"/>
              <w:rPr>
                <w:rFonts w:cstheme="minorHAnsi"/>
                <w:bCs/>
              </w:rPr>
            </w:pPr>
            <w:r w:rsidRPr="00DB6882">
              <w:rPr>
                <w:rFonts w:cstheme="minorHAnsi"/>
                <w:bCs/>
              </w:rPr>
              <w:t>Og under-elementeterne Laegelig_kontaktansvarlig_Enhed og Organisatorisk_Enhed med tilhørende attributter:</w:t>
            </w:r>
          </w:p>
          <w:p w14:paraId="6D8F863B" w14:textId="69E4715E" w:rsidR="004C5526" w:rsidRPr="00DB6882" w:rsidRDefault="004C5526" w:rsidP="004C5526">
            <w:pPr>
              <w:pStyle w:val="Listeafsnit"/>
              <w:spacing w:before="0" w:after="0" w:line="276" w:lineRule="auto"/>
              <w:ind w:left="1080"/>
              <w:rPr>
                <w:rFonts w:cstheme="minorHAnsi"/>
                <w:bCs/>
                <w:i/>
                <w:iCs/>
              </w:rPr>
            </w:pPr>
            <w:r w:rsidRPr="00DB6882">
              <w:rPr>
                <w:rFonts w:cstheme="minorHAnsi"/>
                <w:bCs/>
                <w:i/>
                <w:iCs/>
              </w:rPr>
              <w:t>c1. Kode</w:t>
            </w:r>
          </w:p>
          <w:p w14:paraId="120DBBBE" w14:textId="19776622" w:rsidR="004C5526" w:rsidRPr="00DB6882" w:rsidRDefault="004C5526" w:rsidP="004C5526">
            <w:pPr>
              <w:pStyle w:val="Listeafsnit"/>
              <w:spacing w:before="0" w:after="0" w:line="276" w:lineRule="auto"/>
              <w:ind w:left="1080"/>
              <w:rPr>
                <w:rFonts w:cstheme="minorHAnsi"/>
                <w:bCs/>
                <w:i/>
                <w:iCs/>
              </w:rPr>
            </w:pPr>
            <w:r w:rsidRPr="00DB6882">
              <w:rPr>
                <w:rFonts w:cstheme="minorHAnsi"/>
                <w:bCs/>
                <w:i/>
                <w:iCs/>
              </w:rPr>
              <w:t>c2. KodeType</w:t>
            </w:r>
          </w:p>
          <w:p w14:paraId="52BE781A" w14:textId="29ADF3A1" w:rsidR="004C5526" w:rsidRPr="00DB6882" w:rsidRDefault="004C5526" w:rsidP="004C5526">
            <w:pPr>
              <w:pStyle w:val="Listeafsnit"/>
              <w:spacing w:before="0" w:after="0" w:line="276" w:lineRule="auto"/>
              <w:ind w:left="1080"/>
              <w:rPr>
                <w:rFonts w:cstheme="minorHAnsi"/>
                <w:bCs/>
                <w:i/>
                <w:iCs/>
              </w:rPr>
            </w:pPr>
            <w:r w:rsidRPr="00DB6882">
              <w:rPr>
                <w:rFonts w:cstheme="minorHAnsi"/>
                <w:bCs/>
                <w:i/>
                <w:iCs/>
              </w:rPr>
              <w:t xml:space="preserve">c3. Institution_tekst </w:t>
            </w:r>
          </w:p>
          <w:p w14:paraId="63CAD149" w14:textId="3878F29C" w:rsidR="004C5526" w:rsidRPr="00DB6882" w:rsidRDefault="004C5526" w:rsidP="004C5526">
            <w:pPr>
              <w:pStyle w:val="Listeafsnit"/>
              <w:spacing w:before="0" w:after="0" w:line="276" w:lineRule="auto"/>
              <w:ind w:left="1080"/>
              <w:rPr>
                <w:rFonts w:cstheme="minorHAnsi"/>
                <w:bCs/>
                <w:i/>
                <w:iCs/>
              </w:rPr>
            </w:pPr>
            <w:r w:rsidRPr="00DB6882">
              <w:rPr>
                <w:rFonts w:cstheme="minorHAnsi"/>
                <w:bCs/>
                <w:i/>
                <w:iCs/>
              </w:rPr>
              <w:t>c4. Afdeling_tekst</w:t>
            </w:r>
          </w:p>
          <w:p w14:paraId="0279EA9B" w14:textId="06E3C7C1" w:rsidR="00CA360F" w:rsidRPr="00DB6882" w:rsidRDefault="00CA360F" w:rsidP="00CA360F">
            <w:pPr>
              <w:spacing w:before="0" w:after="0" w:line="276" w:lineRule="auto"/>
              <w:rPr>
                <w:rFonts w:cstheme="minorHAnsi"/>
                <w:bCs/>
              </w:rPr>
            </w:pPr>
          </w:p>
          <w:p w14:paraId="6FFFB6F8" w14:textId="377FED03" w:rsidR="00CA360F" w:rsidRPr="00DB6882" w:rsidRDefault="002C1F02" w:rsidP="00E66110">
            <w:pPr>
              <w:pStyle w:val="Listeafsnit"/>
              <w:numPr>
                <w:ilvl w:val="0"/>
                <w:numId w:val="23"/>
              </w:numPr>
              <w:spacing w:before="0" w:after="0" w:line="276" w:lineRule="auto"/>
              <w:rPr>
                <w:rFonts w:cstheme="minorHAnsi"/>
                <w:bCs/>
                <w:i/>
                <w:iCs/>
              </w:rPr>
            </w:pPr>
            <w:r w:rsidRPr="00DB6882">
              <w:rPr>
                <w:rFonts w:cstheme="minorHAnsi"/>
                <w:bCs/>
                <w:i/>
                <w:iCs/>
              </w:rPr>
              <w:t>Kontaktperiode_afsluttet_af</w:t>
            </w:r>
            <w:r w:rsidR="000D261B" w:rsidRPr="00DB6882">
              <w:rPr>
                <w:rFonts w:cstheme="minorHAnsi"/>
                <w:bCs/>
                <w:i/>
                <w:iCs/>
              </w:rPr>
              <w:t>:</w:t>
            </w:r>
          </w:p>
          <w:p w14:paraId="78CD9078" w14:textId="138340AE" w:rsidR="000D261B" w:rsidRPr="00DB6882" w:rsidRDefault="00AA2F7D" w:rsidP="00E66110">
            <w:pPr>
              <w:pStyle w:val="Listeafsnit"/>
              <w:numPr>
                <w:ilvl w:val="0"/>
                <w:numId w:val="29"/>
              </w:numPr>
              <w:spacing w:before="0" w:after="0" w:line="276" w:lineRule="auto"/>
              <w:rPr>
                <w:rFonts w:cstheme="minorHAnsi"/>
                <w:bCs/>
                <w:i/>
                <w:iCs/>
              </w:rPr>
            </w:pPr>
            <w:r w:rsidRPr="00DB6882">
              <w:rPr>
                <w:rFonts w:cstheme="minorHAnsi"/>
                <w:bCs/>
                <w:i/>
                <w:iCs/>
              </w:rPr>
              <w:t>Afsluttende</w:t>
            </w:r>
            <w:r w:rsidR="00634EB7" w:rsidRPr="00DB6882">
              <w:rPr>
                <w:rFonts w:cstheme="minorHAnsi"/>
                <w:bCs/>
                <w:i/>
                <w:iCs/>
              </w:rPr>
              <w:t>_</w:t>
            </w:r>
            <w:r w:rsidRPr="00DB6882">
              <w:rPr>
                <w:rFonts w:cstheme="minorHAnsi"/>
                <w:bCs/>
                <w:i/>
                <w:iCs/>
              </w:rPr>
              <w:t xml:space="preserve">behandler </w:t>
            </w:r>
            <w:r w:rsidR="00634EB7" w:rsidRPr="00DB6882">
              <w:rPr>
                <w:rFonts w:cstheme="minorHAnsi"/>
                <w:bCs/>
                <w:i/>
                <w:iCs/>
              </w:rPr>
              <w:t xml:space="preserve">og </w:t>
            </w:r>
            <w:r w:rsidRPr="00DB6882">
              <w:rPr>
                <w:rFonts w:cstheme="minorHAnsi"/>
                <w:bCs/>
                <w:i/>
                <w:iCs/>
              </w:rPr>
              <w:t>Ansvarligp</w:t>
            </w:r>
            <w:r w:rsidR="00634EB7" w:rsidRPr="00DB6882">
              <w:rPr>
                <w:rFonts w:cstheme="minorHAnsi"/>
                <w:bCs/>
                <w:i/>
                <w:iCs/>
              </w:rPr>
              <w:t>P</w:t>
            </w:r>
            <w:r w:rsidRPr="00DB6882">
              <w:rPr>
                <w:rFonts w:cstheme="minorHAnsi"/>
                <w:bCs/>
                <w:i/>
                <w:iCs/>
              </w:rPr>
              <w:t>erson med følgende attributter:</w:t>
            </w:r>
          </w:p>
          <w:p w14:paraId="3370C59B" w14:textId="36C5B454" w:rsidR="00C838E7" w:rsidRPr="00DB6882" w:rsidRDefault="00C838E7" w:rsidP="00C838E7">
            <w:pPr>
              <w:pStyle w:val="Listeafsnit"/>
              <w:spacing w:before="0" w:after="0" w:line="276" w:lineRule="auto"/>
              <w:ind w:left="1080"/>
              <w:rPr>
                <w:rFonts w:cstheme="minorHAnsi"/>
                <w:bCs/>
                <w:i/>
                <w:iCs/>
                <w:lang w:val="en-US"/>
              </w:rPr>
            </w:pPr>
            <w:r w:rsidRPr="00DB6882">
              <w:rPr>
                <w:rFonts w:cstheme="minorHAnsi"/>
                <w:bCs/>
                <w:i/>
                <w:iCs/>
                <w:lang w:val="en-US"/>
              </w:rPr>
              <w:t>a1. Identifikation</w:t>
            </w:r>
          </w:p>
          <w:p w14:paraId="7995A114" w14:textId="6FF5DBD7" w:rsidR="00C838E7" w:rsidRPr="00DB6882" w:rsidRDefault="00C838E7" w:rsidP="00C838E7">
            <w:pPr>
              <w:pStyle w:val="Listeafsnit"/>
              <w:spacing w:before="0" w:after="0" w:line="276" w:lineRule="auto"/>
              <w:ind w:left="1080"/>
              <w:rPr>
                <w:rFonts w:cstheme="minorHAnsi"/>
                <w:bCs/>
                <w:i/>
                <w:iCs/>
                <w:lang w:val="en-US"/>
              </w:rPr>
            </w:pPr>
            <w:r w:rsidRPr="00DB6882">
              <w:rPr>
                <w:rFonts w:cstheme="minorHAnsi"/>
                <w:bCs/>
                <w:i/>
                <w:iCs/>
                <w:lang w:val="en-US"/>
              </w:rPr>
              <w:t>a2. Navn</w:t>
            </w:r>
          </w:p>
          <w:p w14:paraId="7E4F0D4F" w14:textId="3143F0CD" w:rsidR="00C838E7" w:rsidRPr="00DB6882" w:rsidRDefault="00C838E7" w:rsidP="00C838E7">
            <w:pPr>
              <w:pStyle w:val="Listeafsnit"/>
              <w:spacing w:before="0" w:after="0" w:line="276" w:lineRule="auto"/>
              <w:ind w:left="1080"/>
              <w:rPr>
                <w:rFonts w:cstheme="minorHAnsi"/>
                <w:bCs/>
                <w:i/>
                <w:iCs/>
                <w:lang w:val="en-US"/>
              </w:rPr>
            </w:pPr>
            <w:r w:rsidRPr="00DB6882">
              <w:rPr>
                <w:rFonts w:cstheme="minorHAnsi"/>
                <w:bCs/>
                <w:i/>
                <w:iCs/>
                <w:lang w:val="en-US"/>
              </w:rPr>
              <w:t xml:space="preserve">a3. </w:t>
            </w:r>
            <w:r w:rsidR="00B3669D" w:rsidRPr="00DB6882">
              <w:rPr>
                <w:rFonts w:cstheme="minorHAnsi"/>
                <w:bCs/>
                <w:i/>
                <w:iCs/>
                <w:lang w:val="en-US"/>
              </w:rPr>
              <w:t>T</w:t>
            </w:r>
            <w:r w:rsidRPr="00DB6882">
              <w:rPr>
                <w:rFonts w:cstheme="minorHAnsi"/>
                <w:bCs/>
                <w:i/>
                <w:iCs/>
                <w:lang w:val="en-US"/>
              </w:rPr>
              <w:t>itel</w:t>
            </w:r>
          </w:p>
          <w:p w14:paraId="1C4E8765" w14:textId="0130793B" w:rsidR="00C70EEC" w:rsidRPr="00DB6882" w:rsidRDefault="00C70EEC" w:rsidP="00E66110">
            <w:pPr>
              <w:pStyle w:val="Listeafsnit"/>
              <w:numPr>
                <w:ilvl w:val="0"/>
                <w:numId w:val="29"/>
              </w:numPr>
              <w:spacing w:before="0" w:after="0" w:line="276" w:lineRule="auto"/>
              <w:rPr>
                <w:rFonts w:cstheme="minorHAnsi"/>
                <w:bCs/>
              </w:rPr>
            </w:pPr>
            <w:r w:rsidRPr="00DB6882">
              <w:rPr>
                <w:rFonts w:cstheme="minorHAnsi"/>
                <w:bCs/>
              </w:rPr>
              <w:t>Og under-elementeterne Afsluttende_Enhed og Organisatorisk_Enhed med tilhørende attributter:</w:t>
            </w:r>
          </w:p>
          <w:p w14:paraId="0BACE00C" w14:textId="77777777" w:rsidR="00C70EEC" w:rsidRPr="00DB6882" w:rsidRDefault="00C70EEC" w:rsidP="00C70EEC">
            <w:pPr>
              <w:pStyle w:val="Listeafsnit"/>
              <w:spacing w:before="0" w:after="0" w:line="276" w:lineRule="auto"/>
              <w:ind w:left="1080"/>
              <w:rPr>
                <w:rFonts w:cstheme="minorHAnsi"/>
                <w:bCs/>
                <w:i/>
                <w:iCs/>
              </w:rPr>
            </w:pPr>
            <w:r w:rsidRPr="00DB6882">
              <w:rPr>
                <w:rFonts w:cstheme="minorHAnsi"/>
                <w:bCs/>
                <w:i/>
                <w:iCs/>
              </w:rPr>
              <w:t>c1. Kode</w:t>
            </w:r>
          </w:p>
          <w:p w14:paraId="021BE23D" w14:textId="77777777" w:rsidR="00C70EEC" w:rsidRPr="00DB6882" w:rsidRDefault="00C70EEC" w:rsidP="00C70EEC">
            <w:pPr>
              <w:pStyle w:val="Listeafsnit"/>
              <w:spacing w:before="0" w:after="0" w:line="276" w:lineRule="auto"/>
              <w:ind w:left="1080"/>
              <w:rPr>
                <w:rFonts w:cstheme="minorHAnsi"/>
                <w:bCs/>
                <w:i/>
                <w:iCs/>
              </w:rPr>
            </w:pPr>
            <w:r w:rsidRPr="00DB6882">
              <w:rPr>
                <w:rFonts w:cstheme="minorHAnsi"/>
                <w:bCs/>
                <w:i/>
                <w:iCs/>
              </w:rPr>
              <w:t>c2. KodeType</w:t>
            </w:r>
          </w:p>
          <w:p w14:paraId="02C2E248" w14:textId="77777777" w:rsidR="00C70EEC" w:rsidRPr="00DB6882" w:rsidRDefault="00C70EEC" w:rsidP="00C70EEC">
            <w:pPr>
              <w:pStyle w:val="Listeafsnit"/>
              <w:spacing w:before="0" w:after="0" w:line="276" w:lineRule="auto"/>
              <w:ind w:left="1080"/>
              <w:rPr>
                <w:rFonts w:cstheme="minorHAnsi"/>
                <w:bCs/>
                <w:i/>
                <w:iCs/>
              </w:rPr>
            </w:pPr>
            <w:r w:rsidRPr="00DB6882">
              <w:rPr>
                <w:rFonts w:cstheme="minorHAnsi"/>
                <w:bCs/>
                <w:i/>
                <w:iCs/>
              </w:rPr>
              <w:t xml:space="preserve">c3. Institution_tekst </w:t>
            </w:r>
          </w:p>
          <w:p w14:paraId="096F8668" w14:textId="77777777" w:rsidR="00C70EEC" w:rsidRPr="00DB6882" w:rsidRDefault="00C70EEC" w:rsidP="00C70EEC">
            <w:pPr>
              <w:pStyle w:val="Listeafsnit"/>
              <w:spacing w:before="0" w:after="0" w:line="276" w:lineRule="auto"/>
              <w:ind w:left="1080"/>
              <w:rPr>
                <w:rFonts w:cstheme="minorHAnsi"/>
                <w:bCs/>
                <w:i/>
                <w:iCs/>
              </w:rPr>
            </w:pPr>
            <w:r w:rsidRPr="00DB6882">
              <w:rPr>
                <w:rFonts w:cstheme="minorHAnsi"/>
                <w:bCs/>
                <w:i/>
                <w:iCs/>
              </w:rPr>
              <w:t>c4. Afdeling_tekst</w:t>
            </w:r>
          </w:p>
          <w:p w14:paraId="100148B2" w14:textId="77777777" w:rsidR="00C70EEC" w:rsidRPr="00DB6882" w:rsidRDefault="00C70EEC" w:rsidP="00C838E7">
            <w:pPr>
              <w:pStyle w:val="Listeafsnit"/>
              <w:spacing w:before="0" w:after="0" w:line="276" w:lineRule="auto"/>
              <w:ind w:left="1080"/>
              <w:rPr>
                <w:rFonts w:cstheme="minorHAnsi"/>
                <w:bCs/>
                <w:i/>
                <w:iCs/>
              </w:rPr>
            </w:pPr>
          </w:p>
          <w:p w14:paraId="67B31238" w14:textId="0E42BD28" w:rsidR="004F3BFA" w:rsidRPr="00DB6882" w:rsidRDefault="00362BE4" w:rsidP="00E66110">
            <w:pPr>
              <w:pStyle w:val="Listeafsnit"/>
              <w:numPr>
                <w:ilvl w:val="0"/>
                <w:numId w:val="23"/>
              </w:numPr>
              <w:spacing w:before="0" w:after="0" w:line="276" w:lineRule="auto"/>
              <w:rPr>
                <w:rFonts w:cstheme="minorHAnsi"/>
                <w:bCs/>
              </w:rPr>
            </w:pPr>
            <w:r w:rsidRPr="00DB6882">
              <w:rPr>
                <w:rFonts w:cstheme="minorHAnsi"/>
                <w:bCs/>
                <w:i/>
                <w:iCs/>
              </w:rPr>
              <w:t>Rekv_enhed_til</w:t>
            </w:r>
            <w:r w:rsidR="003F7E01" w:rsidRPr="00DB6882">
              <w:rPr>
                <w:rFonts w:cstheme="minorHAnsi"/>
                <w:bCs/>
                <w:i/>
                <w:iCs/>
              </w:rPr>
              <w:t>_kontakperiode:</w:t>
            </w:r>
          </w:p>
          <w:p w14:paraId="03C6C05A" w14:textId="144A5B99" w:rsidR="008D3363" w:rsidRPr="00DB6882" w:rsidRDefault="008D3363" w:rsidP="00E66110">
            <w:pPr>
              <w:pStyle w:val="Listeafsnit"/>
              <w:numPr>
                <w:ilvl w:val="0"/>
                <w:numId w:val="30"/>
              </w:numPr>
              <w:spacing w:before="0" w:after="0" w:line="276" w:lineRule="auto"/>
              <w:rPr>
                <w:rFonts w:cstheme="minorHAnsi"/>
                <w:bCs/>
              </w:rPr>
            </w:pPr>
            <w:r w:rsidRPr="00DB6882">
              <w:rPr>
                <w:rFonts w:cstheme="minorHAnsi"/>
                <w:bCs/>
              </w:rPr>
              <w:lastRenderedPageBreak/>
              <w:t>Rekvi</w:t>
            </w:r>
            <w:r w:rsidR="00FD4C55" w:rsidRPr="00DB6882">
              <w:rPr>
                <w:rFonts w:cstheme="minorHAnsi"/>
                <w:bCs/>
              </w:rPr>
              <w:t>r</w:t>
            </w:r>
            <w:r w:rsidRPr="00DB6882">
              <w:rPr>
                <w:rFonts w:cstheme="minorHAnsi"/>
                <w:bCs/>
              </w:rPr>
              <w:t>erende_behandler og AnsvarligPerson med følgende attributter:</w:t>
            </w:r>
          </w:p>
          <w:p w14:paraId="0732B237" w14:textId="77777777" w:rsidR="00D500D3" w:rsidRPr="00DB6882" w:rsidRDefault="00D500D3" w:rsidP="00D500D3">
            <w:pPr>
              <w:pStyle w:val="Listeafsnit"/>
              <w:spacing w:before="0" w:after="0" w:line="276" w:lineRule="auto"/>
              <w:ind w:left="1080"/>
              <w:rPr>
                <w:rFonts w:cstheme="minorHAnsi"/>
                <w:bCs/>
                <w:i/>
                <w:iCs/>
                <w:lang w:val="en-US"/>
              </w:rPr>
            </w:pPr>
            <w:r w:rsidRPr="00DB6882">
              <w:rPr>
                <w:rFonts w:cstheme="minorHAnsi"/>
                <w:bCs/>
                <w:i/>
                <w:iCs/>
                <w:lang w:val="en-US"/>
              </w:rPr>
              <w:t>a1. Identifikation</w:t>
            </w:r>
          </w:p>
          <w:p w14:paraId="3EEBA978" w14:textId="77777777" w:rsidR="00D500D3" w:rsidRPr="00DB6882" w:rsidRDefault="00D500D3" w:rsidP="00D500D3">
            <w:pPr>
              <w:pStyle w:val="Listeafsnit"/>
              <w:spacing w:before="0" w:after="0" w:line="276" w:lineRule="auto"/>
              <w:ind w:left="1080"/>
              <w:rPr>
                <w:rFonts w:cstheme="minorHAnsi"/>
                <w:bCs/>
                <w:i/>
                <w:iCs/>
                <w:lang w:val="en-US"/>
              </w:rPr>
            </w:pPr>
            <w:r w:rsidRPr="00DB6882">
              <w:rPr>
                <w:rFonts w:cstheme="minorHAnsi"/>
                <w:bCs/>
                <w:i/>
                <w:iCs/>
                <w:lang w:val="en-US"/>
              </w:rPr>
              <w:t>a2. Navn</w:t>
            </w:r>
          </w:p>
          <w:p w14:paraId="71D130FD" w14:textId="77777777" w:rsidR="00D500D3" w:rsidRPr="00DB6882" w:rsidRDefault="00D500D3" w:rsidP="00D500D3">
            <w:pPr>
              <w:pStyle w:val="Listeafsnit"/>
              <w:spacing w:before="0" w:after="0" w:line="276" w:lineRule="auto"/>
              <w:ind w:left="1080"/>
              <w:rPr>
                <w:rFonts w:cstheme="minorHAnsi"/>
                <w:bCs/>
                <w:i/>
                <w:iCs/>
                <w:lang w:val="en-US"/>
              </w:rPr>
            </w:pPr>
            <w:r w:rsidRPr="00DB6882">
              <w:rPr>
                <w:rFonts w:cstheme="minorHAnsi"/>
                <w:bCs/>
                <w:i/>
                <w:iCs/>
                <w:lang w:val="en-US"/>
              </w:rPr>
              <w:t>a3. Titel</w:t>
            </w:r>
          </w:p>
          <w:p w14:paraId="227875DE" w14:textId="12943E92" w:rsidR="00D500D3" w:rsidRPr="00DB6882" w:rsidRDefault="00D500D3" w:rsidP="00E66110">
            <w:pPr>
              <w:pStyle w:val="Listeafsnit"/>
              <w:numPr>
                <w:ilvl w:val="0"/>
                <w:numId w:val="30"/>
              </w:numPr>
              <w:spacing w:before="0" w:after="0" w:line="276" w:lineRule="auto"/>
              <w:rPr>
                <w:rFonts w:cstheme="minorHAnsi"/>
                <w:bCs/>
              </w:rPr>
            </w:pPr>
            <w:r w:rsidRPr="00DB6882">
              <w:rPr>
                <w:rFonts w:cstheme="minorHAnsi"/>
                <w:bCs/>
              </w:rPr>
              <w:t>Og under-elementeterne Rekvirerende_Enhed og Organisatorisk_Enhed med tilhørende attributter:</w:t>
            </w:r>
          </w:p>
          <w:p w14:paraId="024E88B7" w14:textId="3CF08EA3" w:rsidR="00D500D3" w:rsidRPr="00DB6882" w:rsidRDefault="00F24AF0" w:rsidP="00D500D3">
            <w:pPr>
              <w:pStyle w:val="Listeafsnit"/>
              <w:spacing w:before="0" w:after="0" w:line="276" w:lineRule="auto"/>
              <w:ind w:left="1080"/>
              <w:rPr>
                <w:rFonts w:cstheme="minorHAnsi"/>
                <w:bCs/>
                <w:i/>
                <w:iCs/>
              </w:rPr>
            </w:pPr>
            <w:r w:rsidRPr="00DB6882">
              <w:rPr>
                <w:rFonts w:cstheme="minorHAnsi"/>
                <w:bCs/>
                <w:i/>
                <w:iCs/>
              </w:rPr>
              <w:t>b</w:t>
            </w:r>
            <w:r w:rsidR="00D500D3" w:rsidRPr="00DB6882">
              <w:rPr>
                <w:rFonts w:cstheme="minorHAnsi"/>
                <w:bCs/>
                <w:i/>
                <w:iCs/>
              </w:rPr>
              <w:t>1. Kode</w:t>
            </w:r>
          </w:p>
          <w:p w14:paraId="19DF7766" w14:textId="61D98AC7" w:rsidR="00D500D3" w:rsidRPr="00DB6882" w:rsidRDefault="00F24AF0" w:rsidP="00D500D3">
            <w:pPr>
              <w:pStyle w:val="Listeafsnit"/>
              <w:spacing w:before="0" w:after="0" w:line="276" w:lineRule="auto"/>
              <w:ind w:left="1080"/>
              <w:rPr>
                <w:rFonts w:cstheme="minorHAnsi"/>
                <w:bCs/>
                <w:i/>
                <w:iCs/>
              </w:rPr>
            </w:pPr>
            <w:r w:rsidRPr="00DB6882">
              <w:rPr>
                <w:rFonts w:cstheme="minorHAnsi"/>
                <w:bCs/>
                <w:i/>
                <w:iCs/>
              </w:rPr>
              <w:t>b</w:t>
            </w:r>
            <w:r w:rsidR="00D500D3" w:rsidRPr="00DB6882">
              <w:rPr>
                <w:rFonts w:cstheme="minorHAnsi"/>
                <w:bCs/>
                <w:i/>
                <w:iCs/>
              </w:rPr>
              <w:t>2. KodeType</w:t>
            </w:r>
          </w:p>
          <w:p w14:paraId="2CF45043" w14:textId="346AB8C8" w:rsidR="00D500D3" w:rsidRPr="00DB6882" w:rsidRDefault="00F24AF0" w:rsidP="00D500D3">
            <w:pPr>
              <w:pStyle w:val="Listeafsnit"/>
              <w:spacing w:before="0" w:after="0" w:line="276" w:lineRule="auto"/>
              <w:ind w:left="1080"/>
              <w:rPr>
                <w:rFonts w:cstheme="minorHAnsi"/>
                <w:bCs/>
                <w:i/>
                <w:iCs/>
              </w:rPr>
            </w:pPr>
            <w:r w:rsidRPr="00DB6882">
              <w:rPr>
                <w:rFonts w:cstheme="minorHAnsi"/>
                <w:bCs/>
                <w:i/>
                <w:iCs/>
              </w:rPr>
              <w:t>b</w:t>
            </w:r>
            <w:r w:rsidR="00D500D3" w:rsidRPr="00DB6882">
              <w:rPr>
                <w:rFonts w:cstheme="minorHAnsi"/>
                <w:bCs/>
                <w:i/>
                <w:iCs/>
              </w:rPr>
              <w:t xml:space="preserve">3. Institution_tekst </w:t>
            </w:r>
          </w:p>
          <w:p w14:paraId="33B7DA68" w14:textId="0E5A1D5D" w:rsidR="00D500D3" w:rsidRPr="00DB6882" w:rsidRDefault="00F24AF0" w:rsidP="00D500D3">
            <w:pPr>
              <w:pStyle w:val="Listeafsnit"/>
              <w:spacing w:before="0" w:after="0" w:line="276" w:lineRule="auto"/>
              <w:ind w:left="1080"/>
              <w:rPr>
                <w:rFonts w:cstheme="minorHAnsi"/>
                <w:bCs/>
                <w:i/>
                <w:iCs/>
              </w:rPr>
            </w:pPr>
            <w:r w:rsidRPr="00DB6882">
              <w:rPr>
                <w:rFonts w:cstheme="minorHAnsi"/>
                <w:bCs/>
                <w:i/>
                <w:iCs/>
              </w:rPr>
              <w:t>b</w:t>
            </w:r>
            <w:r w:rsidR="00D500D3" w:rsidRPr="00DB6882">
              <w:rPr>
                <w:rFonts w:cstheme="minorHAnsi"/>
                <w:bCs/>
                <w:i/>
                <w:iCs/>
              </w:rPr>
              <w:t>4. Afdeling_tekst</w:t>
            </w:r>
          </w:p>
          <w:p w14:paraId="4A52FD99" w14:textId="1176B88D" w:rsidR="00C4069A" w:rsidRPr="00DB6882" w:rsidRDefault="00B117EC" w:rsidP="00E66110">
            <w:pPr>
              <w:pStyle w:val="Listeafsnit"/>
              <w:numPr>
                <w:ilvl w:val="0"/>
                <w:numId w:val="23"/>
              </w:numPr>
              <w:spacing w:before="0" w:after="0" w:line="276" w:lineRule="auto"/>
              <w:rPr>
                <w:rFonts w:cstheme="minorHAnsi"/>
                <w:lang w:val="en-US"/>
              </w:rPr>
            </w:pPr>
            <w:r w:rsidRPr="00DB6882">
              <w:rPr>
                <w:rFonts w:cstheme="minorHAnsi"/>
                <w:i/>
                <w:iCs/>
                <w:lang w:val="en-US"/>
              </w:rPr>
              <w:t xml:space="preserve">Henvisning </w:t>
            </w:r>
            <w:r w:rsidR="00541BC4" w:rsidRPr="00DB6882">
              <w:rPr>
                <w:rFonts w:cstheme="minorHAnsi"/>
                <w:lang w:val="en-US"/>
              </w:rPr>
              <w:t>med følgende attributter:</w:t>
            </w:r>
          </w:p>
          <w:p w14:paraId="58BDC563" w14:textId="36275A83" w:rsidR="00F24AF0" w:rsidRPr="00DB6882" w:rsidRDefault="00C11923" w:rsidP="00F24AF0">
            <w:pPr>
              <w:pStyle w:val="Listeafsnit"/>
              <w:spacing w:before="0" w:after="0" w:line="276" w:lineRule="auto"/>
              <w:rPr>
                <w:rFonts w:cstheme="minorHAnsi"/>
                <w:i/>
                <w:iCs/>
                <w:lang w:val="en-US"/>
              </w:rPr>
            </w:pPr>
            <w:r w:rsidRPr="00DB6882">
              <w:rPr>
                <w:rFonts w:cstheme="minorHAnsi"/>
                <w:i/>
                <w:iCs/>
                <w:lang w:val="en-US"/>
              </w:rPr>
              <w:t xml:space="preserve">       c1. </w:t>
            </w:r>
            <w:r w:rsidR="00A31361" w:rsidRPr="00DB6882">
              <w:rPr>
                <w:rFonts w:cstheme="minorHAnsi"/>
                <w:i/>
                <w:iCs/>
                <w:lang w:val="en-US"/>
              </w:rPr>
              <w:t xml:space="preserve">Rekvisition_Identifikation </w:t>
            </w:r>
          </w:p>
          <w:p w14:paraId="00BA442E" w14:textId="02889621" w:rsidR="00A31361" w:rsidRPr="00DB6882" w:rsidRDefault="00D9599E" w:rsidP="00E66110">
            <w:pPr>
              <w:pStyle w:val="Listeafsnit"/>
              <w:numPr>
                <w:ilvl w:val="0"/>
                <w:numId w:val="23"/>
              </w:numPr>
              <w:spacing w:before="0" w:after="0" w:line="276" w:lineRule="auto"/>
              <w:rPr>
                <w:rFonts w:cstheme="minorHAnsi"/>
                <w:lang w:val="en-US"/>
              </w:rPr>
            </w:pPr>
            <w:r w:rsidRPr="00DB6882">
              <w:rPr>
                <w:rFonts w:cstheme="minorHAnsi"/>
                <w:i/>
                <w:iCs/>
                <w:lang w:val="en-US"/>
              </w:rPr>
              <w:t xml:space="preserve">Kontaktgrundlag </w:t>
            </w:r>
            <w:r w:rsidRPr="00DB6882">
              <w:rPr>
                <w:rFonts w:cstheme="minorHAnsi"/>
                <w:lang w:val="en-US"/>
              </w:rPr>
              <w:t>med følgende attributter:</w:t>
            </w:r>
          </w:p>
          <w:p w14:paraId="49E80199" w14:textId="4FBCB9BD" w:rsidR="00D9599E" w:rsidRPr="00DB6882" w:rsidRDefault="00D9599E" w:rsidP="00D9599E">
            <w:pPr>
              <w:pStyle w:val="Listeafsnit"/>
              <w:spacing w:before="0" w:after="0" w:line="276" w:lineRule="auto"/>
              <w:rPr>
                <w:rFonts w:cstheme="minorHAnsi"/>
                <w:lang w:val="en-US"/>
              </w:rPr>
            </w:pPr>
            <w:r w:rsidRPr="00DB6882">
              <w:rPr>
                <w:rFonts w:cstheme="minorHAnsi"/>
                <w:i/>
                <w:iCs/>
                <w:lang w:val="en-US"/>
              </w:rPr>
              <w:t xml:space="preserve">      d1. </w:t>
            </w:r>
            <w:r w:rsidR="00DC6682" w:rsidRPr="00DB6882">
              <w:rPr>
                <w:rFonts w:cstheme="minorHAnsi"/>
                <w:i/>
                <w:iCs/>
                <w:lang w:val="en-US"/>
              </w:rPr>
              <w:t>Ordination_Identifikation</w:t>
            </w:r>
          </w:p>
          <w:p w14:paraId="1FB8E38C" w14:textId="77777777" w:rsidR="00F24AF0" w:rsidRPr="00DB6882" w:rsidRDefault="00F24AF0" w:rsidP="00F24AF0">
            <w:pPr>
              <w:pStyle w:val="Listeafsnit"/>
              <w:spacing w:before="0" w:after="0" w:line="276" w:lineRule="auto"/>
              <w:rPr>
                <w:rFonts w:cstheme="minorHAnsi"/>
                <w:lang w:val="en-US"/>
              </w:rPr>
            </w:pPr>
          </w:p>
          <w:p w14:paraId="6199E900" w14:textId="77777777" w:rsidR="00541BC4" w:rsidRPr="00DB6882" w:rsidRDefault="00541BC4" w:rsidP="00541BC4">
            <w:pPr>
              <w:pStyle w:val="Listeafsnit"/>
              <w:spacing w:before="0" w:after="0" w:line="276" w:lineRule="auto"/>
              <w:rPr>
                <w:rFonts w:cstheme="minorHAnsi"/>
                <w:lang w:val="en-US"/>
              </w:rPr>
            </w:pPr>
          </w:p>
          <w:p w14:paraId="50EECD51" w14:textId="77777777" w:rsidR="002E4CC7" w:rsidRPr="00DB6882" w:rsidRDefault="002E4CC7" w:rsidP="00C4069A">
            <w:pPr>
              <w:spacing w:line="276" w:lineRule="auto"/>
              <w:rPr>
                <w:rFonts w:cstheme="minorHAnsi"/>
                <w:lang w:val="en-US"/>
              </w:rPr>
            </w:pPr>
          </w:p>
          <w:p w14:paraId="36C6F010" w14:textId="3D7B7BFF" w:rsidR="002E4CC7" w:rsidRPr="00DB6882" w:rsidRDefault="002E4CC7" w:rsidP="002E4CC7">
            <w:pPr>
              <w:spacing w:line="276" w:lineRule="auto"/>
              <w:rPr>
                <w:rFonts w:cstheme="minorHAnsi"/>
                <w:lang w:val="en-US"/>
              </w:rPr>
            </w:pPr>
          </w:p>
        </w:tc>
        <w:tc>
          <w:tcPr>
            <w:tcW w:w="750" w:type="pct"/>
          </w:tcPr>
          <w:p w14:paraId="08F46743" w14:textId="77777777" w:rsidR="005D2375" w:rsidRPr="00DB6882" w:rsidRDefault="005D2375" w:rsidP="00F65695">
            <w:pPr>
              <w:spacing w:after="0"/>
              <w:rPr>
                <w:rFonts w:cstheme="minorHAnsi"/>
                <w:lang w:val="en-US"/>
              </w:rPr>
            </w:pPr>
          </w:p>
        </w:tc>
        <w:tc>
          <w:tcPr>
            <w:tcW w:w="1126" w:type="pct"/>
          </w:tcPr>
          <w:p w14:paraId="42ECA97D" w14:textId="756D154B" w:rsidR="00953E1F" w:rsidRPr="00DB6882" w:rsidRDefault="00953E1F" w:rsidP="00953E1F">
            <w:pPr>
              <w:spacing w:line="276" w:lineRule="auto"/>
              <w:rPr>
                <w:rFonts w:cstheme="minorHAnsi"/>
              </w:rPr>
            </w:pPr>
            <w:r w:rsidRPr="00DB6882">
              <w:rPr>
                <w:rFonts w:cstheme="minorHAnsi"/>
              </w:rPr>
              <w:t xml:space="preserve">Hændelsestypen kontaktperiode er med kursiv fordi den er optionel, men I det fulde udtræk, skal den sendes med. For under-elementer og attributter skal alle felter sendes med. Hvis oplysningen ikke findes, </w:t>
            </w:r>
            <w:r w:rsidRPr="00DB6882">
              <w:rPr>
                <w:rFonts w:cstheme="minorHAnsi"/>
              </w:rPr>
              <w:lastRenderedPageBreak/>
              <w:t xml:space="preserve">indsæt underscore (_), hvis feltet er mandatory. </w:t>
            </w:r>
          </w:p>
          <w:p w14:paraId="450DE307" w14:textId="77777777" w:rsidR="00210DC1" w:rsidRPr="00DB6882" w:rsidRDefault="00210DC1" w:rsidP="00F65695">
            <w:pPr>
              <w:spacing w:line="276" w:lineRule="auto"/>
              <w:rPr>
                <w:rFonts w:cstheme="minorHAnsi"/>
              </w:rPr>
            </w:pPr>
          </w:p>
          <w:p w14:paraId="576AEC03" w14:textId="6860D038" w:rsidR="00210DC1" w:rsidRPr="00DB6882" w:rsidRDefault="00210DC1" w:rsidP="00F65695">
            <w:pPr>
              <w:spacing w:line="276" w:lineRule="auto"/>
              <w:rPr>
                <w:rFonts w:cstheme="minorHAnsi"/>
                <w:b/>
                <w:bCs/>
              </w:rPr>
            </w:pPr>
            <w:r w:rsidRPr="00DB6882">
              <w:rPr>
                <w:rFonts w:cstheme="minorHAnsi"/>
                <w:b/>
                <w:bCs/>
              </w:rPr>
              <w:t xml:space="preserve">OBS! hvis der anvendes LPR3-forløbsstatus, skal det vises under punkt ”e” vedr. ”Forloebsstatus”. </w:t>
            </w:r>
          </w:p>
          <w:p w14:paraId="4267842E" w14:textId="77777777" w:rsidR="002E4CC7" w:rsidRPr="00DB6882" w:rsidRDefault="002E4CC7" w:rsidP="00F65695">
            <w:pPr>
              <w:spacing w:line="276" w:lineRule="auto"/>
              <w:rPr>
                <w:rFonts w:cstheme="minorHAnsi"/>
              </w:rPr>
            </w:pPr>
          </w:p>
          <w:p w14:paraId="68935B8B" w14:textId="0A1F8F67" w:rsidR="002E4CC7" w:rsidRPr="00DB6882" w:rsidRDefault="002E4CC7" w:rsidP="00F65695">
            <w:pPr>
              <w:spacing w:line="276" w:lineRule="auto"/>
              <w:rPr>
                <w:rFonts w:cstheme="minorHAnsi"/>
              </w:rPr>
            </w:pPr>
          </w:p>
          <w:p w14:paraId="232A39D4" w14:textId="0E5B8B20" w:rsidR="002E4CC7" w:rsidRPr="00DB6882" w:rsidRDefault="002E4CC7" w:rsidP="00F65695">
            <w:pPr>
              <w:spacing w:line="276" w:lineRule="auto"/>
              <w:rPr>
                <w:rFonts w:cstheme="minorHAnsi"/>
              </w:rPr>
            </w:pPr>
          </w:p>
        </w:tc>
        <w:tc>
          <w:tcPr>
            <w:tcW w:w="1049" w:type="pct"/>
          </w:tcPr>
          <w:p w14:paraId="25F92E3E" w14:textId="77777777" w:rsidR="005D2375" w:rsidRPr="00DB6882" w:rsidRDefault="005D2375" w:rsidP="00F65695">
            <w:pPr>
              <w:spacing w:after="0"/>
              <w:rPr>
                <w:rFonts w:cstheme="minorHAnsi"/>
              </w:rPr>
            </w:pPr>
          </w:p>
        </w:tc>
        <w:tc>
          <w:tcPr>
            <w:tcW w:w="400" w:type="pct"/>
          </w:tcPr>
          <w:p w14:paraId="636FCB26" w14:textId="77777777" w:rsidR="005D2375" w:rsidRPr="00DB6882" w:rsidRDefault="005D2375" w:rsidP="00F65695">
            <w:pPr>
              <w:spacing w:after="0"/>
              <w:rPr>
                <w:rFonts w:cstheme="minorHAnsi"/>
              </w:rPr>
            </w:pPr>
          </w:p>
        </w:tc>
      </w:tr>
      <w:tr w:rsidR="002E4CC7" w:rsidRPr="00DB6882" w14:paraId="536A8C9E" w14:textId="77777777" w:rsidTr="004B4572">
        <w:tc>
          <w:tcPr>
            <w:tcW w:w="250" w:type="pct"/>
          </w:tcPr>
          <w:p w14:paraId="15C7B3A0" w14:textId="77777777" w:rsidR="002E4CC7" w:rsidRPr="00DB6882" w:rsidRDefault="002E4CC7" w:rsidP="00F65695">
            <w:pPr>
              <w:pStyle w:val="Listeafsnit"/>
              <w:numPr>
                <w:ilvl w:val="0"/>
                <w:numId w:val="6"/>
              </w:numPr>
              <w:ind w:left="0" w:hanging="11"/>
              <w:rPr>
                <w:rFonts w:eastAsia="Calibri" w:cstheme="minorHAnsi"/>
                <w:iCs/>
                <w:lang w:eastAsia="de-DE"/>
              </w:rPr>
            </w:pPr>
          </w:p>
        </w:tc>
        <w:tc>
          <w:tcPr>
            <w:tcW w:w="1425" w:type="pct"/>
          </w:tcPr>
          <w:p w14:paraId="35B5052D" w14:textId="77777777" w:rsidR="002E4CC7" w:rsidRPr="00DB6882" w:rsidRDefault="008C0E0D" w:rsidP="00F65695">
            <w:pPr>
              <w:spacing w:line="276" w:lineRule="auto"/>
              <w:rPr>
                <w:rFonts w:cstheme="minorHAnsi"/>
              </w:rPr>
            </w:pPr>
            <w:r w:rsidRPr="00DB6882">
              <w:rPr>
                <w:rFonts w:cstheme="minorHAnsi"/>
              </w:rPr>
              <w:t>For</w:t>
            </w:r>
            <w:r w:rsidR="0040688C" w:rsidRPr="00DB6882">
              <w:rPr>
                <w:rFonts w:cstheme="minorHAnsi"/>
              </w:rPr>
              <w:t xml:space="preserve"> </w:t>
            </w:r>
            <w:r w:rsidR="0040688C" w:rsidRPr="00DB6882">
              <w:rPr>
                <w:rFonts w:cstheme="minorHAnsi"/>
                <w:i/>
                <w:iCs/>
              </w:rPr>
              <w:t>Notat</w:t>
            </w:r>
            <w:r w:rsidR="0040688C" w:rsidRPr="00DB6882">
              <w:rPr>
                <w:rFonts w:cstheme="minorHAnsi"/>
              </w:rPr>
              <w:t>, vis følgende:</w:t>
            </w:r>
          </w:p>
          <w:p w14:paraId="350D9FF9" w14:textId="2F272000" w:rsidR="0040688C" w:rsidRPr="00DB6882" w:rsidRDefault="0040688C" w:rsidP="00E66110">
            <w:pPr>
              <w:pStyle w:val="Listeafsnit"/>
              <w:numPr>
                <w:ilvl w:val="0"/>
                <w:numId w:val="24"/>
              </w:numPr>
              <w:spacing w:line="276" w:lineRule="auto"/>
              <w:rPr>
                <w:rFonts w:cstheme="minorHAnsi"/>
                <w:i/>
                <w:iCs/>
              </w:rPr>
            </w:pPr>
            <w:r w:rsidRPr="00DB6882">
              <w:rPr>
                <w:rFonts w:cstheme="minorHAnsi"/>
                <w:i/>
                <w:iCs/>
              </w:rPr>
              <w:t>Overskrift (hvis det er en epikrise, skal det fremgå af overskriften)</w:t>
            </w:r>
          </w:p>
          <w:p w14:paraId="5B6BE5D1" w14:textId="77777777" w:rsidR="0040688C" w:rsidRPr="00DB6882" w:rsidRDefault="0040688C" w:rsidP="00E66110">
            <w:pPr>
              <w:pStyle w:val="Listeafsnit"/>
              <w:numPr>
                <w:ilvl w:val="0"/>
                <w:numId w:val="24"/>
              </w:numPr>
              <w:spacing w:line="276" w:lineRule="auto"/>
              <w:rPr>
                <w:rFonts w:cstheme="minorHAnsi"/>
              </w:rPr>
            </w:pPr>
            <w:r w:rsidRPr="00DB6882">
              <w:rPr>
                <w:rFonts w:cstheme="minorHAnsi"/>
              </w:rPr>
              <w:t>Konstateringstidspunkt</w:t>
            </w:r>
          </w:p>
          <w:p w14:paraId="1CE11060" w14:textId="77777777" w:rsidR="0040688C" w:rsidRPr="00DB6882" w:rsidRDefault="00BA1707" w:rsidP="00E66110">
            <w:pPr>
              <w:pStyle w:val="Listeafsnit"/>
              <w:numPr>
                <w:ilvl w:val="0"/>
                <w:numId w:val="24"/>
              </w:numPr>
              <w:spacing w:line="276" w:lineRule="auto"/>
              <w:rPr>
                <w:rFonts w:cstheme="minorHAnsi"/>
                <w:i/>
                <w:iCs/>
              </w:rPr>
            </w:pPr>
            <w:r w:rsidRPr="00DB6882">
              <w:rPr>
                <w:rFonts w:cstheme="minorHAnsi"/>
                <w:i/>
                <w:iCs/>
              </w:rPr>
              <w:t>Brødtekst</w:t>
            </w:r>
          </w:p>
          <w:p w14:paraId="18D489FF" w14:textId="621AB18B" w:rsidR="0038698A" w:rsidRPr="00DB6882" w:rsidRDefault="0038698A" w:rsidP="00E66110">
            <w:pPr>
              <w:pStyle w:val="Listeafsnit"/>
              <w:numPr>
                <w:ilvl w:val="0"/>
                <w:numId w:val="24"/>
              </w:numPr>
              <w:spacing w:line="276" w:lineRule="auto"/>
              <w:rPr>
                <w:rFonts w:cstheme="minorHAnsi"/>
                <w:i/>
                <w:iCs/>
              </w:rPr>
            </w:pPr>
            <w:r w:rsidRPr="00DB6882">
              <w:rPr>
                <w:rFonts w:cstheme="minorHAnsi"/>
                <w:i/>
                <w:iCs/>
              </w:rPr>
              <w:lastRenderedPageBreak/>
              <w:t>Objektreference</w:t>
            </w:r>
          </w:p>
          <w:p w14:paraId="76193E2B" w14:textId="77777777" w:rsidR="007D6500" w:rsidRPr="00DB6882" w:rsidRDefault="007D6500" w:rsidP="007D6500">
            <w:pPr>
              <w:spacing w:line="276" w:lineRule="auto"/>
              <w:ind w:left="360"/>
              <w:rPr>
                <w:rFonts w:cstheme="minorHAnsi"/>
              </w:rPr>
            </w:pPr>
          </w:p>
          <w:p w14:paraId="16FB5EE2" w14:textId="11C4719F" w:rsidR="00BA1707" w:rsidRPr="00DB6882" w:rsidRDefault="00BA1707" w:rsidP="00E66110">
            <w:pPr>
              <w:pStyle w:val="Listeafsnit"/>
              <w:numPr>
                <w:ilvl w:val="0"/>
                <w:numId w:val="26"/>
              </w:numPr>
              <w:spacing w:line="276" w:lineRule="auto"/>
              <w:rPr>
                <w:rFonts w:cstheme="minorHAnsi"/>
              </w:rPr>
            </w:pPr>
            <w:r w:rsidRPr="00DB6882">
              <w:rPr>
                <w:rFonts w:cstheme="minorHAnsi"/>
              </w:rPr>
              <w:t xml:space="preserve">Haendelse herunder tilhørende attributter: </w:t>
            </w:r>
          </w:p>
          <w:p w14:paraId="4473AEE3" w14:textId="3B8AAF62" w:rsidR="00BA1707" w:rsidRPr="00DB6882" w:rsidRDefault="007D6500" w:rsidP="00BA1707">
            <w:pPr>
              <w:pStyle w:val="Listeafsnit"/>
              <w:spacing w:before="0" w:after="0" w:line="276" w:lineRule="auto"/>
              <w:rPr>
                <w:rFonts w:cstheme="minorHAnsi"/>
              </w:rPr>
            </w:pPr>
            <w:r w:rsidRPr="00DB6882">
              <w:rPr>
                <w:rFonts w:cstheme="minorHAnsi"/>
              </w:rPr>
              <w:t>a</w:t>
            </w:r>
            <w:r w:rsidR="00BA1707" w:rsidRPr="00DB6882">
              <w:rPr>
                <w:rFonts w:cstheme="minorHAnsi"/>
              </w:rPr>
              <w:t>1. Identifikation</w:t>
            </w:r>
          </w:p>
          <w:p w14:paraId="25090971" w14:textId="3B29B3A6" w:rsidR="00BA1707" w:rsidRPr="00DB6882" w:rsidRDefault="007D6500" w:rsidP="00BA1707">
            <w:pPr>
              <w:pStyle w:val="Listeafsnit"/>
              <w:spacing w:before="0" w:after="0" w:line="276" w:lineRule="auto"/>
              <w:rPr>
                <w:rFonts w:cstheme="minorHAnsi"/>
                <w:i/>
                <w:iCs/>
              </w:rPr>
            </w:pPr>
            <w:r w:rsidRPr="00DB6882">
              <w:rPr>
                <w:rFonts w:cstheme="minorHAnsi"/>
                <w:i/>
                <w:iCs/>
              </w:rPr>
              <w:t>a</w:t>
            </w:r>
            <w:r w:rsidR="00BA1707" w:rsidRPr="00DB6882">
              <w:rPr>
                <w:rFonts w:cstheme="minorHAnsi"/>
                <w:i/>
                <w:iCs/>
              </w:rPr>
              <w:t>2. FriTekst</w:t>
            </w:r>
          </w:p>
          <w:p w14:paraId="66BBF8C2" w14:textId="5D21C4C6" w:rsidR="00BA1707" w:rsidRPr="00DB6882" w:rsidRDefault="007D6500" w:rsidP="00BA1707">
            <w:pPr>
              <w:pStyle w:val="Listeafsnit"/>
              <w:spacing w:before="0" w:after="0" w:line="276" w:lineRule="auto"/>
              <w:rPr>
                <w:rFonts w:cstheme="minorHAnsi"/>
                <w:i/>
                <w:iCs/>
              </w:rPr>
            </w:pPr>
            <w:r w:rsidRPr="00DB6882">
              <w:rPr>
                <w:rFonts w:cstheme="minorHAnsi"/>
                <w:i/>
                <w:iCs/>
              </w:rPr>
              <w:t>a</w:t>
            </w:r>
            <w:r w:rsidR="00BA1707" w:rsidRPr="00DB6882">
              <w:rPr>
                <w:rFonts w:cstheme="minorHAnsi"/>
                <w:i/>
                <w:iCs/>
              </w:rPr>
              <w:t>3. Registreringstidspunkt</w:t>
            </w:r>
          </w:p>
          <w:p w14:paraId="544319F8" w14:textId="14159AC8" w:rsidR="00BA1707" w:rsidRPr="00DB6882" w:rsidRDefault="007D6500" w:rsidP="00BA1707">
            <w:pPr>
              <w:pStyle w:val="Listeafsnit"/>
              <w:spacing w:before="0" w:after="0" w:line="276" w:lineRule="auto"/>
              <w:rPr>
                <w:rFonts w:cstheme="minorHAnsi"/>
                <w:i/>
                <w:iCs/>
              </w:rPr>
            </w:pPr>
            <w:r w:rsidRPr="00DB6882">
              <w:rPr>
                <w:rFonts w:cstheme="minorHAnsi"/>
                <w:i/>
                <w:iCs/>
              </w:rPr>
              <w:t>a</w:t>
            </w:r>
            <w:r w:rsidR="00BA1707" w:rsidRPr="00DB6882">
              <w:rPr>
                <w:rFonts w:cstheme="minorHAnsi"/>
                <w:i/>
                <w:iCs/>
              </w:rPr>
              <w:t>4. Tilstede_tidspunkt</w:t>
            </w:r>
          </w:p>
          <w:p w14:paraId="2D4823B9" w14:textId="6F90EFB0" w:rsidR="00BA1707" w:rsidRPr="00DB6882" w:rsidRDefault="007D6500" w:rsidP="00BA1707">
            <w:pPr>
              <w:pStyle w:val="Listeafsnit"/>
              <w:spacing w:before="0" w:after="0" w:line="276" w:lineRule="auto"/>
              <w:rPr>
                <w:rFonts w:cstheme="minorHAnsi"/>
                <w:i/>
                <w:iCs/>
              </w:rPr>
            </w:pPr>
            <w:r w:rsidRPr="00DB6882">
              <w:rPr>
                <w:rFonts w:cstheme="minorHAnsi"/>
                <w:i/>
                <w:iCs/>
              </w:rPr>
              <w:t>a</w:t>
            </w:r>
            <w:r w:rsidR="00BA1707" w:rsidRPr="00DB6882">
              <w:rPr>
                <w:rFonts w:cstheme="minorHAnsi"/>
                <w:i/>
                <w:iCs/>
              </w:rPr>
              <w:t>5. Ugyldighedstidspunkt</w:t>
            </w:r>
          </w:p>
          <w:p w14:paraId="438F47E0" w14:textId="77777777" w:rsidR="00BA1707" w:rsidRPr="00DB6882" w:rsidRDefault="00BA1707" w:rsidP="00BA1707">
            <w:pPr>
              <w:pStyle w:val="Listeafsnit"/>
              <w:spacing w:before="0" w:after="0" w:line="276" w:lineRule="auto"/>
              <w:rPr>
                <w:rFonts w:cstheme="minorHAnsi"/>
                <w:i/>
                <w:iCs/>
              </w:rPr>
            </w:pPr>
          </w:p>
          <w:p w14:paraId="6AC523C8" w14:textId="77777777" w:rsidR="00BA1707" w:rsidRPr="00DB6882" w:rsidRDefault="00BA1707" w:rsidP="00E66110">
            <w:pPr>
              <w:pStyle w:val="Listeafsnit"/>
              <w:numPr>
                <w:ilvl w:val="0"/>
                <w:numId w:val="26"/>
              </w:numPr>
              <w:spacing w:before="0" w:after="0" w:line="276" w:lineRule="auto"/>
              <w:rPr>
                <w:rFonts w:cstheme="minorHAnsi"/>
              </w:rPr>
            </w:pPr>
            <w:r w:rsidRPr="00DB6882">
              <w:rPr>
                <w:rFonts w:cstheme="minorHAnsi"/>
              </w:rPr>
              <w:t>Og under-element HaendelseRegistreretAf herunder følgende attribut:</w:t>
            </w:r>
          </w:p>
          <w:p w14:paraId="27FA8D78" w14:textId="3BA23508" w:rsidR="00BA1707" w:rsidRPr="00DB6882" w:rsidRDefault="007D6500" w:rsidP="00BA1707">
            <w:pPr>
              <w:pStyle w:val="Listeafsnit"/>
              <w:spacing w:before="0" w:after="0" w:line="276" w:lineRule="auto"/>
              <w:rPr>
                <w:rFonts w:cstheme="minorHAnsi"/>
              </w:rPr>
            </w:pPr>
            <w:r w:rsidRPr="00DB6882">
              <w:rPr>
                <w:rFonts w:cstheme="minorHAnsi"/>
                <w:i/>
                <w:iCs/>
              </w:rPr>
              <w:t>b</w:t>
            </w:r>
            <w:r w:rsidR="00BA1707" w:rsidRPr="00DB6882">
              <w:rPr>
                <w:rFonts w:cstheme="minorHAnsi"/>
                <w:i/>
                <w:iCs/>
              </w:rPr>
              <w:t>1. Registrererende_behandler</w:t>
            </w:r>
          </w:p>
          <w:p w14:paraId="5211F7F4" w14:textId="77777777" w:rsidR="00BA1707" w:rsidRPr="00DB6882" w:rsidRDefault="00BA1707" w:rsidP="00E66110">
            <w:pPr>
              <w:pStyle w:val="Listeafsnit"/>
              <w:numPr>
                <w:ilvl w:val="0"/>
                <w:numId w:val="26"/>
              </w:numPr>
              <w:spacing w:before="0" w:after="0" w:line="276" w:lineRule="auto"/>
              <w:rPr>
                <w:rFonts w:cstheme="minorHAnsi"/>
              </w:rPr>
            </w:pPr>
            <w:r w:rsidRPr="00DB6882">
              <w:rPr>
                <w:rFonts w:cstheme="minorHAnsi"/>
              </w:rPr>
              <w:t>Og under-elementerne Registrerings_Enhed og Organisatorisk_Enhed med attributterne:</w:t>
            </w:r>
          </w:p>
          <w:p w14:paraId="166230CC" w14:textId="22C212FC" w:rsidR="00BA1707" w:rsidRPr="00DB6882" w:rsidRDefault="007D6500" w:rsidP="00BA1707">
            <w:pPr>
              <w:pStyle w:val="Listeafsnit"/>
              <w:spacing w:before="0" w:after="0" w:line="276" w:lineRule="auto"/>
              <w:ind w:left="1080"/>
              <w:rPr>
                <w:rFonts w:cstheme="minorHAnsi"/>
                <w:i/>
                <w:iCs/>
              </w:rPr>
            </w:pPr>
            <w:r w:rsidRPr="00DB6882">
              <w:rPr>
                <w:rFonts w:cstheme="minorHAnsi"/>
                <w:i/>
                <w:iCs/>
              </w:rPr>
              <w:t>c</w:t>
            </w:r>
            <w:r w:rsidR="00BA1707" w:rsidRPr="00DB6882">
              <w:rPr>
                <w:rFonts w:cstheme="minorHAnsi"/>
                <w:i/>
                <w:iCs/>
              </w:rPr>
              <w:t>1. Kode</w:t>
            </w:r>
          </w:p>
          <w:p w14:paraId="4FF6BDD4" w14:textId="7C045A56" w:rsidR="00BA1707" w:rsidRPr="00DB6882" w:rsidRDefault="007D6500" w:rsidP="00BA1707">
            <w:pPr>
              <w:pStyle w:val="Listeafsnit"/>
              <w:spacing w:before="0" w:after="0" w:line="276" w:lineRule="auto"/>
              <w:ind w:left="1080"/>
              <w:rPr>
                <w:rFonts w:cstheme="minorHAnsi"/>
                <w:i/>
                <w:iCs/>
              </w:rPr>
            </w:pPr>
            <w:r w:rsidRPr="00DB6882">
              <w:rPr>
                <w:rFonts w:cstheme="minorHAnsi"/>
                <w:i/>
                <w:iCs/>
              </w:rPr>
              <w:t>c</w:t>
            </w:r>
            <w:r w:rsidR="00BA1707" w:rsidRPr="00DB6882">
              <w:rPr>
                <w:rFonts w:cstheme="minorHAnsi"/>
                <w:i/>
                <w:iCs/>
              </w:rPr>
              <w:t>2. KodeType</w:t>
            </w:r>
          </w:p>
          <w:p w14:paraId="47DD3EF0" w14:textId="06E32A70" w:rsidR="00BA1707" w:rsidRPr="00DB6882" w:rsidRDefault="007D6500" w:rsidP="00BA1707">
            <w:pPr>
              <w:pStyle w:val="Listeafsnit"/>
              <w:spacing w:before="0" w:after="0" w:line="276" w:lineRule="auto"/>
              <w:ind w:left="1080"/>
              <w:rPr>
                <w:rFonts w:cstheme="minorHAnsi"/>
                <w:i/>
                <w:iCs/>
              </w:rPr>
            </w:pPr>
            <w:r w:rsidRPr="00DB6882">
              <w:rPr>
                <w:rFonts w:cstheme="minorHAnsi"/>
                <w:i/>
                <w:iCs/>
              </w:rPr>
              <w:t>c</w:t>
            </w:r>
            <w:r w:rsidR="00BA1707" w:rsidRPr="00DB6882">
              <w:rPr>
                <w:rFonts w:cstheme="minorHAnsi"/>
                <w:i/>
                <w:iCs/>
              </w:rPr>
              <w:t>3. Institution_tekst</w:t>
            </w:r>
          </w:p>
          <w:p w14:paraId="0DC45DA0" w14:textId="4A94B729" w:rsidR="00BA1707" w:rsidRPr="00DB6882" w:rsidRDefault="007D6500" w:rsidP="00BA1707">
            <w:pPr>
              <w:pStyle w:val="Listeafsnit"/>
              <w:spacing w:before="0" w:after="0" w:line="276" w:lineRule="auto"/>
              <w:ind w:left="1080"/>
              <w:rPr>
                <w:rFonts w:cstheme="minorHAnsi"/>
                <w:i/>
                <w:iCs/>
              </w:rPr>
            </w:pPr>
            <w:r w:rsidRPr="00DB6882">
              <w:rPr>
                <w:rFonts w:cstheme="minorHAnsi"/>
                <w:i/>
                <w:iCs/>
              </w:rPr>
              <w:t>c</w:t>
            </w:r>
            <w:r w:rsidR="00BA1707" w:rsidRPr="00DB6882">
              <w:rPr>
                <w:rFonts w:cstheme="minorHAnsi"/>
                <w:i/>
                <w:iCs/>
              </w:rPr>
              <w:t>4. Afdeling_tekst</w:t>
            </w:r>
          </w:p>
          <w:p w14:paraId="6F26796F" w14:textId="0DCDDE09" w:rsidR="00BA1707" w:rsidRPr="00DB6882" w:rsidRDefault="00D4238E" w:rsidP="00E66110">
            <w:pPr>
              <w:pStyle w:val="Listeafsnit"/>
              <w:numPr>
                <w:ilvl w:val="0"/>
                <w:numId w:val="26"/>
              </w:numPr>
              <w:spacing w:line="276" w:lineRule="auto"/>
              <w:rPr>
                <w:rFonts w:cstheme="minorHAnsi"/>
              </w:rPr>
            </w:pPr>
            <w:r w:rsidRPr="00DB6882">
              <w:rPr>
                <w:rFonts w:cstheme="minorHAnsi"/>
              </w:rPr>
              <w:t>Notattype</w:t>
            </w:r>
            <w:r w:rsidR="00EC3141" w:rsidRPr="00DB6882">
              <w:rPr>
                <w:rFonts w:cstheme="minorHAnsi"/>
              </w:rPr>
              <w:t xml:space="preserve"> herunder tilhørende attributter:</w:t>
            </w:r>
          </w:p>
          <w:p w14:paraId="23612760" w14:textId="26DB44E0" w:rsidR="00EC3141" w:rsidRPr="00DB6882" w:rsidRDefault="007D6500" w:rsidP="00EC3141">
            <w:pPr>
              <w:pStyle w:val="Listeafsnit"/>
              <w:spacing w:line="276" w:lineRule="auto"/>
              <w:rPr>
                <w:rFonts w:cstheme="minorHAnsi"/>
                <w:i/>
                <w:iCs/>
              </w:rPr>
            </w:pPr>
            <w:r w:rsidRPr="00DB6882">
              <w:rPr>
                <w:rFonts w:cstheme="minorHAnsi"/>
                <w:i/>
                <w:iCs/>
              </w:rPr>
              <w:t>d</w:t>
            </w:r>
            <w:r w:rsidR="00EC3141" w:rsidRPr="00DB6882">
              <w:rPr>
                <w:rFonts w:cstheme="minorHAnsi"/>
                <w:i/>
                <w:iCs/>
              </w:rPr>
              <w:t>1. Kode</w:t>
            </w:r>
          </w:p>
          <w:p w14:paraId="19F621BF" w14:textId="7A0BA25F" w:rsidR="00EC3141" w:rsidRPr="00DB6882" w:rsidRDefault="007D6500" w:rsidP="00EC3141">
            <w:pPr>
              <w:pStyle w:val="Listeafsnit"/>
              <w:spacing w:line="276" w:lineRule="auto"/>
              <w:rPr>
                <w:rFonts w:cstheme="minorHAnsi"/>
                <w:i/>
                <w:iCs/>
              </w:rPr>
            </w:pPr>
            <w:r w:rsidRPr="00DB6882">
              <w:rPr>
                <w:rFonts w:cstheme="minorHAnsi"/>
                <w:i/>
                <w:iCs/>
              </w:rPr>
              <w:t>d</w:t>
            </w:r>
            <w:r w:rsidR="00EC3141" w:rsidRPr="00DB6882">
              <w:rPr>
                <w:rFonts w:cstheme="minorHAnsi"/>
                <w:i/>
                <w:iCs/>
              </w:rPr>
              <w:t>2. Kode</w:t>
            </w:r>
            <w:r w:rsidR="008C777C" w:rsidRPr="00DB6882">
              <w:rPr>
                <w:rFonts w:cstheme="minorHAnsi"/>
                <w:i/>
                <w:iCs/>
              </w:rPr>
              <w:t>tekst</w:t>
            </w:r>
          </w:p>
          <w:p w14:paraId="1ACFD331" w14:textId="77777777" w:rsidR="00EE3526" w:rsidRPr="00DB6882" w:rsidRDefault="00EE3526" w:rsidP="00EC3141">
            <w:pPr>
              <w:pStyle w:val="Listeafsnit"/>
              <w:spacing w:line="276" w:lineRule="auto"/>
              <w:rPr>
                <w:rFonts w:cstheme="minorHAnsi"/>
                <w:i/>
                <w:iCs/>
              </w:rPr>
            </w:pPr>
          </w:p>
          <w:p w14:paraId="566AA324" w14:textId="33AD9396" w:rsidR="00EE3526" w:rsidRPr="00DB6882" w:rsidRDefault="00077DF3" w:rsidP="00E66110">
            <w:pPr>
              <w:pStyle w:val="Listeafsnit"/>
              <w:numPr>
                <w:ilvl w:val="0"/>
                <w:numId w:val="26"/>
              </w:numPr>
              <w:spacing w:line="276" w:lineRule="auto"/>
              <w:rPr>
                <w:rFonts w:cstheme="minorHAnsi"/>
                <w:i/>
                <w:iCs/>
              </w:rPr>
            </w:pPr>
            <w:r w:rsidRPr="00DB6882">
              <w:rPr>
                <w:rFonts w:cstheme="minorHAnsi"/>
                <w:i/>
                <w:iCs/>
              </w:rPr>
              <w:t>Notat_rekvireret_af:</w:t>
            </w:r>
          </w:p>
          <w:p w14:paraId="6F695DAC" w14:textId="70E6C663" w:rsidR="00B047C8" w:rsidRPr="00DB6882" w:rsidRDefault="00B047C8" w:rsidP="00E66110">
            <w:pPr>
              <w:pStyle w:val="Listeafsnit"/>
              <w:numPr>
                <w:ilvl w:val="0"/>
                <w:numId w:val="31"/>
              </w:numPr>
              <w:spacing w:before="0" w:after="0" w:line="276" w:lineRule="auto"/>
              <w:rPr>
                <w:rFonts w:cstheme="minorHAnsi"/>
                <w:bCs/>
              </w:rPr>
            </w:pPr>
            <w:r w:rsidRPr="00DB6882">
              <w:rPr>
                <w:rFonts w:cstheme="minorHAnsi"/>
                <w:bCs/>
                <w:i/>
                <w:iCs/>
              </w:rPr>
              <w:lastRenderedPageBreak/>
              <w:t>Rekvirerende_behandler</w:t>
            </w:r>
            <w:r w:rsidRPr="00DB6882">
              <w:rPr>
                <w:rFonts w:cstheme="minorHAnsi"/>
                <w:bCs/>
              </w:rPr>
              <w:t xml:space="preserve"> og AnsvarligPerson med følgende attributter:</w:t>
            </w:r>
          </w:p>
          <w:p w14:paraId="383B7E3B" w14:textId="77777777" w:rsidR="00B047C8" w:rsidRPr="00DB6882" w:rsidRDefault="00B047C8" w:rsidP="00B047C8">
            <w:pPr>
              <w:pStyle w:val="Listeafsnit"/>
              <w:spacing w:before="0" w:after="0" w:line="276" w:lineRule="auto"/>
              <w:ind w:left="1080"/>
              <w:rPr>
                <w:rFonts w:cstheme="minorHAnsi"/>
                <w:bCs/>
                <w:i/>
                <w:iCs/>
                <w:lang w:val="en-US"/>
              </w:rPr>
            </w:pPr>
            <w:r w:rsidRPr="00DB6882">
              <w:rPr>
                <w:rFonts w:cstheme="minorHAnsi"/>
                <w:bCs/>
                <w:i/>
                <w:iCs/>
                <w:lang w:val="en-US"/>
              </w:rPr>
              <w:t>a1. Identifikation</w:t>
            </w:r>
          </w:p>
          <w:p w14:paraId="5D6662E4" w14:textId="77777777" w:rsidR="00B047C8" w:rsidRPr="00DB6882" w:rsidRDefault="00B047C8" w:rsidP="00B047C8">
            <w:pPr>
              <w:pStyle w:val="Listeafsnit"/>
              <w:spacing w:before="0" w:after="0" w:line="276" w:lineRule="auto"/>
              <w:ind w:left="1080"/>
              <w:rPr>
                <w:rFonts w:cstheme="minorHAnsi"/>
                <w:bCs/>
                <w:i/>
                <w:iCs/>
                <w:lang w:val="en-US"/>
              </w:rPr>
            </w:pPr>
            <w:r w:rsidRPr="00DB6882">
              <w:rPr>
                <w:rFonts w:cstheme="minorHAnsi"/>
                <w:bCs/>
                <w:i/>
                <w:iCs/>
                <w:lang w:val="en-US"/>
              </w:rPr>
              <w:t>a2. Navn</w:t>
            </w:r>
          </w:p>
          <w:p w14:paraId="3BECAD47" w14:textId="77777777" w:rsidR="00B047C8" w:rsidRPr="00DB6882" w:rsidRDefault="00B047C8" w:rsidP="00B047C8">
            <w:pPr>
              <w:pStyle w:val="Listeafsnit"/>
              <w:spacing w:before="0" w:after="0" w:line="276" w:lineRule="auto"/>
              <w:ind w:left="1080"/>
              <w:rPr>
                <w:rFonts w:cstheme="minorHAnsi"/>
                <w:bCs/>
                <w:i/>
                <w:iCs/>
                <w:lang w:val="en-US"/>
              </w:rPr>
            </w:pPr>
            <w:r w:rsidRPr="00DB6882">
              <w:rPr>
                <w:rFonts w:cstheme="minorHAnsi"/>
                <w:bCs/>
                <w:i/>
                <w:iCs/>
                <w:lang w:val="en-US"/>
              </w:rPr>
              <w:t>a3. Titel</w:t>
            </w:r>
          </w:p>
          <w:p w14:paraId="01C05E94" w14:textId="62274365" w:rsidR="00B047C8" w:rsidRPr="00DB6882" w:rsidRDefault="00B047C8" w:rsidP="00E66110">
            <w:pPr>
              <w:pStyle w:val="Listeafsnit"/>
              <w:numPr>
                <w:ilvl w:val="0"/>
                <w:numId w:val="31"/>
              </w:numPr>
              <w:spacing w:before="0" w:after="0" w:line="276" w:lineRule="auto"/>
              <w:rPr>
                <w:rFonts w:cstheme="minorHAnsi"/>
                <w:bCs/>
              </w:rPr>
            </w:pPr>
            <w:r w:rsidRPr="00DB6882">
              <w:rPr>
                <w:rFonts w:cstheme="minorHAnsi"/>
                <w:bCs/>
              </w:rPr>
              <w:t>Rekvirerende_Enhed og Organisatorisk_Enhed med tilhørende attributter:</w:t>
            </w:r>
          </w:p>
          <w:p w14:paraId="4BF908D1" w14:textId="77777777" w:rsidR="00B047C8" w:rsidRPr="00DB6882" w:rsidRDefault="00B047C8" w:rsidP="00B047C8">
            <w:pPr>
              <w:pStyle w:val="Listeafsnit"/>
              <w:spacing w:before="0" w:after="0" w:line="276" w:lineRule="auto"/>
              <w:ind w:left="1080"/>
              <w:rPr>
                <w:rFonts w:cstheme="minorHAnsi"/>
                <w:bCs/>
                <w:i/>
                <w:iCs/>
              </w:rPr>
            </w:pPr>
            <w:r w:rsidRPr="00DB6882">
              <w:rPr>
                <w:rFonts w:cstheme="minorHAnsi"/>
                <w:bCs/>
                <w:i/>
                <w:iCs/>
              </w:rPr>
              <w:t>b1. Kode</w:t>
            </w:r>
          </w:p>
          <w:p w14:paraId="2BD4047C" w14:textId="77777777" w:rsidR="00B047C8" w:rsidRPr="00DB6882" w:rsidRDefault="00B047C8" w:rsidP="00B047C8">
            <w:pPr>
              <w:pStyle w:val="Listeafsnit"/>
              <w:spacing w:before="0" w:after="0" w:line="276" w:lineRule="auto"/>
              <w:ind w:left="1080"/>
              <w:rPr>
                <w:rFonts w:cstheme="minorHAnsi"/>
                <w:bCs/>
                <w:i/>
                <w:iCs/>
              </w:rPr>
            </w:pPr>
            <w:r w:rsidRPr="00DB6882">
              <w:rPr>
                <w:rFonts w:cstheme="minorHAnsi"/>
                <w:bCs/>
                <w:i/>
                <w:iCs/>
              </w:rPr>
              <w:t>b2. KodeType</w:t>
            </w:r>
          </w:p>
          <w:p w14:paraId="7FBCC942" w14:textId="77777777" w:rsidR="00B047C8" w:rsidRPr="00DB6882" w:rsidRDefault="00B047C8" w:rsidP="00B047C8">
            <w:pPr>
              <w:pStyle w:val="Listeafsnit"/>
              <w:spacing w:before="0" w:after="0" w:line="276" w:lineRule="auto"/>
              <w:ind w:left="1080"/>
              <w:rPr>
                <w:rFonts w:cstheme="minorHAnsi"/>
                <w:bCs/>
                <w:i/>
                <w:iCs/>
              </w:rPr>
            </w:pPr>
            <w:r w:rsidRPr="00DB6882">
              <w:rPr>
                <w:rFonts w:cstheme="minorHAnsi"/>
                <w:bCs/>
                <w:i/>
                <w:iCs/>
              </w:rPr>
              <w:t xml:space="preserve">b3. Institution_tekst </w:t>
            </w:r>
          </w:p>
          <w:p w14:paraId="0881DC5F" w14:textId="77777777" w:rsidR="00B047C8" w:rsidRPr="00DB6882" w:rsidRDefault="00B047C8" w:rsidP="00B047C8">
            <w:pPr>
              <w:pStyle w:val="Listeafsnit"/>
              <w:spacing w:before="0" w:after="0" w:line="276" w:lineRule="auto"/>
              <w:ind w:left="1080"/>
              <w:rPr>
                <w:rFonts w:cstheme="minorHAnsi"/>
                <w:bCs/>
                <w:i/>
                <w:iCs/>
              </w:rPr>
            </w:pPr>
            <w:r w:rsidRPr="00DB6882">
              <w:rPr>
                <w:rFonts w:cstheme="minorHAnsi"/>
                <w:bCs/>
                <w:i/>
                <w:iCs/>
              </w:rPr>
              <w:t>b4. Afdeling_tekst</w:t>
            </w:r>
          </w:p>
          <w:p w14:paraId="6A730CF5" w14:textId="78EFD17F" w:rsidR="007E09E6" w:rsidRPr="00DB6882" w:rsidRDefault="007E09E6" w:rsidP="007E09E6">
            <w:pPr>
              <w:pStyle w:val="Listeafsnit"/>
              <w:spacing w:line="276" w:lineRule="auto"/>
              <w:rPr>
                <w:rFonts w:cstheme="minorHAnsi"/>
                <w:i/>
                <w:iCs/>
              </w:rPr>
            </w:pPr>
          </w:p>
          <w:p w14:paraId="0D581A92" w14:textId="77777777" w:rsidR="00904AD9" w:rsidRPr="00DB6882" w:rsidRDefault="00904AD9" w:rsidP="00904AD9">
            <w:pPr>
              <w:spacing w:line="276" w:lineRule="auto"/>
              <w:rPr>
                <w:rFonts w:cstheme="minorHAnsi"/>
                <w:i/>
                <w:iCs/>
              </w:rPr>
            </w:pPr>
          </w:p>
          <w:p w14:paraId="15A43037" w14:textId="56DA30A7" w:rsidR="00904AD9" w:rsidRPr="00DB6882" w:rsidRDefault="007A4D06" w:rsidP="00E66110">
            <w:pPr>
              <w:pStyle w:val="Listeafsnit"/>
              <w:numPr>
                <w:ilvl w:val="0"/>
                <w:numId w:val="26"/>
              </w:numPr>
              <w:spacing w:line="276" w:lineRule="auto"/>
              <w:rPr>
                <w:rFonts w:cstheme="minorHAnsi"/>
              </w:rPr>
            </w:pPr>
            <w:r w:rsidRPr="00DB6882">
              <w:rPr>
                <w:rFonts w:cstheme="minorHAnsi"/>
              </w:rPr>
              <w:t>N</w:t>
            </w:r>
            <w:r w:rsidR="00904AD9" w:rsidRPr="00DB6882">
              <w:rPr>
                <w:rFonts w:cstheme="minorHAnsi"/>
              </w:rPr>
              <w:t>otatet</w:t>
            </w:r>
            <w:r w:rsidR="00A748F2" w:rsidRPr="00DB6882">
              <w:rPr>
                <w:rFonts w:cstheme="minorHAnsi"/>
              </w:rPr>
              <w:t>_</w:t>
            </w:r>
            <w:r w:rsidR="00904AD9" w:rsidRPr="00DB6882">
              <w:rPr>
                <w:rFonts w:cstheme="minorHAnsi"/>
              </w:rPr>
              <w:t>produceret</w:t>
            </w:r>
            <w:r w:rsidR="00A748F2" w:rsidRPr="00DB6882">
              <w:rPr>
                <w:rFonts w:cstheme="minorHAnsi"/>
              </w:rPr>
              <w:t>_</w:t>
            </w:r>
            <w:r w:rsidR="00904AD9" w:rsidRPr="00DB6882">
              <w:rPr>
                <w:rFonts w:cstheme="minorHAnsi"/>
              </w:rPr>
              <w:t>af</w:t>
            </w:r>
            <w:r w:rsidR="00B36CB5" w:rsidRPr="00DB6882">
              <w:rPr>
                <w:rFonts w:cstheme="minorHAnsi"/>
              </w:rPr>
              <w:t>, herunder tilhørende attribut:</w:t>
            </w:r>
          </w:p>
          <w:p w14:paraId="25F51FBE" w14:textId="564EEE06" w:rsidR="00C832E3" w:rsidRPr="00DB6882" w:rsidRDefault="00070ABC" w:rsidP="00C832E3">
            <w:pPr>
              <w:pStyle w:val="Listeafsnit"/>
              <w:spacing w:line="276" w:lineRule="auto"/>
              <w:rPr>
                <w:rFonts w:cstheme="minorHAnsi"/>
              </w:rPr>
            </w:pPr>
            <w:r w:rsidRPr="00DB6882">
              <w:rPr>
                <w:rFonts w:cstheme="minorHAnsi"/>
              </w:rPr>
              <w:t>f</w:t>
            </w:r>
            <w:r w:rsidR="00C832E3" w:rsidRPr="00DB6882">
              <w:rPr>
                <w:rFonts w:cstheme="minorHAnsi"/>
              </w:rPr>
              <w:t>1. Procedurested</w:t>
            </w:r>
          </w:p>
          <w:p w14:paraId="6031DA0D" w14:textId="70C409FA" w:rsidR="00A748F2" w:rsidRPr="00DB6882" w:rsidRDefault="00070ABC" w:rsidP="00E66110">
            <w:pPr>
              <w:pStyle w:val="Listeafsnit"/>
              <w:numPr>
                <w:ilvl w:val="0"/>
                <w:numId w:val="32"/>
              </w:numPr>
              <w:spacing w:before="0" w:after="0" w:line="276" w:lineRule="auto"/>
              <w:rPr>
                <w:rFonts w:cstheme="minorHAnsi"/>
                <w:bCs/>
              </w:rPr>
            </w:pPr>
            <w:r w:rsidRPr="00DB6882">
              <w:rPr>
                <w:rFonts w:cstheme="minorHAnsi"/>
                <w:bCs/>
                <w:i/>
                <w:iCs/>
              </w:rPr>
              <w:t>Producerende</w:t>
            </w:r>
            <w:r w:rsidR="00A748F2" w:rsidRPr="00DB6882">
              <w:rPr>
                <w:rFonts w:cstheme="minorHAnsi"/>
                <w:bCs/>
                <w:i/>
                <w:iCs/>
              </w:rPr>
              <w:t>_behandler</w:t>
            </w:r>
            <w:r w:rsidR="00A748F2" w:rsidRPr="00DB6882">
              <w:rPr>
                <w:rFonts w:cstheme="minorHAnsi"/>
                <w:bCs/>
              </w:rPr>
              <w:t xml:space="preserve"> og AnsvarligPerson med følgende attributter:</w:t>
            </w:r>
          </w:p>
          <w:p w14:paraId="738700F5" w14:textId="77777777" w:rsidR="00A748F2" w:rsidRPr="00DB6882" w:rsidRDefault="00A748F2" w:rsidP="00A748F2">
            <w:pPr>
              <w:pStyle w:val="Listeafsnit"/>
              <w:spacing w:before="0" w:after="0" w:line="276" w:lineRule="auto"/>
              <w:ind w:left="1080"/>
              <w:rPr>
                <w:rFonts w:cstheme="minorHAnsi"/>
                <w:bCs/>
                <w:i/>
                <w:iCs/>
                <w:lang w:val="en-US"/>
              </w:rPr>
            </w:pPr>
            <w:r w:rsidRPr="00DB6882">
              <w:rPr>
                <w:rFonts w:cstheme="minorHAnsi"/>
                <w:bCs/>
                <w:i/>
                <w:iCs/>
                <w:lang w:val="en-US"/>
              </w:rPr>
              <w:t>a1. Identifikation</w:t>
            </w:r>
          </w:p>
          <w:p w14:paraId="1D3CA7D9" w14:textId="77777777" w:rsidR="00A748F2" w:rsidRPr="00DB6882" w:rsidRDefault="00A748F2" w:rsidP="00A748F2">
            <w:pPr>
              <w:pStyle w:val="Listeafsnit"/>
              <w:spacing w:before="0" w:after="0" w:line="276" w:lineRule="auto"/>
              <w:ind w:left="1080"/>
              <w:rPr>
                <w:rFonts w:cstheme="minorHAnsi"/>
                <w:bCs/>
                <w:i/>
                <w:iCs/>
                <w:lang w:val="en-US"/>
              </w:rPr>
            </w:pPr>
            <w:r w:rsidRPr="00DB6882">
              <w:rPr>
                <w:rFonts w:cstheme="minorHAnsi"/>
                <w:bCs/>
                <w:i/>
                <w:iCs/>
                <w:lang w:val="en-US"/>
              </w:rPr>
              <w:t>a2. Navn</w:t>
            </w:r>
          </w:p>
          <w:p w14:paraId="3AFFF897" w14:textId="77777777" w:rsidR="00A748F2" w:rsidRPr="00DB6882" w:rsidRDefault="00A748F2" w:rsidP="00A748F2">
            <w:pPr>
              <w:pStyle w:val="Listeafsnit"/>
              <w:spacing w:before="0" w:after="0" w:line="276" w:lineRule="auto"/>
              <w:ind w:left="1080"/>
              <w:rPr>
                <w:rFonts w:cstheme="minorHAnsi"/>
                <w:bCs/>
                <w:i/>
                <w:iCs/>
                <w:lang w:val="en-US"/>
              </w:rPr>
            </w:pPr>
            <w:r w:rsidRPr="00DB6882">
              <w:rPr>
                <w:rFonts w:cstheme="minorHAnsi"/>
                <w:bCs/>
                <w:i/>
                <w:iCs/>
                <w:lang w:val="en-US"/>
              </w:rPr>
              <w:t>a3. Titel</w:t>
            </w:r>
          </w:p>
          <w:p w14:paraId="08F07AA5" w14:textId="173EAA8D" w:rsidR="00A748F2" w:rsidRPr="00DB6882" w:rsidRDefault="00070ABC" w:rsidP="00E66110">
            <w:pPr>
              <w:pStyle w:val="Listeafsnit"/>
              <w:numPr>
                <w:ilvl w:val="0"/>
                <w:numId w:val="32"/>
              </w:numPr>
              <w:spacing w:before="0" w:after="0" w:line="276" w:lineRule="auto"/>
              <w:rPr>
                <w:rFonts w:cstheme="minorHAnsi"/>
                <w:bCs/>
              </w:rPr>
            </w:pPr>
            <w:r w:rsidRPr="00DB6882">
              <w:rPr>
                <w:rFonts w:cstheme="minorHAnsi"/>
                <w:bCs/>
              </w:rPr>
              <w:t>Producerende</w:t>
            </w:r>
            <w:r w:rsidR="00A748F2" w:rsidRPr="00DB6882">
              <w:rPr>
                <w:rFonts w:cstheme="minorHAnsi"/>
                <w:bCs/>
              </w:rPr>
              <w:t>_Enhed og Organisatorisk_Enhed med tilhørende attributter:</w:t>
            </w:r>
          </w:p>
          <w:p w14:paraId="0C9DD1DA" w14:textId="77777777" w:rsidR="00A748F2" w:rsidRPr="00DB6882" w:rsidRDefault="00A748F2" w:rsidP="00A748F2">
            <w:pPr>
              <w:pStyle w:val="Listeafsnit"/>
              <w:spacing w:before="0" w:after="0" w:line="276" w:lineRule="auto"/>
              <w:ind w:left="1080"/>
              <w:rPr>
                <w:rFonts w:cstheme="minorHAnsi"/>
                <w:bCs/>
                <w:i/>
                <w:iCs/>
              </w:rPr>
            </w:pPr>
            <w:r w:rsidRPr="00DB6882">
              <w:rPr>
                <w:rFonts w:cstheme="minorHAnsi"/>
                <w:bCs/>
                <w:i/>
                <w:iCs/>
              </w:rPr>
              <w:t>b1. Kode</w:t>
            </w:r>
          </w:p>
          <w:p w14:paraId="1D885DBB" w14:textId="77777777" w:rsidR="00A748F2" w:rsidRPr="00DB6882" w:rsidRDefault="00A748F2" w:rsidP="00A748F2">
            <w:pPr>
              <w:pStyle w:val="Listeafsnit"/>
              <w:spacing w:before="0" w:after="0" w:line="276" w:lineRule="auto"/>
              <w:ind w:left="1080"/>
              <w:rPr>
                <w:rFonts w:cstheme="minorHAnsi"/>
                <w:bCs/>
                <w:i/>
                <w:iCs/>
              </w:rPr>
            </w:pPr>
            <w:r w:rsidRPr="00DB6882">
              <w:rPr>
                <w:rFonts w:cstheme="minorHAnsi"/>
                <w:bCs/>
                <w:i/>
                <w:iCs/>
              </w:rPr>
              <w:t>b2. KodeType</w:t>
            </w:r>
          </w:p>
          <w:p w14:paraId="138097FE" w14:textId="77777777" w:rsidR="00A748F2" w:rsidRPr="00DB6882" w:rsidRDefault="00A748F2" w:rsidP="00A748F2">
            <w:pPr>
              <w:pStyle w:val="Listeafsnit"/>
              <w:spacing w:before="0" w:after="0" w:line="276" w:lineRule="auto"/>
              <w:ind w:left="1080"/>
              <w:rPr>
                <w:rFonts w:cstheme="minorHAnsi"/>
                <w:bCs/>
                <w:i/>
                <w:iCs/>
              </w:rPr>
            </w:pPr>
            <w:r w:rsidRPr="00DB6882">
              <w:rPr>
                <w:rFonts w:cstheme="minorHAnsi"/>
                <w:bCs/>
                <w:i/>
                <w:iCs/>
              </w:rPr>
              <w:lastRenderedPageBreak/>
              <w:t xml:space="preserve">b3. Institution_tekst </w:t>
            </w:r>
          </w:p>
          <w:p w14:paraId="4753A292" w14:textId="77777777" w:rsidR="00A748F2" w:rsidRPr="00DB6882" w:rsidRDefault="00A748F2" w:rsidP="00A748F2">
            <w:pPr>
              <w:pStyle w:val="Listeafsnit"/>
              <w:spacing w:before="0" w:after="0" w:line="276" w:lineRule="auto"/>
              <w:ind w:left="1080"/>
              <w:rPr>
                <w:rFonts w:cstheme="minorHAnsi"/>
                <w:bCs/>
                <w:i/>
                <w:iCs/>
              </w:rPr>
            </w:pPr>
            <w:r w:rsidRPr="00DB6882">
              <w:rPr>
                <w:rFonts w:cstheme="minorHAnsi"/>
                <w:bCs/>
                <w:i/>
                <w:iCs/>
              </w:rPr>
              <w:t>b4. Afdeling_tekst</w:t>
            </w:r>
          </w:p>
          <w:p w14:paraId="2D27854E" w14:textId="77777777" w:rsidR="00A748F2" w:rsidRPr="00DB6882" w:rsidRDefault="00A748F2" w:rsidP="00C832E3">
            <w:pPr>
              <w:pStyle w:val="Listeafsnit"/>
              <w:spacing w:line="276" w:lineRule="auto"/>
              <w:rPr>
                <w:rFonts w:cstheme="minorHAnsi"/>
              </w:rPr>
            </w:pPr>
          </w:p>
          <w:p w14:paraId="00D099BD" w14:textId="77777777" w:rsidR="00C832E3" w:rsidRPr="00DB6882" w:rsidRDefault="00C832E3" w:rsidP="00C832E3">
            <w:pPr>
              <w:pStyle w:val="Listeafsnit"/>
              <w:spacing w:line="276" w:lineRule="auto"/>
              <w:rPr>
                <w:rFonts w:cstheme="minorHAnsi"/>
                <w:i/>
                <w:iCs/>
              </w:rPr>
            </w:pPr>
          </w:p>
          <w:p w14:paraId="46C2BD3C" w14:textId="71330841" w:rsidR="007A4D06" w:rsidRPr="00DB6882" w:rsidRDefault="00ED3FB2" w:rsidP="00E66110">
            <w:pPr>
              <w:pStyle w:val="Listeafsnit"/>
              <w:numPr>
                <w:ilvl w:val="0"/>
                <w:numId w:val="33"/>
              </w:numPr>
              <w:spacing w:line="276" w:lineRule="auto"/>
              <w:rPr>
                <w:rFonts w:cstheme="minorHAnsi"/>
                <w:i/>
                <w:iCs/>
              </w:rPr>
            </w:pPr>
            <w:r w:rsidRPr="00DB6882">
              <w:rPr>
                <w:rFonts w:cstheme="minorHAnsi"/>
                <w:i/>
                <w:iCs/>
              </w:rPr>
              <w:t>Notat_til_procedure</w:t>
            </w:r>
            <w:r w:rsidR="00AB09F2" w:rsidRPr="00DB6882">
              <w:rPr>
                <w:rFonts w:cstheme="minorHAnsi"/>
                <w:i/>
                <w:iCs/>
              </w:rPr>
              <w:t xml:space="preserve"> herunder attributten:</w:t>
            </w:r>
          </w:p>
          <w:p w14:paraId="56E3A6C7" w14:textId="295D4028" w:rsidR="00AB09F2" w:rsidRPr="00DB6882" w:rsidRDefault="00AB09F2" w:rsidP="00AB09F2">
            <w:pPr>
              <w:pStyle w:val="Listeafsnit"/>
              <w:spacing w:line="276" w:lineRule="auto"/>
              <w:rPr>
                <w:rFonts w:cstheme="minorHAnsi"/>
                <w:i/>
                <w:iCs/>
              </w:rPr>
            </w:pPr>
            <w:r w:rsidRPr="00DB6882">
              <w:rPr>
                <w:rFonts w:cstheme="minorHAnsi"/>
                <w:i/>
                <w:iCs/>
              </w:rPr>
              <w:t xml:space="preserve">g1. </w:t>
            </w:r>
            <w:r w:rsidR="005F4BFF" w:rsidRPr="00DB6882">
              <w:rPr>
                <w:rFonts w:cstheme="minorHAnsi"/>
                <w:i/>
                <w:iCs/>
              </w:rPr>
              <w:t>Udfoert_procedure_identifikation</w:t>
            </w:r>
          </w:p>
          <w:p w14:paraId="38009061" w14:textId="77777777" w:rsidR="00B8527F" w:rsidRPr="00DB6882" w:rsidRDefault="00B8527F" w:rsidP="00C21314">
            <w:pPr>
              <w:spacing w:line="276" w:lineRule="auto"/>
              <w:rPr>
                <w:rFonts w:cstheme="minorHAnsi"/>
                <w:i/>
                <w:iCs/>
              </w:rPr>
            </w:pPr>
          </w:p>
          <w:p w14:paraId="6CBAD8FC" w14:textId="396F3D0F" w:rsidR="00233E8F" w:rsidRPr="00DB6882" w:rsidRDefault="00B8527F" w:rsidP="00E66110">
            <w:pPr>
              <w:pStyle w:val="Listeafsnit"/>
              <w:numPr>
                <w:ilvl w:val="0"/>
                <w:numId w:val="33"/>
              </w:numPr>
              <w:spacing w:line="276" w:lineRule="auto"/>
              <w:rPr>
                <w:rFonts w:cstheme="minorHAnsi"/>
                <w:i/>
                <w:iCs/>
              </w:rPr>
            </w:pPr>
            <w:r w:rsidRPr="00DB6882">
              <w:rPr>
                <w:rFonts w:cstheme="minorHAnsi"/>
                <w:i/>
                <w:iCs/>
              </w:rPr>
              <w:t>Procedurekode</w:t>
            </w:r>
            <w:r w:rsidR="00233E8F" w:rsidRPr="00DB6882">
              <w:rPr>
                <w:rFonts w:cstheme="minorHAnsi"/>
                <w:i/>
                <w:iCs/>
              </w:rPr>
              <w:t xml:space="preserve"> </w:t>
            </w:r>
            <w:r w:rsidR="0023134C" w:rsidRPr="00DB6882">
              <w:rPr>
                <w:rFonts w:cstheme="minorHAnsi"/>
                <w:i/>
                <w:iCs/>
              </w:rPr>
              <w:t>herunder underelementerne:</w:t>
            </w:r>
          </w:p>
          <w:p w14:paraId="23721256" w14:textId="21097BF4" w:rsidR="0023134C" w:rsidRPr="00DB6882" w:rsidRDefault="0023134C" w:rsidP="00E66110">
            <w:pPr>
              <w:pStyle w:val="Listeafsnit"/>
              <w:numPr>
                <w:ilvl w:val="0"/>
                <w:numId w:val="25"/>
              </w:numPr>
              <w:spacing w:before="0" w:after="0" w:line="276" w:lineRule="auto"/>
              <w:rPr>
                <w:rFonts w:cstheme="minorHAnsi"/>
              </w:rPr>
            </w:pPr>
            <w:r w:rsidRPr="00DB6882">
              <w:rPr>
                <w:rFonts w:cstheme="minorHAnsi"/>
              </w:rPr>
              <w:t>KodetVaerdi med følgende attributter:</w:t>
            </w:r>
          </w:p>
          <w:p w14:paraId="6A36291C" w14:textId="77777777" w:rsidR="0023134C" w:rsidRPr="00DB6882" w:rsidRDefault="0023134C" w:rsidP="0023134C">
            <w:pPr>
              <w:pStyle w:val="Listeafsnit"/>
              <w:spacing w:before="0" w:after="0" w:line="276" w:lineRule="auto"/>
              <w:ind w:left="1080"/>
              <w:rPr>
                <w:rFonts w:cstheme="minorHAnsi"/>
                <w:i/>
                <w:iCs/>
              </w:rPr>
            </w:pPr>
            <w:r w:rsidRPr="00DB6882">
              <w:rPr>
                <w:rFonts w:cstheme="minorHAnsi"/>
              </w:rPr>
              <w:t xml:space="preserve">a1. </w:t>
            </w:r>
            <w:r w:rsidRPr="00DB6882">
              <w:rPr>
                <w:rFonts w:cstheme="minorHAnsi"/>
                <w:i/>
                <w:iCs/>
              </w:rPr>
              <w:t>Kode</w:t>
            </w:r>
          </w:p>
          <w:p w14:paraId="3AD3F608" w14:textId="77777777" w:rsidR="0023134C" w:rsidRPr="00DB6882" w:rsidRDefault="0023134C" w:rsidP="0023134C">
            <w:pPr>
              <w:pStyle w:val="Listeafsnit"/>
              <w:spacing w:before="0" w:after="0" w:line="276" w:lineRule="auto"/>
              <w:ind w:left="1080"/>
              <w:rPr>
                <w:rFonts w:cstheme="minorHAnsi"/>
              </w:rPr>
            </w:pPr>
            <w:r w:rsidRPr="00DB6882">
              <w:rPr>
                <w:rFonts w:cstheme="minorHAnsi"/>
                <w:i/>
                <w:iCs/>
              </w:rPr>
              <w:t>a2. Kodetekst</w:t>
            </w:r>
          </w:p>
          <w:p w14:paraId="70926918" w14:textId="177EE046" w:rsidR="0023134C" w:rsidRPr="00DB6882" w:rsidRDefault="0023134C" w:rsidP="00E66110">
            <w:pPr>
              <w:pStyle w:val="Listeafsnit"/>
              <w:numPr>
                <w:ilvl w:val="0"/>
                <w:numId w:val="25"/>
              </w:numPr>
              <w:spacing w:before="0" w:after="0" w:line="276" w:lineRule="auto"/>
              <w:rPr>
                <w:rFonts w:cstheme="minorHAnsi"/>
              </w:rPr>
            </w:pPr>
            <w:r w:rsidRPr="00DB6882">
              <w:rPr>
                <w:rFonts w:cstheme="minorHAnsi"/>
              </w:rPr>
              <w:t>Og under-elemente</w:t>
            </w:r>
            <w:r w:rsidR="00745719" w:rsidRPr="00DB6882">
              <w:rPr>
                <w:rFonts w:cstheme="minorHAnsi"/>
              </w:rPr>
              <w:t>t</w:t>
            </w:r>
            <w:r w:rsidR="00880172" w:rsidRPr="00DB6882">
              <w:rPr>
                <w:rFonts w:cstheme="minorHAnsi"/>
              </w:rPr>
              <w:t>erne</w:t>
            </w:r>
            <w:r w:rsidRPr="00DB6882">
              <w:rPr>
                <w:rFonts w:cstheme="minorHAnsi"/>
              </w:rPr>
              <w:t xml:space="preserve"> </w:t>
            </w:r>
            <w:r w:rsidR="00880172" w:rsidRPr="00DB6882">
              <w:rPr>
                <w:rFonts w:cstheme="minorHAnsi"/>
              </w:rPr>
              <w:t xml:space="preserve">Klassificering og Klassifikation </w:t>
            </w:r>
            <w:r w:rsidRPr="00DB6882">
              <w:rPr>
                <w:rFonts w:cstheme="minorHAnsi"/>
              </w:rPr>
              <w:t>med tilhørende attributter:</w:t>
            </w:r>
          </w:p>
          <w:p w14:paraId="3BD6B5E8" w14:textId="77777777" w:rsidR="0023134C" w:rsidRPr="00DB6882" w:rsidRDefault="0023134C" w:rsidP="0023134C">
            <w:pPr>
              <w:pStyle w:val="Listeafsnit"/>
              <w:spacing w:before="0" w:after="0" w:line="276" w:lineRule="auto"/>
              <w:ind w:left="1080"/>
              <w:rPr>
                <w:rFonts w:cstheme="minorHAnsi"/>
              </w:rPr>
            </w:pPr>
            <w:r w:rsidRPr="00DB6882">
              <w:rPr>
                <w:rFonts w:cstheme="minorHAnsi"/>
              </w:rPr>
              <w:t>b1. Forkortelse</w:t>
            </w:r>
          </w:p>
          <w:p w14:paraId="370D463F" w14:textId="77777777" w:rsidR="0023134C" w:rsidRPr="00DB6882" w:rsidRDefault="0023134C" w:rsidP="0023134C">
            <w:pPr>
              <w:pStyle w:val="Listeafsnit"/>
              <w:spacing w:before="0" w:after="0" w:line="276" w:lineRule="auto"/>
              <w:ind w:left="1080"/>
              <w:rPr>
                <w:rFonts w:cstheme="minorHAnsi"/>
              </w:rPr>
            </w:pPr>
            <w:r w:rsidRPr="00DB6882">
              <w:rPr>
                <w:rFonts w:cstheme="minorHAnsi"/>
              </w:rPr>
              <w:t>b2. Navn</w:t>
            </w:r>
          </w:p>
          <w:p w14:paraId="4696D4E4" w14:textId="2AEC3C9E" w:rsidR="0023134C" w:rsidRPr="00DB6882" w:rsidRDefault="0023134C" w:rsidP="00745719">
            <w:pPr>
              <w:spacing w:line="276" w:lineRule="auto"/>
              <w:rPr>
                <w:rFonts w:cstheme="minorHAnsi"/>
                <w:i/>
                <w:iCs/>
              </w:rPr>
            </w:pPr>
          </w:p>
          <w:p w14:paraId="2942C589" w14:textId="32D094A9" w:rsidR="00EC3141" w:rsidRPr="00DB6882" w:rsidRDefault="00EC3141" w:rsidP="00EC3141">
            <w:pPr>
              <w:pStyle w:val="Listeafsnit"/>
              <w:spacing w:line="276" w:lineRule="auto"/>
              <w:rPr>
                <w:rFonts w:cstheme="minorHAnsi"/>
              </w:rPr>
            </w:pPr>
          </w:p>
        </w:tc>
        <w:tc>
          <w:tcPr>
            <w:tcW w:w="750" w:type="pct"/>
          </w:tcPr>
          <w:p w14:paraId="01A0EC65" w14:textId="77777777" w:rsidR="002E4CC7" w:rsidRPr="00DB6882" w:rsidRDefault="002E4CC7" w:rsidP="00F65695">
            <w:pPr>
              <w:spacing w:after="0"/>
              <w:rPr>
                <w:rFonts w:cstheme="minorHAnsi"/>
              </w:rPr>
            </w:pPr>
          </w:p>
        </w:tc>
        <w:tc>
          <w:tcPr>
            <w:tcW w:w="1126" w:type="pct"/>
          </w:tcPr>
          <w:p w14:paraId="29D73813" w14:textId="223BF24D" w:rsidR="002C6843" w:rsidRPr="00DB6882" w:rsidRDefault="002C6843" w:rsidP="002C6843">
            <w:pPr>
              <w:spacing w:line="276" w:lineRule="auto"/>
              <w:rPr>
                <w:rFonts w:cstheme="minorHAnsi"/>
              </w:rPr>
            </w:pPr>
            <w:r w:rsidRPr="00DB6882">
              <w:rPr>
                <w:rFonts w:cstheme="minorHAnsi"/>
              </w:rPr>
              <w:t xml:space="preserve">Hændelsestypen notat er med kursiv fordi den er optionel, men I det fulde udtræk, skal den sendes med. For under-elementer og attributter skal alle felter sendes med. Hvis </w:t>
            </w:r>
            <w:r w:rsidRPr="00DB6882">
              <w:rPr>
                <w:rFonts w:cstheme="minorHAnsi"/>
              </w:rPr>
              <w:lastRenderedPageBreak/>
              <w:t>oplysningen ikke findes, indsæt underscore (_)</w:t>
            </w:r>
            <w:r w:rsidR="0079264D" w:rsidRPr="00DB6882">
              <w:rPr>
                <w:rFonts w:cstheme="minorHAnsi"/>
              </w:rPr>
              <w:t>, hvis feltet er mandatory</w:t>
            </w:r>
            <w:r w:rsidR="00AF1562" w:rsidRPr="00DB6882">
              <w:rPr>
                <w:rFonts w:cstheme="minorHAnsi"/>
              </w:rPr>
              <w:t xml:space="preserve">. </w:t>
            </w:r>
          </w:p>
          <w:p w14:paraId="15998715" w14:textId="77777777" w:rsidR="002E4CC7" w:rsidRPr="00DB6882" w:rsidRDefault="002E4CC7" w:rsidP="00F65695">
            <w:pPr>
              <w:spacing w:line="276" w:lineRule="auto"/>
              <w:rPr>
                <w:rFonts w:cstheme="minorHAnsi"/>
              </w:rPr>
            </w:pPr>
          </w:p>
        </w:tc>
        <w:tc>
          <w:tcPr>
            <w:tcW w:w="1049" w:type="pct"/>
          </w:tcPr>
          <w:p w14:paraId="3DDFE06F" w14:textId="77777777" w:rsidR="002E4CC7" w:rsidRPr="00DB6882" w:rsidRDefault="002E4CC7" w:rsidP="00F65695">
            <w:pPr>
              <w:spacing w:after="0"/>
              <w:rPr>
                <w:rFonts w:cstheme="minorHAnsi"/>
              </w:rPr>
            </w:pPr>
          </w:p>
        </w:tc>
        <w:tc>
          <w:tcPr>
            <w:tcW w:w="400" w:type="pct"/>
          </w:tcPr>
          <w:p w14:paraId="50B1E351" w14:textId="77777777" w:rsidR="002E4CC7" w:rsidRPr="00DB6882" w:rsidRDefault="002E4CC7" w:rsidP="00F65695">
            <w:pPr>
              <w:spacing w:after="0"/>
              <w:rPr>
                <w:rFonts w:cstheme="minorHAnsi"/>
              </w:rPr>
            </w:pPr>
          </w:p>
        </w:tc>
      </w:tr>
      <w:tr w:rsidR="00880172" w:rsidRPr="00DB6882" w14:paraId="7480ABB5" w14:textId="77777777" w:rsidTr="004B4572">
        <w:tc>
          <w:tcPr>
            <w:tcW w:w="250" w:type="pct"/>
          </w:tcPr>
          <w:p w14:paraId="3C7C3820" w14:textId="77777777" w:rsidR="00880172" w:rsidRPr="00DB6882" w:rsidRDefault="00880172" w:rsidP="00F65695">
            <w:pPr>
              <w:pStyle w:val="Listeafsnit"/>
              <w:numPr>
                <w:ilvl w:val="0"/>
                <w:numId w:val="6"/>
              </w:numPr>
              <w:ind w:left="0" w:hanging="11"/>
              <w:rPr>
                <w:rFonts w:eastAsia="Calibri" w:cstheme="minorHAnsi"/>
                <w:iCs/>
                <w:lang w:eastAsia="de-DE"/>
              </w:rPr>
            </w:pPr>
          </w:p>
        </w:tc>
        <w:tc>
          <w:tcPr>
            <w:tcW w:w="1425" w:type="pct"/>
          </w:tcPr>
          <w:p w14:paraId="6FE68652" w14:textId="77777777" w:rsidR="00880172" w:rsidRPr="00DB6882" w:rsidRDefault="00880172" w:rsidP="00F65695">
            <w:pPr>
              <w:spacing w:line="276" w:lineRule="auto"/>
              <w:rPr>
                <w:rFonts w:cstheme="minorHAnsi"/>
              </w:rPr>
            </w:pPr>
            <w:r w:rsidRPr="00DB6882">
              <w:rPr>
                <w:rFonts w:cstheme="minorHAnsi"/>
              </w:rPr>
              <w:t xml:space="preserve">For </w:t>
            </w:r>
            <w:r w:rsidRPr="00DB6882">
              <w:rPr>
                <w:rFonts w:cstheme="minorHAnsi"/>
                <w:i/>
                <w:iCs/>
              </w:rPr>
              <w:t>Udførte procedure</w:t>
            </w:r>
            <w:r w:rsidRPr="00DB6882">
              <w:rPr>
                <w:rFonts w:cstheme="minorHAnsi"/>
              </w:rPr>
              <w:t>, vis følgende:</w:t>
            </w:r>
          </w:p>
          <w:p w14:paraId="6852C725" w14:textId="77777777" w:rsidR="007D6500" w:rsidRPr="00DB6882" w:rsidRDefault="007D6500" w:rsidP="007D6500">
            <w:pPr>
              <w:spacing w:line="276" w:lineRule="auto"/>
              <w:rPr>
                <w:rFonts w:cstheme="minorHAnsi"/>
              </w:rPr>
            </w:pPr>
            <w:r w:rsidRPr="00DB6882">
              <w:rPr>
                <w:rFonts w:cstheme="minorHAnsi"/>
              </w:rPr>
              <w:t>Attributter:</w:t>
            </w:r>
          </w:p>
          <w:p w14:paraId="4AAEBDFE" w14:textId="77777777" w:rsidR="007D6500" w:rsidRPr="00DB6882" w:rsidRDefault="007D6500" w:rsidP="00E66110">
            <w:pPr>
              <w:pStyle w:val="Listeafsnit"/>
              <w:numPr>
                <w:ilvl w:val="0"/>
                <w:numId w:val="27"/>
              </w:numPr>
              <w:spacing w:before="0" w:after="0" w:line="276" w:lineRule="auto"/>
              <w:rPr>
                <w:rFonts w:cstheme="minorHAnsi"/>
              </w:rPr>
            </w:pPr>
            <w:r w:rsidRPr="00DB6882">
              <w:rPr>
                <w:rFonts w:cstheme="minorHAnsi"/>
              </w:rPr>
              <w:t>Starttidspunkt</w:t>
            </w:r>
          </w:p>
          <w:p w14:paraId="64C9A4DE" w14:textId="2497D7D7" w:rsidR="009E69C0" w:rsidRPr="00DB6882" w:rsidRDefault="009E69C0" w:rsidP="00E66110">
            <w:pPr>
              <w:pStyle w:val="Listeafsnit"/>
              <w:numPr>
                <w:ilvl w:val="0"/>
                <w:numId w:val="27"/>
              </w:numPr>
              <w:spacing w:before="0" w:after="0" w:line="276" w:lineRule="auto"/>
              <w:rPr>
                <w:rFonts w:cstheme="minorHAnsi"/>
                <w:i/>
                <w:iCs/>
              </w:rPr>
            </w:pPr>
            <w:r w:rsidRPr="00DB6882">
              <w:rPr>
                <w:rFonts w:cstheme="minorHAnsi"/>
                <w:i/>
                <w:iCs/>
              </w:rPr>
              <w:t>Sluttidspunkt</w:t>
            </w:r>
          </w:p>
          <w:p w14:paraId="2CBB942A" w14:textId="77777777" w:rsidR="007D6500" w:rsidRPr="00DB6882" w:rsidRDefault="007D6500" w:rsidP="00E66110">
            <w:pPr>
              <w:pStyle w:val="Listeafsnit"/>
              <w:numPr>
                <w:ilvl w:val="0"/>
                <w:numId w:val="27"/>
              </w:numPr>
              <w:spacing w:before="0" w:after="0" w:line="276" w:lineRule="auto"/>
              <w:rPr>
                <w:rFonts w:cstheme="minorHAnsi"/>
                <w:i/>
                <w:iCs/>
              </w:rPr>
            </w:pPr>
            <w:r w:rsidRPr="00DB6882">
              <w:rPr>
                <w:rFonts w:cstheme="minorHAnsi"/>
                <w:i/>
                <w:iCs/>
              </w:rPr>
              <w:t>Afslutningstidspunkt</w:t>
            </w:r>
          </w:p>
          <w:p w14:paraId="678DA2A8" w14:textId="0C4E6C23" w:rsidR="009E69C0" w:rsidRPr="00DB6882" w:rsidRDefault="009E69C0" w:rsidP="00E66110">
            <w:pPr>
              <w:pStyle w:val="Listeafsnit"/>
              <w:numPr>
                <w:ilvl w:val="0"/>
                <w:numId w:val="27"/>
              </w:numPr>
              <w:spacing w:before="0" w:after="0" w:line="276" w:lineRule="auto"/>
              <w:rPr>
                <w:rFonts w:cstheme="minorHAnsi"/>
                <w:i/>
                <w:iCs/>
              </w:rPr>
            </w:pPr>
            <w:r w:rsidRPr="00DB6882">
              <w:rPr>
                <w:rFonts w:cstheme="minorHAnsi"/>
                <w:i/>
                <w:iCs/>
              </w:rPr>
              <w:t>Objektreference</w:t>
            </w:r>
          </w:p>
          <w:p w14:paraId="5CD3ECB8" w14:textId="77777777" w:rsidR="007D6500" w:rsidRPr="00DB6882" w:rsidRDefault="007D6500" w:rsidP="00F65695">
            <w:pPr>
              <w:spacing w:line="276" w:lineRule="auto"/>
              <w:rPr>
                <w:rFonts w:cstheme="minorHAnsi"/>
              </w:rPr>
            </w:pPr>
          </w:p>
          <w:p w14:paraId="3B1E9736" w14:textId="157E78C0" w:rsidR="007F7F2E" w:rsidRPr="00DB6882" w:rsidRDefault="007F7F2E" w:rsidP="00E66110">
            <w:pPr>
              <w:pStyle w:val="Listeafsnit"/>
              <w:numPr>
                <w:ilvl w:val="0"/>
                <w:numId w:val="28"/>
              </w:numPr>
              <w:spacing w:line="276" w:lineRule="auto"/>
              <w:rPr>
                <w:rFonts w:cstheme="minorHAnsi"/>
              </w:rPr>
            </w:pPr>
            <w:r w:rsidRPr="00DB6882">
              <w:rPr>
                <w:rFonts w:cstheme="minorHAnsi"/>
              </w:rPr>
              <w:t xml:space="preserve">Haendelse herunder tilhørende attributter: </w:t>
            </w:r>
          </w:p>
          <w:p w14:paraId="1F9BC8DD" w14:textId="77777777" w:rsidR="007F7F2E" w:rsidRPr="00DB6882" w:rsidRDefault="007F7F2E" w:rsidP="007F7F2E">
            <w:pPr>
              <w:pStyle w:val="Listeafsnit"/>
              <w:spacing w:before="0" w:after="0" w:line="276" w:lineRule="auto"/>
              <w:rPr>
                <w:rFonts w:cstheme="minorHAnsi"/>
              </w:rPr>
            </w:pPr>
            <w:r w:rsidRPr="00DB6882">
              <w:rPr>
                <w:rFonts w:cstheme="minorHAnsi"/>
              </w:rPr>
              <w:t>a1. Identifikation</w:t>
            </w:r>
          </w:p>
          <w:p w14:paraId="550C1C86" w14:textId="24159975" w:rsidR="009D26C3" w:rsidRPr="00DB6882" w:rsidRDefault="009D26C3" w:rsidP="007F7F2E">
            <w:pPr>
              <w:pStyle w:val="Listeafsnit"/>
              <w:spacing w:before="0" w:after="0" w:line="276" w:lineRule="auto"/>
              <w:rPr>
                <w:rFonts w:cstheme="minorHAnsi"/>
              </w:rPr>
            </w:pPr>
            <w:r w:rsidRPr="00DB6882">
              <w:rPr>
                <w:rFonts w:cstheme="minorHAnsi"/>
              </w:rPr>
              <w:t>a2.</w:t>
            </w:r>
            <w:r w:rsidRPr="00DB6882">
              <w:rPr>
                <w:rFonts w:cstheme="minorHAnsi"/>
                <w:i/>
                <w:iCs/>
              </w:rPr>
              <w:t xml:space="preserve"> Fritekst</w:t>
            </w:r>
          </w:p>
          <w:p w14:paraId="54319AFC" w14:textId="62274458" w:rsidR="007F7F2E" w:rsidRPr="00DB6882" w:rsidRDefault="007F7F2E" w:rsidP="007F7F2E">
            <w:pPr>
              <w:pStyle w:val="Listeafsnit"/>
              <w:spacing w:before="0" w:after="0" w:line="276" w:lineRule="auto"/>
              <w:rPr>
                <w:rFonts w:cstheme="minorHAnsi"/>
                <w:i/>
                <w:iCs/>
              </w:rPr>
            </w:pPr>
            <w:r w:rsidRPr="00DB6882">
              <w:rPr>
                <w:rFonts w:cstheme="minorHAnsi"/>
                <w:i/>
                <w:iCs/>
              </w:rPr>
              <w:t>a</w:t>
            </w:r>
            <w:r w:rsidR="009D26C3" w:rsidRPr="00DB6882">
              <w:rPr>
                <w:rFonts w:cstheme="minorHAnsi"/>
                <w:i/>
                <w:iCs/>
              </w:rPr>
              <w:t>3</w:t>
            </w:r>
            <w:r w:rsidRPr="00DB6882">
              <w:rPr>
                <w:rFonts w:cstheme="minorHAnsi"/>
                <w:i/>
                <w:iCs/>
              </w:rPr>
              <w:t>. Registreringstidspunkt</w:t>
            </w:r>
          </w:p>
          <w:p w14:paraId="0E139828" w14:textId="77777777" w:rsidR="007F7F2E" w:rsidRPr="00DB6882" w:rsidRDefault="007F7F2E" w:rsidP="007F7F2E">
            <w:pPr>
              <w:pStyle w:val="Listeafsnit"/>
              <w:spacing w:before="0" w:after="0" w:line="276" w:lineRule="auto"/>
              <w:rPr>
                <w:rFonts w:cstheme="minorHAnsi"/>
                <w:i/>
                <w:iCs/>
              </w:rPr>
            </w:pPr>
            <w:r w:rsidRPr="00DB6882">
              <w:rPr>
                <w:rFonts w:cstheme="minorHAnsi"/>
                <w:i/>
                <w:iCs/>
              </w:rPr>
              <w:t>a4. Tilstede_tidspunkt</w:t>
            </w:r>
          </w:p>
          <w:p w14:paraId="20C0EB82" w14:textId="77777777" w:rsidR="007F7F2E" w:rsidRPr="00DB6882" w:rsidRDefault="007F7F2E" w:rsidP="007F7F2E">
            <w:pPr>
              <w:pStyle w:val="Listeafsnit"/>
              <w:spacing w:before="0" w:after="0" w:line="276" w:lineRule="auto"/>
              <w:rPr>
                <w:rFonts w:cstheme="minorHAnsi"/>
                <w:i/>
                <w:iCs/>
              </w:rPr>
            </w:pPr>
            <w:r w:rsidRPr="00DB6882">
              <w:rPr>
                <w:rFonts w:cstheme="minorHAnsi"/>
                <w:i/>
                <w:iCs/>
              </w:rPr>
              <w:t>a5. Ugyldighedstidspunkt</w:t>
            </w:r>
          </w:p>
          <w:p w14:paraId="24179DD0" w14:textId="77777777" w:rsidR="007F7F2E" w:rsidRPr="00DB6882" w:rsidRDefault="007F7F2E" w:rsidP="007F7F2E">
            <w:pPr>
              <w:pStyle w:val="Listeafsnit"/>
              <w:spacing w:before="0" w:after="0" w:line="276" w:lineRule="auto"/>
              <w:rPr>
                <w:rFonts w:cstheme="minorHAnsi"/>
                <w:i/>
                <w:iCs/>
              </w:rPr>
            </w:pPr>
          </w:p>
          <w:p w14:paraId="390E0842" w14:textId="1C2F4BF5" w:rsidR="007F7F2E" w:rsidRPr="00DB6882" w:rsidRDefault="007F7F2E" w:rsidP="00E66110">
            <w:pPr>
              <w:pStyle w:val="Listeafsnit"/>
              <w:numPr>
                <w:ilvl w:val="0"/>
                <w:numId w:val="28"/>
              </w:numPr>
              <w:spacing w:before="0" w:after="0" w:line="276" w:lineRule="auto"/>
              <w:rPr>
                <w:rFonts w:cstheme="minorHAnsi"/>
              </w:rPr>
            </w:pPr>
            <w:r w:rsidRPr="00DB6882">
              <w:rPr>
                <w:rFonts w:cstheme="minorHAnsi"/>
              </w:rPr>
              <w:t>Og under-element HaendelseRegistreretAf herunder følgende attribut:</w:t>
            </w:r>
          </w:p>
          <w:p w14:paraId="6A5FA1B1" w14:textId="77777777" w:rsidR="007F7F2E" w:rsidRPr="00DB6882" w:rsidRDefault="007F7F2E" w:rsidP="007F7F2E">
            <w:pPr>
              <w:pStyle w:val="Listeafsnit"/>
              <w:spacing w:before="0" w:after="0" w:line="276" w:lineRule="auto"/>
              <w:rPr>
                <w:rFonts w:cstheme="minorHAnsi"/>
              </w:rPr>
            </w:pPr>
            <w:r w:rsidRPr="00DB6882">
              <w:rPr>
                <w:rFonts w:cstheme="minorHAnsi"/>
                <w:i/>
                <w:iCs/>
              </w:rPr>
              <w:t>b1. Registrererende_behandler</w:t>
            </w:r>
          </w:p>
          <w:p w14:paraId="71CAFBB5" w14:textId="77777777" w:rsidR="007F7F2E" w:rsidRPr="00DB6882" w:rsidRDefault="007F7F2E" w:rsidP="00E66110">
            <w:pPr>
              <w:pStyle w:val="Listeafsnit"/>
              <w:numPr>
                <w:ilvl w:val="0"/>
                <w:numId w:val="28"/>
              </w:numPr>
              <w:spacing w:before="0" w:after="0" w:line="276" w:lineRule="auto"/>
              <w:rPr>
                <w:rFonts w:cstheme="minorHAnsi"/>
              </w:rPr>
            </w:pPr>
            <w:r w:rsidRPr="00DB6882">
              <w:rPr>
                <w:rFonts w:cstheme="minorHAnsi"/>
              </w:rPr>
              <w:t>Og under-elementerne Registrerings_Enhed og Organisatorisk_Enhed med attributterne:</w:t>
            </w:r>
          </w:p>
          <w:p w14:paraId="13274AFD" w14:textId="77777777" w:rsidR="007F7F2E" w:rsidRPr="00DB6882" w:rsidRDefault="007F7F2E" w:rsidP="007F7F2E">
            <w:pPr>
              <w:pStyle w:val="Listeafsnit"/>
              <w:spacing w:before="0" w:after="0" w:line="276" w:lineRule="auto"/>
              <w:ind w:left="1080"/>
              <w:rPr>
                <w:rFonts w:cstheme="minorHAnsi"/>
                <w:i/>
                <w:iCs/>
              </w:rPr>
            </w:pPr>
            <w:r w:rsidRPr="00DB6882">
              <w:rPr>
                <w:rFonts w:cstheme="minorHAnsi"/>
                <w:i/>
                <w:iCs/>
              </w:rPr>
              <w:t>c1. Kode</w:t>
            </w:r>
          </w:p>
          <w:p w14:paraId="657485AE" w14:textId="77777777" w:rsidR="007F7F2E" w:rsidRPr="00DB6882" w:rsidRDefault="007F7F2E" w:rsidP="007F7F2E">
            <w:pPr>
              <w:pStyle w:val="Listeafsnit"/>
              <w:spacing w:before="0" w:after="0" w:line="276" w:lineRule="auto"/>
              <w:ind w:left="1080"/>
              <w:rPr>
                <w:rFonts w:cstheme="minorHAnsi"/>
                <w:i/>
                <w:iCs/>
              </w:rPr>
            </w:pPr>
            <w:r w:rsidRPr="00DB6882">
              <w:rPr>
                <w:rFonts w:cstheme="minorHAnsi"/>
                <w:i/>
                <w:iCs/>
              </w:rPr>
              <w:t>c2. KodeType</w:t>
            </w:r>
          </w:p>
          <w:p w14:paraId="42393FC6" w14:textId="77777777" w:rsidR="007F7F2E" w:rsidRPr="00DB6882" w:rsidRDefault="007F7F2E" w:rsidP="007F7F2E">
            <w:pPr>
              <w:pStyle w:val="Listeafsnit"/>
              <w:spacing w:before="0" w:after="0" w:line="276" w:lineRule="auto"/>
              <w:ind w:left="1080"/>
              <w:rPr>
                <w:rFonts w:cstheme="minorHAnsi"/>
                <w:i/>
                <w:iCs/>
              </w:rPr>
            </w:pPr>
            <w:r w:rsidRPr="00DB6882">
              <w:rPr>
                <w:rFonts w:cstheme="minorHAnsi"/>
                <w:i/>
                <w:iCs/>
              </w:rPr>
              <w:t>c3. Institution_tekst</w:t>
            </w:r>
          </w:p>
          <w:p w14:paraId="49AF8BC7" w14:textId="13EC4193" w:rsidR="00F33E4A" w:rsidRPr="00DB6882" w:rsidRDefault="007F7F2E" w:rsidP="00C06368">
            <w:pPr>
              <w:pStyle w:val="Listeafsnit"/>
              <w:spacing w:before="0" w:after="0" w:line="276" w:lineRule="auto"/>
              <w:ind w:left="1080"/>
              <w:rPr>
                <w:rFonts w:cstheme="minorHAnsi"/>
                <w:i/>
                <w:iCs/>
              </w:rPr>
            </w:pPr>
            <w:r w:rsidRPr="00DB6882">
              <w:rPr>
                <w:rFonts w:cstheme="minorHAnsi"/>
                <w:i/>
                <w:iCs/>
              </w:rPr>
              <w:t>c4. Afdeling_tekst</w:t>
            </w:r>
          </w:p>
          <w:p w14:paraId="78EB5A89" w14:textId="23529199" w:rsidR="00667C92" w:rsidRPr="00DB6882" w:rsidRDefault="00C06368" w:rsidP="00E66110">
            <w:pPr>
              <w:pStyle w:val="Listeafsnit"/>
              <w:numPr>
                <w:ilvl w:val="0"/>
                <w:numId w:val="28"/>
              </w:numPr>
              <w:spacing w:before="0" w:after="0" w:line="276" w:lineRule="auto"/>
              <w:rPr>
                <w:rFonts w:cstheme="minorHAnsi"/>
              </w:rPr>
            </w:pPr>
            <w:r w:rsidRPr="00DB6882">
              <w:rPr>
                <w:rFonts w:cstheme="minorHAnsi"/>
              </w:rPr>
              <w:t>Og under-elementet</w:t>
            </w:r>
            <w:r w:rsidRPr="00DB6882">
              <w:rPr>
                <w:rFonts w:cstheme="minorHAnsi"/>
                <w:i/>
                <w:iCs/>
              </w:rPr>
              <w:t xml:space="preserve"> Sikkerhedskode</w:t>
            </w:r>
            <w:r w:rsidR="00667C92" w:rsidRPr="00DB6882">
              <w:rPr>
                <w:rFonts w:cstheme="minorHAnsi"/>
                <w:i/>
                <w:iCs/>
              </w:rPr>
              <w:t xml:space="preserve"> og </w:t>
            </w:r>
            <w:r w:rsidR="00667C92" w:rsidRPr="00DB6882">
              <w:rPr>
                <w:rFonts w:cstheme="minorHAnsi"/>
              </w:rPr>
              <w:t>KodetVaerdi med følgende attributter:</w:t>
            </w:r>
          </w:p>
          <w:p w14:paraId="77FD31E0" w14:textId="3D398345" w:rsidR="00667C92" w:rsidRPr="00DB6882" w:rsidRDefault="00422582" w:rsidP="00667C92">
            <w:pPr>
              <w:pStyle w:val="Listeafsnit"/>
              <w:spacing w:before="0" w:after="0" w:line="276" w:lineRule="auto"/>
              <w:ind w:left="1080"/>
              <w:rPr>
                <w:rFonts w:cstheme="minorHAnsi"/>
                <w:i/>
                <w:iCs/>
              </w:rPr>
            </w:pPr>
            <w:r w:rsidRPr="00DB6882">
              <w:rPr>
                <w:rFonts w:cstheme="minorHAnsi"/>
              </w:rPr>
              <w:t>d</w:t>
            </w:r>
            <w:r w:rsidR="00667C92" w:rsidRPr="00DB6882">
              <w:rPr>
                <w:rFonts w:cstheme="minorHAnsi"/>
              </w:rPr>
              <w:t xml:space="preserve">1. </w:t>
            </w:r>
            <w:r w:rsidR="00667C92" w:rsidRPr="00DB6882">
              <w:rPr>
                <w:rFonts w:cstheme="minorHAnsi"/>
                <w:i/>
                <w:iCs/>
              </w:rPr>
              <w:t>Kode</w:t>
            </w:r>
          </w:p>
          <w:p w14:paraId="476F652C" w14:textId="2678B987" w:rsidR="00667C92" w:rsidRPr="00DB6882" w:rsidRDefault="00422582" w:rsidP="00667C92">
            <w:pPr>
              <w:pStyle w:val="Listeafsnit"/>
              <w:spacing w:before="0" w:after="0" w:line="276" w:lineRule="auto"/>
              <w:ind w:left="1080"/>
              <w:rPr>
                <w:rFonts w:cstheme="minorHAnsi"/>
              </w:rPr>
            </w:pPr>
            <w:r w:rsidRPr="00DB6882">
              <w:rPr>
                <w:rFonts w:cstheme="minorHAnsi"/>
                <w:i/>
                <w:iCs/>
              </w:rPr>
              <w:t>d</w:t>
            </w:r>
            <w:r w:rsidR="00667C92" w:rsidRPr="00DB6882">
              <w:rPr>
                <w:rFonts w:cstheme="minorHAnsi"/>
                <w:i/>
                <w:iCs/>
              </w:rPr>
              <w:t>2. Kodetekst</w:t>
            </w:r>
          </w:p>
          <w:p w14:paraId="17891A22" w14:textId="3813DC9B" w:rsidR="00667C92" w:rsidRPr="00DB6882" w:rsidRDefault="00667C92" w:rsidP="00E66110">
            <w:pPr>
              <w:pStyle w:val="Listeafsnit"/>
              <w:numPr>
                <w:ilvl w:val="0"/>
                <w:numId w:val="28"/>
              </w:numPr>
              <w:spacing w:before="0" w:after="0" w:line="276" w:lineRule="auto"/>
              <w:rPr>
                <w:rFonts w:cstheme="minorHAnsi"/>
              </w:rPr>
            </w:pPr>
            <w:r w:rsidRPr="00DB6882">
              <w:rPr>
                <w:rFonts w:cstheme="minorHAnsi"/>
              </w:rPr>
              <w:t xml:space="preserve">Og </w:t>
            </w:r>
            <w:r w:rsidR="00422582" w:rsidRPr="00DB6882">
              <w:rPr>
                <w:rFonts w:cstheme="minorHAnsi"/>
              </w:rPr>
              <w:t>u</w:t>
            </w:r>
            <w:r w:rsidRPr="00DB6882">
              <w:rPr>
                <w:rFonts w:cstheme="minorHAnsi"/>
              </w:rPr>
              <w:t>nder-elementeterne Klassificering og Klassifikation med tilhørende attributter:</w:t>
            </w:r>
          </w:p>
          <w:p w14:paraId="01BC5955" w14:textId="2796CA07" w:rsidR="00667C92" w:rsidRPr="00DB6882" w:rsidRDefault="00422582" w:rsidP="00667C92">
            <w:pPr>
              <w:pStyle w:val="Listeafsnit"/>
              <w:spacing w:before="0" w:after="0" w:line="276" w:lineRule="auto"/>
              <w:ind w:left="1080"/>
              <w:rPr>
                <w:rFonts w:cstheme="minorHAnsi"/>
                <w:i/>
                <w:iCs/>
              </w:rPr>
            </w:pPr>
            <w:r w:rsidRPr="00DB6882">
              <w:rPr>
                <w:rFonts w:cstheme="minorHAnsi"/>
                <w:i/>
                <w:iCs/>
              </w:rPr>
              <w:t>e</w:t>
            </w:r>
            <w:r w:rsidR="00667C92" w:rsidRPr="00DB6882">
              <w:rPr>
                <w:rFonts w:cstheme="minorHAnsi"/>
                <w:i/>
                <w:iCs/>
              </w:rPr>
              <w:t>1. Forkortelse</w:t>
            </w:r>
          </w:p>
          <w:p w14:paraId="31BBB03A" w14:textId="1C17FD31" w:rsidR="00667C92" w:rsidRPr="00DB6882" w:rsidRDefault="00422582" w:rsidP="00667C92">
            <w:pPr>
              <w:pStyle w:val="Listeafsnit"/>
              <w:spacing w:before="0" w:after="0" w:line="276" w:lineRule="auto"/>
              <w:ind w:left="1080"/>
              <w:rPr>
                <w:rFonts w:cstheme="minorHAnsi"/>
                <w:i/>
                <w:iCs/>
              </w:rPr>
            </w:pPr>
            <w:r w:rsidRPr="00DB6882">
              <w:rPr>
                <w:rFonts w:cstheme="minorHAnsi"/>
                <w:i/>
                <w:iCs/>
              </w:rPr>
              <w:lastRenderedPageBreak/>
              <w:t>e</w:t>
            </w:r>
            <w:r w:rsidR="00667C92" w:rsidRPr="00DB6882">
              <w:rPr>
                <w:rFonts w:cstheme="minorHAnsi"/>
                <w:i/>
                <w:iCs/>
              </w:rPr>
              <w:t>2. Navn</w:t>
            </w:r>
          </w:p>
          <w:p w14:paraId="7DDFBC3B" w14:textId="77777777" w:rsidR="00C63E8A" w:rsidRPr="00DB6882" w:rsidRDefault="00C63E8A" w:rsidP="00667C92">
            <w:pPr>
              <w:pStyle w:val="Listeafsnit"/>
              <w:spacing w:before="0" w:after="0" w:line="276" w:lineRule="auto"/>
              <w:ind w:left="1080"/>
              <w:rPr>
                <w:rFonts w:cstheme="minorHAnsi"/>
                <w:i/>
                <w:iCs/>
              </w:rPr>
            </w:pPr>
          </w:p>
          <w:p w14:paraId="7679C0F2" w14:textId="2C7A4BBF" w:rsidR="00F33E4A" w:rsidRPr="00DB6882" w:rsidRDefault="00E929C8" w:rsidP="00E66110">
            <w:pPr>
              <w:pStyle w:val="Listeafsnit"/>
              <w:numPr>
                <w:ilvl w:val="0"/>
                <w:numId w:val="28"/>
              </w:numPr>
              <w:spacing w:before="0" w:after="0" w:line="276" w:lineRule="auto"/>
              <w:rPr>
                <w:rFonts w:cstheme="minorHAnsi"/>
                <w:i/>
                <w:iCs/>
              </w:rPr>
            </w:pPr>
            <w:r w:rsidRPr="00DB6882">
              <w:rPr>
                <w:rFonts w:cstheme="minorHAnsi"/>
                <w:i/>
                <w:iCs/>
              </w:rPr>
              <w:t xml:space="preserve">Art </w:t>
            </w:r>
            <w:r w:rsidR="00C63E8A" w:rsidRPr="00DB6882">
              <w:rPr>
                <w:rFonts w:cstheme="minorHAnsi"/>
                <w:i/>
                <w:iCs/>
              </w:rPr>
              <w:t>herunder:</w:t>
            </w:r>
          </w:p>
          <w:p w14:paraId="42012738" w14:textId="0420EB80" w:rsidR="00C63E8A" w:rsidRPr="00DB6882" w:rsidRDefault="00C63E8A" w:rsidP="00823C0A">
            <w:pPr>
              <w:pStyle w:val="Listeafsnit"/>
              <w:numPr>
                <w:ilvl w:val="0"/>
                <w:numId w:val="42"/>
              </w:numPr>
              <w:spacing w:before="0" w:after="0" w:line="276" w:lineRule="auto"/>
              <w:rPr>
                <w:rFonts w:cstheme="minorHAnsi"/>
              </w:rPr>
            </w:pPr>
            <w:r w:rsidRPr="00DB6882">
              <w:rPr>
                <w:rFonts w:cstheme="minorHAnsi"/>
              </w:rPr>
              <w:t>under-elementet</w:t>
            </w:r>
            <w:r w:rsidRPr="00DB6882">
              <w:rPr>
                <w:rFonts w:cstheme="minorHAnsi"/>
                <w:i/>
                <w:iCs/>
              </w:rPr>
              <w:t xml:space="preserve"> </w:t>
            </w:r>
            <w:r w:rsidRPr="00DB6882">
              <w:rPr>
                <w:rFonts w:cstheme="minorHAnsi"/>
              </w:rPr>
              <w:t>KodetVaerdi med følgende attributter:</w:t>
            </w:r>
          </w:p>
          <w:p w14:paraId="414A7911" w14:textId="29642ADB" w:rsidR="00C63E8A" w:rsidRPr="00DB6882" w:rsidRDefault="00B7047A" w:rsidP="00C63E8A">
            <w:pPr>
              <w:pStyle w:val="Listeafsnit"/>
              <w:spacing w:before="0" w:after="0" w:line="276" w:lineRule="auto"/>
              <w:ind w:left="1080"/>
              <w:rPr>
                <w:rFonts w:cstheme="minorHAnsi"/>
                <w:i/>
                <w:iCs/>
              </w:rPr>
            </w:pPr>
            <w:r w:rsidRPr="00DB6882">
              <w:rPr>
                <w:rFonts w:cstheme="minorHAnsi"/>
              </w:rPr>
              <w:t>a</w:t>
            </w:r>
            <w:r w:rsidR="00C63E8A" w:rsidRPr="00DB6882">
              <w:rPr>
                <w:rFonts w:cstheme="minorHAnsi"/>
              </w:rPr>
              <w:t xml:space="preserve">1. </w:t>
            </w:r>
            <w:r w:rsidR="00C63E8A" w:rsidRPr="00DB6882">
              <w:rPr>
                <w:rFonts w:cstheme="minorHAnsi"/>
                <w:i/>
                <w:iCs/>
              </w:rPr>
              <w:t>Kode</w:t>
            </w:r>
          </w:p>
          <w:p w14:paraId="61136654" w14:textId="0655666D" w:rsidR="00C63E8A" w:rsidRPr="00DB6882" w:rsidRDefault="00B7047A" w:rsidP="00C63E8A">
            <w:pPr>
              <w:pStyle w:val="Listeafsnit"/>
              <w:spacing w:before="0" w:after="0" w:line="276" w:lineRule="auto"/>
              <w:ind w:left="1080"/>
              <w:rPr>
                <w:rFonts w:cstheme="minorHAnsi"/>
              </w:rPr>
            </w:pPr>
            <w:r w:rsidRPr="00DB6882">
              <w:rPr>
                <w:rFonts w:cstheme="minorHAnsi"/>
                <w:i/>
                <w:iCs/>
              </w:rPr>
              <w:t>a</w:t>
            </w:r>
            <w:r w:rsidR="00C63E8A" w:rsidRPr="00DB6882">
              <w:rPr>
                <w:rFonts w:cstheme="minorHAnsi"/>
                <w:i/>
                <w:iCs/>
              </w:rPr>
              <w:t>2. Kodetekst</w:t>
            </w:r>
          </w:p>
          <w:p w14:paraId="40498699" w14:textId="08D0BC55" w:rsidR="00C63E8A" w:rsidRPr="00DB6882" w:rsidRDefault="00C63E8A" w:rsidP="00823C0A">
            <w:pPr>
              <w:pStyle w:val="Listeafsnit"/>
              <w:numPr>
                <w:ilvl w:val="0"/>
                <w:numId w:val="42"/>
              </w:numPr>
              <w:spacing w:before="0" w:after="0" w:line="276" w:lineRule="auto"/>
              <w:rPr>
                <w:rFonts w:cstheme="minorHAnsi"/>
              </w:rPr>
            </w:pPr>
            <w:r w:rsidRPr="00DB6882">
              <w:rPr>
                <w:rFonts w:cstheme="minorHAnsi"/>
              </w:rPr>
              <w:t>Og under-elementeterne Klassificering og Klassifikation med tilhørende attributter:</w:t>
            </w:r>
          </w:p>
          <w:p w14:paraId="5FBD6C81" w14:textId="049C4140" w:rsidR="00C63E8A" w:rsidRPr="00DB6882" w:rsidRDefault="00B7047A" w:rsidP="00C63E8A">
            <w:pPr>
              <w:pStyle w:val="Listeafsnit"/>
              <w:spacing w:before="0" w:after="0" w:line="276" w:lineRule="auto"/>
              <w:ind w:left="1080"/>
              <w:rPr>
                <w:rFonts w:cstheme="minorHAnsi"/>
                <w:i/>
                <w:iCs/>
              </w:rPr>
            </w:pPr>
            <w:r w:rsidRPr="00DB6882">
              <w:rPr>
                <w:rFonts w:cstheme="minorHAnsi"/>
                <w:i/>
                <w:iCs/>
              </w:rPr>
              <w:t>b</w:t>
            </w:r>
            <w:r w:rsidR="00C63E8A" w:rsidRPr="00DB6882">
              <w:rPr>
                <w:rFonts w:cstheme="minorHAnsi"/>
                <w:i/>
                <w:iCs/>
              </w:rPr>
              <w:t>1. Forkortelse</w:t>
            </w:r>
          </w:p>
          <w:p w14:paraId="00F8714D" w14:textId="3D50C091" w:rsidR="00C63E8A" w:rsidRPr="00DB6882" w:rsidRDefault="00B7047A" w:rsidP="00C63E8A">
            <w:pPr>
              <w:pStyle w:val="Listeafsnit"/>
              <w:spacing w:before="0" w:after="0" w:line="276" w:lineRule="auto"/>
              <w:ind w:left="1080"/>
              <w:rPr>
                <w:rFonts w:cstheme="minorHAnsi"/>
                <w:i/>
                <w:iCs/>
              </w:rPr>
            </w:pPr>
            <w:r w:rsidRPr="00DB6882">
              <w:rPr>
                <w:rFonts w:cstheme="minorHAnsi"/>
                <w:i/>
                <w:iCs/>
              </w:rPr>
              <w:t>b</w:t>
            </w:r>
            <w:r w:rsidR="008F16CF" w:rsidRPr="00DB6882">
              <w:rPr>
                <w:rFonts w:cstheme="minorHAnsi"/>
                <w:i/>
                <w:iCs/>
              </w:rPr>
              <w:t>2</w:t>
            </w:r>
            <w:r w:rsidR="00C63E8A" w:rsidRPr="00DB6882">
              <w:rPr>
                <w:rFonts w:cstheme="minorHAnsi"/>
                <w:i/>
                <w:iCs/>
              </w:rPr>
              <w:t>. Navn</w:t>
            </w:r>
          </w:p>
          <w:p w14:paraId="751F049E" w14:textId="77777777" w:rsidR="00C63E8A" w:rsidRPr="00DB6882" w:rsidRDefault="00C63E8A" w:rsidP="00C63E8A">
            <w:pPr>
              <w:pStyle w:val="Listeafsnit"/>
              <w:spacing w:before="0" w:after="0" w:line="276" w:lineRule="auto"/>
              <w:rPr>
                <w:rFonts w:cstheme="minorHAnsi"/>
                <w:i/>
                <w:iCs/>
              </w:rPr>
            </w:pPr>
          </w:p>
          <w:p w14:paraId="392A2D62" w14:textId="47715B7F" w:rsidR="003B2D24" w:rsidRPr="00DB6882" w:rsidRDefault="00F467DE" w:rsidP="00823C0A">
            <w:pPr>
              <w:pStyle w:val="Listeafsnit"/>
              <w:numPr>
                <w:ilvl w:val="0"/>
                <w:numId w:val="42"/>
              </w:numPr>
              <w:spacing w:before="0" w:after="0" w:line="276" w:lineRule="auto"/>
              <w:rPr>
                <w:rFonts w:cstheme="minorHAnsi"/>
              </w:rPr>
            </w:pPr>
            <w:r w:rsidRPr="00DB6882">
              <w:rPr>
                <w:rFonts w:cstheme="minorHAnsi"/>
              </w:rPr>
              <w:t>Procedure</w:t>
            </w:r>
            <w:r w:rsidR="0093036D" w:rsidRPr="00DB6882">
              <w:rPr>
                <w:rFonts w:cstheme="minorHAnsi"/>
              </w:rPr>
              <w:t>_kode</w:t>
            </w:r>
            <w:r w:rsidR="00BF34E9" w:rsidRPr="00DB6882">
              <w:rPr>
                <w:rFonts w:cstheme="minorHAnsi"/>
              </w:rPr>
              <w:t xml:space="preserve"> herunder:</w:t>
            </w:r>
          </w:p>
          <w:p w14:paraId="4AE80199" w14:textId="0A27CCF1" w:rsidR="00C63E8A" w:rsidRPr="00DB6882" w:rsidRDefault="0098271C" w:rsidP="00E66110">
            <w:pPr>
              <w:pStyle w:val="Listeafsnit"/>
              <w:numPr>
                <w:ilvl w:val="0"/>
                <w:numId w:val="34"/>
              </w:numPr>
              <w:spacing w:before="0" w:after="0" w:line="276" w:lineRule="auto"/>
              <w:rPr>
                <w:rFonts w:cstheme="minorHAnsi"/>
              </w:rPr>
            </w:pPr>
            <w:r w:rsidRPr="00DB6882">
              <w:rPr>
                <w:rFonts w:cstheme="minorHAnsi"/>
              </w:rPr>
              <w:t xml:space="preserve">Underelementet </w:t>
            </w:r>
            <w:r w:rsidR="00283193" w:rsidRPr="00DB6882">
              <w:rPr>
                <w:rFonts w:cstheme="minorHAnsi"/>
              </w:rPr>
              <w:t>SammensatKodetvaerdi med</w:t>
            </w:r>
            <w:r w:rsidR="00655399" w:rsidRPr="00DB6882">
              <w:rPr>
                <w:rFonts w:cstheme="minorHAnsi"/>
              </w:rPr>
              <w:t>:</w:t>
            </w:r>
          </w:p>
          <w:p w14:paraId="1A68E063" w14:textId="77777777" w:rsidR="00975F66" w:rsidRPr="00DB6882" w:rsidRDefault="00655399" w:rsidP="00975F66">
            <w:pPr>
              <w:pStyle w:val="Listeafsnit"/>
              <w:spacing w:before="0" w:after="0" w:line="276" w:lineRule="auto"/>
              <w:ind w:left="1080"/>
              <w:rPr>
                <w:rFonts w:cstheme="minorHAnsi"/>
              </w:rPr>
            </w:pPr>
            <w:r w:rsidRPr="00DB6882">
              <w:rPr>
                <w:rFonts w:cstheme="minorHAnsi"/>
              </w:rPr>
              <w:t>a1. Primaerkode herunder:</w:t>
            </w:r>
            <w:r w:rsidR="00975F66" w:rsidRPr="00DB6882">
              <w:rPr>
                <w:rFonts w:cstheme="minorHAnsi"/>
              </w:rPr>
              <w:t xml:space="preserve"> </w:t>
            </w:r>
          </w:p>
          <w:p w14:paraId="0F7C7CC1" w14:textId="488BDAF9" w:rsidR="00975F66" w:rsidRPr="00DB6882" w:rsidRDefault="00975F66" w:rsidP="00975F66">
            <w:pPr>
              <w:pStyle w:val="Listeafsnit"/>
              <w:spacing w:before="0" w:after="0" w:line="276" w:lineRule="auto"/>
              <w:ind w:left="1080"/>
              <w:rPr>
                <w:rFonts w:cstheme="minorHAnsi"/>
              </w:rPr>
            </w:pPr>
            <w:r w:rsidRPr="00DB6882">
              <w:rPr>
                <w:rFonts w:cstheme="minorHAnsi"/>
              </w:rPr>
              <w:t>elementet</w:t>
            </w:r>
            <w:r w:rsidRPr="00DB6882">
              <w:rPr>
                <w:rFonts w:cstheme="minorHAnsi"/>
                <w:i/>
                <w:iCs/>
              </w:rPr>
              <w:t xml:space="preserve"> </w:t>
            </w:r>
            <w:r w:rsidRPr="00DB6882">
              <w:rPr>
                <w:rFonts w:cstheme="minorHAnsi"/>
              </w:rPr>
              <w:t>KodetVaerdi med følgende attributter:</w:t>
            </w:r>
          </w:p>
          <w:p w14:paraId="35CAA885" w14:textId="16B05C84" w:rsidR="00975F66" w:rsidRPr="00DB6882" w:rsidRDefault="00293584" w:rsidP="00975F66">
            <w:pPr>
              <w:pStyle w:val="Listeafsnit"/>
              <w:spacing w:before="0" w:after="0" w:line="276" w:lineRule="auto"/>
              <w:ind w:left="1080"/>
              <w:rPr>
                <w:rFonts w:cstheme="minorHAnsi"/>
                <w:i/>
                <w:iCs/>
              </w:rPr>
            </w:pPr>
            <w:r w:rsidRPr="00DB6882">
              <w:rPr>
                <w:rFonts w:cstheme="minorHAnsi"/>
                <w:i/>
                <w:iCs/>
              </w:rPr>
              <w:t>a1</w:t>
            </w:r>
            <w:r w:rsidR="00B7047A" w:rsidRPr="00DB6882">
              <w:rPr>
                <w:rFonts w:cstheme="minorHAnsi"/>
                <w:i/>
                <w:iCs/>
              </w:rPr>
              <w:t>.</w:t>
            </w:r>
            <w:r w:rsidRPr="00DB6882">
              <w:rPr>
                <w:rFonts w:cstheme="minorHAnsi"/>
                <w:i/>
                <w:iCs/>
              </w:rPr>
              <w:t xml:space="preserve"> </w:t>
            </w:r>
            <w:r w:rsidR="00975F66" w:rsidRPr="00DB6882">
              <w:rPr>
                <w:rFonts w:cstheme="minorHAnsi"/>
                <w:i/>
                <w:iCs/>
              </w:rPr>
              <w:t>Kode</w:t>
            </w:r>
          </w:p>
          <w:p w14:paraId="3AAFB6D5" w14:textId="300B2336" w:rsidR="00975F66" w:rsidRPr="00DB6882" w:rsidRDefault="00293584" w:rsidP="00975F66">
            <w:pPr>
              <w:pStyle w:val="Listeafsnit"/>
              <w:spacing w:before="0" w:after="0" w:line="276" w:lineRule="auto"/>
              <w:ind w:left="1080"/>
              <w:rPr>
                <w:rFonts w:cstheme="minorHAnsi"/>
              </w:rPr>
            </w:pPr>
            <w:r w:rsidRPr="00DB6882">
              <w:rPr>
                <w:rFonts w:cstheme="minorHAnsi"/>
                <w:i/>
                <w:iCs/>
              </w:rPr>
              <w:t>a2</w:t>
            </w:r>
            <w:r w:rsidR="00B7047A" w:rsidRPr="00DB6882">
              <w:rPr>
                <w:rFonts w:cstheme="minorHAnsi"/>
                <w:i/>
                <w:iCs/>
              </w:rPr>
              <w:t>.</w:t>
            </w:r>
            <w:r w:rsidRPr="00DB6882">
              <w:rPr>
                <w:rFonts w:cstheme="minorHAnsi"/>
                <w:i/>
                <w:iCs/>
              </w:rPr>
              <w:t xml:space="preserve"> </w:t>
            </w:r>
            <w:r w:rsidR="00975F66" w:rsidRPr="00DB6882">
              <w:rPr>
                <w:rFonts w:cstheme="minorHAnsi"/>
                <w:i/>
                <w:iCs/>
              </w:rPr>
              <w:t>Kodetekst</w:t>
            </w:r>
          </w:p>
          <w:p w14:paraId="0205CBEB" w14:textId="2BBB9F68" w:rsidR="00975F66" w:rsidRPr="00DB6882" w:rsidRDefault="00975F66" w:rsidP="00B7047A">
            <w:pPr>
              <w:pStyle w:val="Listeafsnit"/>
              <w:numPr>
                <w:ilvl w:val="0"/>
                <w:numId w:val="34"/>
              </w:numPr>
              <w:spacing w:before="0" w:after="0" w:line="276" w:lineRule="auto"/>
              <w:rPr>
                <w:rFonts w:cstheme="minorHAnsi"/>
              </w:rPr>
            </w:pPr>
            <w:r w:rsidRPr="00DB6882">
              <w:rPr>
                <w:rFonts w:cstheme="minorHAnsi"/>
              </w:rPr>
              <w:t>Og under-elementeterne Klassificering og Klassifikation med tilhørende attributter:</w:t>
            </w:r>
          </w:p>
          <w:p w14:paraId="336CB53D" w14:textId="61626FFA" w:rsidR="00975F66" w:rsidRPr="00DB6882" w:rsidRDefault="00B7047A" w:rsidP="00975F66">
            <w:pPr>
              <w:pStyle w:val="Listeafsnit"/>
              <w:spacing w:before="0" w:after="0" w:line="276" w:lineRule="auto"/>
              <w:ind w:left="1080"/>
              <w:rPr>
                <w:rFonts w:cstheme="minorHAnsi"/>
                <w:i/>
                <w:iCs/>
              </w:rPr>
            </w:pPr>
            <w:r w:rsidRPr="00DB6882">
              <w:rPr>
                <w:rFonts w:cstheme="minorHAnsi"/>
                <w:i/>
                <w:iCs/>
              </w:rPr>
              <w:t>b1</w:t>
            </w:r>
            <w:r w:rsidR="00975F66" w:rsidRPr="00DB6882">
              <w:rPr>
                <w:rFonts w:cstheme="minorHAnsi"/>
                <w:i/>
                <w:iCs/>
              </w:rPr>
              <w:t>. Forkortelse</w:t>
            </w:r>
          </w:p>
          <w:p w14:paraId="6C71A7D9" w14:textId="05D51B3A" w:rsidR="00975F66" w:rsidRPr="00DB6882" w:rsidRDefault="00B7047A" w:rsidP="00975F66">
            <w:pPr>
              <w:pStyle w:val="Listeafsnit"/>
              <w:spacing w:before="0" w:after="0" w:line="276" w:lineRule="auto"/>
              <w:ind w:left="1080"/>
              <w:rPr>
                <w:rFonts w:cstheme="minorHAnsi"/>
                <w:i/>
                <w:iCs/>
              </w:rPr>
            </w:pPr>
            <w:r w:rsidRPr="00DB6882">
              <w:rPr>
                <w:rFonts w:cstheme="minorHAnsi"/>
                <w:i/>
                <w:iCs/>
              </w:rPr>
              <w:t>b2</w:t>
            </w:r>
            <w:r w:rsidR="00383FF6" w:rsidRPr="00DB6882">
              <w:rPr>
                <w:rFonts w:cstheme="minorHAnsi"/>
                <w:i/>
                <w:iCs/>
              </w:rPr>
              <w:t>.</w:t>
            </w:r>
            <w:r w:rsidR="00975F66" w:rsidRPr="00DB6882">
              <w:rPr>
                <w:rFonts w:cstheme="minorHAnsi"/>
                <w:i/>
                <w:iCs/>
              </w:rPr>
              <w:t xml:space="preserve"> Navn</w:t>
            </w:r>
          </w:p>
          <w:p w14:paraId="506CFEE5" w14:textId="77777777" w:rsidR="00383FF6" w:rsidRPr="00DB6882" w:rsidRDefault="00383FF6" w:rsidP="00975F66">
            <w:pPr>
              <w:pStyle w:val="Listeafsnit"/>
              <w:spacing w:before="0" w:after="0" w:line="276" w:lineRule="auto"/>
              <w:ind w:left="1080"/>
              <w:rPr>
                <w:rFonts w:cstheme="minorHAnsi"/>
                <w:i/>
                <w:iCs/>
              </w:rPr>
            </w:pPr>
          </w:p>
          <w:p w14:paraId="637B0158" w14:textId="3ECD737E" w:rsidR="00383FF6" w:rsidRPr="00DB6882" w:rsidRDefault="00E76E06" w:rsidP="00383FF6">
            <w:pPr>
              <w:pStyle w:val="Listeafsnit"/>
              <w:spacing w:before="0" w:after="0" w:line="276" w:lineRule="auto"/>
              <w:ind w:left="1080"/>
              <w:rPr>
                <w:rFonts w:cstheme="minorHAnsi"/>
              </w:rPr>
            </w:pPr>
            <w:r w:rsidRPr="00DB6882">
              <w:rPr>
                <w:rFonts w:cstheme="minorHAnsi"/>
                <w:i/>
                <w:iCs/>
              </w:rPr>
              <w:t xml:space="preserve">a2. </w:t>
            </w:r>
            <w:r w:rsidR="00383FF6" w:rsidRPr="00DB6882">
              <w:rPr>
                <w:rFonts w:cstheme="minorHAnsi"/>
                <w:i/>
                <w:iCs/>
              </w:rPr>
              <w:t xml:space="preserve"> Tillaegskode </w:t>
            </w:r>
            <w:r w:rsidR="00383FF6" w:rsidRPr="00DB6882">
              <w:rPr>
                <w:rFonts w:cstheme="minorHAnsi"/>
              </w:rPr>
              <w:t>herunder</w:t>
            </w:r>
            <w:r w:rsidR="009962C0" w:rsidRPr="00DB6882">
              <w:rPr>
                <w:rFonts w:cstheme="minorHAnsi"/>
              </w:rPr>
              <w:t>:</w:t>
            </w:r>
          </w:p>
          <w:p w14:paraId="6611F690" w14:textId="77777777" w:rsidR="009962C0" w:rsidRPr="00DB6882" w:rsidRDefault="009962C0" w:rsidP="009962C0">
            <w:pPr>
              <w:pStyle w:val="Listeafsnit"/>
              <w:spacing w:before="0" w:after="0" w:line="276" w:lineRule="auto"/>
              <w:ind w:left="1080"/>
              <w:rPr>
                <w:rFonts w:cstheme="minorHAnsi"/>
              </w:rPr>
            </w:pPr>
            <w:r w:rsidRPr="00DB6882">
              <w:rPr>
                <w:rFonts w:cstheme="minorHAnsi"/>
              </w:rPr>
              <w:t>elementet KodetVaerdi med følgende attributter:</w:t>
            </w:r>
          </w:p>
          <w:p w14:paraId="5A2CD6DD" w14:textId="77777777" w:rsidR="009962C0" w:rsidRPr="00DB6882" w:rsidRDefault="009962C0" w:rsidP="009962C0">
            <w:pPr>
              <w:pStyle w:val="Listeafsnit"/>
              <w:spacing w:before="0" w:after="0" w:line="276" w:lineRule="auto"/>
              <w:ind w:left="1080"/>
              <w:rPr>
                <w:rFonts w:cstheme="minorHAnsi"/>
                <w:i/>
                <w:iCs/>
              </w:rPr>
            </w:pPr>
            <w:r w:rsidRPr="00DB6882">
              <w:rPr>
                <w:rFonts w:cstheme="minorHAnsi"/>
                <w:i/>
                <w:iCs/>
              </w:rPr>
              <w:lastRenderedPageBreak/>
              <w:t>ab.1 Kode</w:t>
            </w:r>
          </w:p>
          <w:p w14:paraId="053BD35A" w14:textId="77777777" w:rsidR="009962C0" w:rsidRPr="00DB6882" w:rsidRDefault="009962C0" w:rsidP="009962C0">
            <w:pPr>
              <w:pStyle w:val="Listeafsnit"/>
              <w:spacing w:before="0" w:after="0" w:line="276" w:lineRule="auto"/>
              <w:ind w:left="1080"/>
              <w:rPr>
                <w:rFonts w:cstheme="minorHAnsi"/>
              </w:rPr>
            </w:pPr>
            <w:r w:rsidRPr="00DB6882">
              <w:rPr>
                <w:rFonts w:cstheme="minorHAnsi"/>
                <w:i/>
                <w:iCs/>
              </w:rPr>
              <w:t>ab.2 Kodetekst</w:t>
            </w:r>
          </w:p>
          <w:p w14:paraId="6327C8DC" w14:textId="77777777" w:rsidR="009962C0" w:rsidRPr="00DB6882" w:rsidRDefault="009962C0" w:rsidP="009962C0">
            <w:pPr>
              <w:pStyle w:val="Listeafsnit"/>
              <w:spacing w:before="0" w:after="0" w:line="276" w:lineRule="auto"/>
              <w:ind w:left="1080"/>
              <w:rPr>
                <w:rFonts w:cstheme="minorHAnsi"/>
              </w:rPr>
            </w:pPr>
            <w:r w:rsidRPr="00DB6882">
              <w:rPr>
                <w:rFonts w:cstheme="minorHAnsi"/>
              </w:rPr>
              <w:t>Og under-elementeterne Klassificering og Klassifikation med tilhørende attributter:</w:t>
            </w:r>
          </w:p>
          <w:p w14:paraId="08517D5C" w14:textId="77777777" w:rsidR="009962C0" w:rsidRPr="00DB6882" w:rsidRDefault="009962C0" w:rsidP="009962C0">
            <w:pPr>
              <w:pStyle w:val="Listeafsnit"/>
              <w:spacing w:before="0" w:after="0" w:line="276" w:lineRule="auto"/>
              <w:ind w:left="1080"/>
              <w:rPr>
                <w:rFonts w:cstheme="minorHAnsi"/>
                <w:i/>
                <w:iCs/>
              </w:rPr>
            </w:pPr>
            <w:r w:rsidRPr="00DB6882">
              <w:rPr>
                <w:rFonts w:cstheme="minorHAnsi"/>
                <w:i/>
                <w:iCs/>
              </w:rPr>
              <w:t>ab3. Forkortelse</w:t>
            </w:r>
          </w:p>
          <w:p w14:paraId="3942F94E" w14:textId="77777777" w:rsidR="009962C0" w:rsidRPr="00DB6882" w:rsidRDefault="009962C0" w:rsidP="009962C0">
            <w:pPr>
              <w:pStyle w:val="Listeafsnit"/>
              <w:spacing w:before="0" w:after="0" w:line="276" w:lineRule="auto"/>
              <w:ind w:left="1080"/>
              <w:rPr>
                <w:rFonts w:cstheme="minorHAnsi"/>
                <w:i/>
                <w:iCs/>
              </w:rPr>
            </w:pPr>
            <w:r w:rsidRPr="00DB6882">
              <w:rPr>
                <w:rFonts w:cstheme="minorHAnsi"/>
                <w:i/>
                <w:iCs/>
              </w:rPr>
              <w:t>ab4. Navn</w:t>
            </w:r>
          </w:p>
          <w:p w14:paraId="73398E82" w14:textId="5962F8BB" w:rsidR="009962C0" w:rsidRPr="00DB6882" w:rsidRDefault="009962C0" w:rsidP="00383FF6">
            <w:pPr>
              <w:pStyle w:val="Listeafsnit"/>
              <w:spacing w:before="0" w:after="0" w:line="276" w:lineRule="auto"/>
              <w:ind w:left="1080"/>
              <w:rPr>
                <w:rFonts w:cstheme="minorHAnsi"/>
              </w:rPr>
            </w:pPr>
          </w:p>
          <w:p w14:paraId="59369638" w14:textId="41DAD22D" w:rsidR="005C26C5" w:rsidRPr="00DB6882" w:rsidRDefault="005C26C5" w:rsidP="00823C0A">
            <w:pPr>
              <w:pStyle w:val="Listeafsnit"/>
              <w:numPr>
                <w:ilvl w:val="0"/>
                <w:numId w:val="42"/>
              </w:numPr>
              <w:spacing w:before="0" w:after="0" w:line="276" w:lineRule="auto"/>
              <w:rPr>
                <w:rFonts w:cstheme="minorHAnsi"/>
              </w:rPr>
            </w:pPr>
            <w:r w:rsidRPr="00DB6882">
              <w:rPr>
                <w:rFonts w:cstheme="minorHAnsi"/>
                <w:i/>
                <w:iCs/>
              </w:rPr>
              <w:t>Indikation</w:t>
            </w:r>
            <w:r w:rsidRPr="00DB6882">
              <w:rPr>
                <w:rFonts w:cstheme="minorHAnsi"/>
              </w:rPr>
              <w:t xml:space="preserve"> herunder:</w:t>
            </w:r>
          </w:p>
          <w:p w14:paraId="33EDDE31" w14:textId="7104D893" w:rsidR="0098271C" w:rsidRPr="00DB6882" w:rsidRDefault="0077026A" w:rsidP="005E09C7">
            <w:pPr>
              <w:pStyle w:val="Listeafsnit"/>
              <w:numPr>
                <w:ilvl w:val="0"/>
                <w:numId w:val="36"/>
              </w:numPr>
              <w:spacing w:before="0" w:after="0" w:line="276" w:lineRule="auto"/>
              <w:rPr>
                <w:rFonts w:cstheme="minorHAnsi"/>
              </w:rPr>
            </w:pPr>
            <w:r w:rsidRPr="00DB6882">
              <w:rPr>
                <w:rFonts w:cstheme="minorHAnsi"/>
              </w:rPr>
              <w:t>U</w:t>
            </w:r>
            <w:r w:rsidR="0098271C" w:rsidRPr="00DB6882">
              <w:rPr>
                <w:rFonts w:cstheme="minorHAnsi"/>
              </w:rPr>
              <w:t>nderelementet</w:t>
            </w:r>
            <w:r w:rsidR="0098271C" w:rsidRPr="00DB6882">
              <w:rPr>
                <w:rFonts w:cstheme="minorHAnsi"/>
                <w:i/>
                <w:iCs/>
              </w:rPr>
              <w:t xml:space="preserve"> </w:t>
            </w:r>
            <w:r w:rsidR="0098271C" w:rsidRPr="00DB6882">
              <w:rPr>
                <w:rFonts w:cstheme="minorHAnsi"/>
              </w:rPr>
              <w:t>KodetVaerdi med følgende attributter:</w:t>
            </w:r>
          </w:p>
          <w:p w14:paraId="4771D0D2" w14:textId="32FFE90E" w:rsidR="0098271C" w:rsidRPr="00DB6882" w:rsidRDefault="005E09C7" w:rsidP="0098271C">
            <w:pPr>
              <w:pStyle w:val="Listeafsnit"/>
              <w:spacing w:before="0" w:after="0" w:line="276" w:lineRule="auto"/>
              <w:ind w:left="1080"/>
              <w:rPr>
                <w:rFonts w:cstheme="minorHAnsi"/>
                <w:i/>
                <w:iCs/>
              </w:rPr>
            </w:pPr>
            <w:r w:rsidRPr="00DB6882">
              <w:rPr>
                <w:rFonts w:cstheme="minorHAnsi"/>
              </w:rPr>
              <w:t>a</w:t>
            </w:r>
            <w:r w:rsidR="0098271C" w:rsidRPr="00DB6882">
              <w:rPr>
                <w:rFonts w:cstheme="minorHAnsi"/>
              </w:rPr>
              <w:t xml:space="preserve">1. </w:t>
            </w:r>
            <w:r w:rsidR="0098271C" w:rsidRPr="00DB6882">
              <w:rPr>
                <w:rFonts w:cstheme="minorHAnsi"/>
                <w:i/>
                <w:iCs/>
              </w:rPr>
              <w:t>Kode</w:t>
            </w:r>
          </w:p>
          <w:p w14:paraId="7464EC04" w14:textId="75EDCE41" w:rsidR="0098271C" w:rsidRPr="00DB6882" w:rsidRDefault="005E09C7" w:rsidP="0098271C">
            <w:pPr>
              <w:pStyle w:val="Listeafsnit"/>
              <w:spacing w:before="0" w:after="0" w:line="276" w:lineRule="auto"/>
              <w:ind w:left="1080"/>
              <w:rPr>
                <w:rFonts w:cstheme="minorHAnsi"/>
              </w:rPr>
            </w:pPr>
            <w:r w:rsidRPr="00DB6882">
              <w:rPr>
                <w:rFonts w:cstheme="minorHAnsi"/>
                <w:i/>
                <w:iCs/>
              </w:rPr>
              <w:t>a</w:t>
            </w:r>
            <w:r w:rsidR="0098271C" w:rsidRPr="00DB6882">
              <w:rPr>
                <w:rFonts w:cstheme="minorHAnsi"/>
                <w:i/>
                <w:iCs/>
              </w:rPr>
              <w:t>2. Kodetekst</w:t>
            </w:r>
          </w:p>
          <w:p w14:paraId="5EBF4C96" w14:textId="6BCA38B3" w:rsidR="0098271C" w:rsidRPr="00DB6882" w:rsidRDefault="0098271C" w:rsidP="005E09C7">
            <w:pPr>
              <w:pStyle w:val="Listeafsnit"/>
              <w:numPr>
                <w:ilvl w:val="0"/>
                <w:numId w:val="36"/>
              </w:numPr>
              <w:spacing w:before="0" w:after="0" w:line="276" w:lineRule="auto"/>
              <w:rPr>
                <w:rFonts w:cstheme="minorHAnsi"/>
              </w:rPr>
            </w:pPr>
            <w:r w:rsidRPr="00DB6882">
              <w:rPr>
                <w:rFonts w:cstheme="minorHAnsi"/>
              </w:rPr>
              <w:t>Og under-elementeterne Klassificering og Klassifikation med tilhørende attributter:</w:t>
            </w:r>
          </w:p>
          <w:p w14:paraId="6BEA0F80" w14:textId="2A4CED13" w:rsidR="0098271C" w:rsidRPr="00DB6882" w:rsidRDefault="005E09C7" w:rsidP="0098271C">
            <w:pPr>
              <w:pStyle w:val="Listeafsnit"/>
              <w:spacing w:before="0" w:after="0" w:line="276" w:lineRule="auto"/>
              <w:ind w:left="1080"/>
              <w:rPr>
                <w:rFonts w:cstheme="minorHAnsi"/>
                <w:i/>
                <w:iCs/>
              </w:rPr>
            </w:pPr>
            <w:r w:rsidRPr="00DB6882">
              <w:rPr>
                <w:rFonts w:cstheme="minorHAnsi"/>
                <w:i/>
                <w:iCs/>
              </w:rPr>
              <w:t>b</w:t>
            </w:r>
            <w:r w:rsidR="0098271C" w:rsidRPr="00DB6882">
              <w:rPr>
                <w:rFonts w:cstheme="minorHAnsi"/>
                <w:i/>
                <w:iCs/>
              </w:rPr>
              <w:t>1. Forkortelse</w:t>
            </w:r>
          </w:p>
          <w:p w14:paraId="49789EA9" w14:textId="1217C2E9" w:rsidR="005C26C5" w:rsidRPr="00DB6882" w:rsidRDefault="0098271C" w:rsidP="0098271C">
            <w:pPr>
              <w:pStyle w:val="Listeafsnit"/>
              <w:spacing w:before="0" w:after="0" w:line="276" w:lineRule="auto"/>
              <w:rPr>
                <w:rFonts w:cstheme="minorHAnsi"/>
              </w:rPr>
            </w:pPr>
            <w:r w:rsidRPr="00DB6882">
              <w:rPr>
                <w:rFonts w:cstheme="minorHAnsi"/>
                <w:i/>
                <w:iCs/>
              </w:rPr>
              <w:t xml:space="preserve">      </w:t>
            </w:r>
            <w:r w:rsidR="009B7F83" w:rsidRPr="00DB6882">
              <w:rPr>
                <w:rFonts w:cstheme="minorHAnsi"/>
                <w:i/>
                <w:iCs/>
              </w:rPr>
              <w:t xml:space="preserve"> </w:t>
            </w:r>
            <w:r w:rsidRPr="00DB6882">
              <w:rPr>
                <w:rFonts w:cstheme="minorHAnsi"/>
                <w:i/>
                <w:iCs/>
              </w:rPr>
              <w:t xml:space="preserve"> </w:t>
            </w:r>
            <w:r w:rsidR="005E09C7" w:rsidRPr="00DB6882">
              <w:rPr>
                <w:rFonts w:cstheme="minorHAnsi"/>
                <w:i/>
                <w:iCs/>
              </w:rPr>
              <w:t>b</w:t>
            </w:r>
            <w:r w:rsidRPr="00DB6882">
              <w:rPr>
                <w:rFonts w:cstheme="minorHAnsi"/>
                <w:i/>
                <w:iCs/>
              </w:rPr>
              <w:t>2. Navn</w:t>
            </w:r>
          </w:p>
          <w:p w14:paraId="6BD977C8" w14:textId="757E0E21" w:rsidR="00655399" w:rsidRPr="00DB6882" w:rsidRDefault="00655399" w:rsidP="00655399">
            <w:pPr>
              <w:pStyle w:val="Listeafsnit"/>
              <w:spacing w:before="0" w:after="0" w:line="276" w:lineRule="auto"/>
              <w:ind w:left="1080"/>
              <w:rPr>
                <w:rFonts w:cstheme="minorHAnsi"/>
              </w:rPr>
            </w:pPr>
          </w:p>
          <w:p w14:paraId="4BAE9740" w14:textId="46052751" w:rsidR="0098271C" w:rsidRPr="00DB6882" w:rsidRDefault="00553CC3" w:rsidP="00823C0A">
            <w:pPr>
              <w:pStyle w:val="Listeafsnit"/>
              <w:numPr>
                <w:ilvl w:val="0"/>
                <w:numId w:val="42"/>
              </w:numPr>
              <w:spacing w:before="0" w:after="0" w:line="276" w:lineRule="auto"/>
              <w:rPr>
                <w:rFonts w:cstheme="minorHAnsi"/>
              </w:rPr>
            </w:pPr>
            <w:r w:rsidRPr="00DB6882">
              <w:rPr>
                <w:rFonts w:cstheme="minorHAnsi"/>
                <w:i/>
                <w:iCs/>
              </w:rPr>
              <w:t xml:space="preserve">Prioritet </w:t>
            </w:r>
            <w:r w:rsidRPr="00DB6882">
              <w:rPr>
                <w:rFonts w:cstheme="minorHAnsi"/>
              </w:rPr>
              <w:t>herunder:</w:t>
            </w:r>
          </w:p>
          <w:p w14:paraId="26A77E38" w14:textId="5FCDD4D9" w:rsidR="0077026A" w:rsidRPr="00DB6882" w:rsidRDefault="0077026A" w:rsidP="005E09C7">
            <w:pPr>
              <w:pStyle w:val="Listeafsnit"/>
              <w:numPr>
                <w:ilvl w:val="0"/>
                <w:numId w:val="37"/>
              </w:numPr>
              <w:spacing w:before="0" w:after="0" w:line="276" w:lineRule="auto"/>
              <w:rPr>
                <w:rFonts w:cstheme="minorHAnsi"/>
              </w:rPr>
            </w:pPr>
            <w:r w:rsidRPr="00DB6882">
              <w:rPr>
                <w:rFonts w:cstheme="minorHAnsi"/>
              </w:rPr>
              <w:t>Underelementet</w:t>
            </w:r>
            <w:r w:rsidRPr="00DB6882">
              <w:rPr>
                <w:rFonts w:cstheme="minorHAnsi"/>
                <w:i/>
                <w:iCs/>
              </w:rPr>
              <w:t xml:space="preserve"> </w:t>
            </w:r>
            <w:r w:rsidRPr="00DB6882">
              <w:rPr>
                <w:rFonts w:cstheme="minorHAnsi"/>
              </w:rPr>
              <w:t>KodetVaerdi med følgende attributter:</w:t>
            </w:r>
          </w:p>
          <w:p w14:paraId="02A2010A" w14:textId="47D59BC0" w:rsidR="0077026A" w:rsidRPr="00DB6882" w:rsidRDefault="005E09C7" w:rsidP="0077026A">
            <w:pPr>
              <w:pStyle w:val="Listeafsnit"/>
              <w:spacing w:before="0" w:after="0" w:line="276" w:lineRule="auto"/>
              <w:ind w:left="1080"/>
              <w:rPr>
                <w:rFonts w:cstheme="minorHAnsi"/>
                <w:i/>
                <w:iCs/>
              </w:rPr>
            </w:pPr>
            <w:r w:rsidRPr="00DB6882">
              <w:rPr>
                <w:rFonts w:cstheme="minorHAnsi"/>
              </w:rPr>
              <w:t>a</w:t>
            </w:r>
            <w:r w:rsidR="0077026A" w:rsidRPr="00DB6882">
              <w:rPr>
                <w:rFonts w:cstheme="minorHAnsi"/>
              </w:rPr>
              <w:t xml:space="preserve">1. </w:t>
            </w:r>
            <w:r w:rsidR="0077026A" w:rsidRPr="00DB6882">
              <w:rPr>
                <w:rFonts w:cstheme="minorHAnsi"/>
                <w:i/>
                <w:iCs/>
              </w:rPr>
              <w:t>Kode</w:t>
            </w:r>
          </w:p>
          <w:p w14:paraId="1C0E962E" w14:textId="640ADF28" w:rsidR="0077026A" w:rsidRPr="00DB6882" w:rsidRDefault="005E09C7" w:rsidP="0077026A">
            <w:pPr>
              <w:pStyle w:val="Listeafsnit"/>
              <w:spacing w:before="0" w:after="0" w:line="276" w:lineRule="auto"/>
              <w:ind w:left="1080"/>
              <w:rPr>
                <w:rFonts w:cstheme="minorHAnsi"/>
              </w:rPr>
            </w:pPr>
            <w:r w:rsidRPr="00DB6882">
              <w:rPr>
                <w:rFonts w:cstheme="minorHAnsi"/>
                <w:i/>
                <w:iCs/>
              </w:rPr>
              <w:t>a</w:t>
            </w:r>
            <w:r w:rsidR="0077026A" w:rsidRPr="00DB6882">
              <w:rPr>
                <w:rFonts w:cstheme="minorHAnsi"/>
                <w:i/>
                <w:iCs/>
              </w:rPr>
              <w:t>2. Kodetekst</w:t>
            </w:r>
          </w:p>
          <w:p w14:paraId="76A4295E" w14:textId="7E9DFE2B" w:rsidR="0077026A" w:rsidRPr="00DB6882" w:rsidRDefault="0077026A" w:rsidP="005E09C7">
            <w:pPr>
              <w:pStyle w:val="Listeafsnit"/>
              <w:numPr>
                <w:ilvl w:val="0"/>
                <w:numId w:val="37"/>
              </w:numPr>
              <w:spacing w:before="0" w:after="0" w:line="276" w:lineRule="auto"/>
              <w:rPr>
                <w:rFonts w:cstheme="minorHAnsi"/>
              </w:rPr>
            </w:pPr>
            <w:r w:rsidRPr="00DB6882">
              <w:rPr>
                <w:rFonts w:cstheme="minorHAnsi"/>
              </w:rPr>
              <w:t>Og underelementeterne Klassificering og Klassifikation med tilhørende attributter:</w:t>
            </w:r>
          </w:p>
          <w:p w14:paraId="743DD113" w14:textId="7A003093" w:rsidR="0077026A" w:rsidRPr="00DB6882" w:rsidRDefault="005E09C7" w:rsidP="0077026A">
            <w:pPr>
              <w:pStyle w:val="Listeafsnit"/>
              <w:spacing w:before="0" w:after="0" w:line="276" w:lineRule="auto"/>
              <w:ind w:left="1080"/>
              <w:rPr>
                <w:rFonts w:cstheme="minorHAnsi"/>
                <w:i/>
                <w:iCs/>
              </w:rPr>
            </w:pPr>
            <w:r w:rsidRPr="00DB6882">
              <w:rPr>
                <w:rFonts w:cstheme="minorHAnsi"/>
                <w:i/>
                <w:iCs/>
              </w:rPr>
              <w:t>b</w:t>
            </w:r>
            <w:r w:rsidR="0077026A" w:rsidRPr="00DB6882">
              <w:rPr>
                <w:rFonts w:cstheme="minorHAnsi"/>
                <w:i/>
                <w:iCs/>
              </w:rPr>
              <w:t>1. Forkortelse</w:t>
            </w:r>
          </w:p>
          <w:p w14:paraId="3DC11806" w14:textId="67B104BA" w:rsidR="00553CC3" w:rsidRPr="00DB6882" w:rsidRDefault="005E09C7" w:rsidP="0077026A">
            <w:pPr>
              <w:pStyle w:val="Listeafsnit"/>
              <w:spacing w:before="0" w:after="0" w:line="276" w:lineRule="auto"/>
              <w:ind w:left="1080"/>
              <w:rPr>
                <w:rFonts w:cstheme="minorHAnsi"/>
                <w:i/>
                <w:iCs/>
              </w:rPr>
            </w:pPr>
            <w:r w:rsidRPr="00DB6882">
              <w:rPr>
                <w:rFonts w:cstheme="minorHAnsi"/>
                <w:i/>
                <w:iCs/>
              </w:rPr>
              <w:t>b</w:t>
            </w:r>
            <w:r w:rsidR="0077026A" w:rsidRPr="00DB6882">
              <w:rPr>
                <w:rFonts w:cstheme="minorHAnsi"/>
                <w:i/>
                <w:iCs/>
              </w:rPr>
              <w:t>2. Navn</w:t>
            </w:r>
          </w:p>
          <w:p w14:paraId="251EFD8F" w14:textId="77777777" w:rsidR="00A46EF2" w:rsidRPr="00DB6882" w:rsidRDefault="00A46EF2" w:rsidP="0077026A">
            <w:pPr>
              <w:pStyle w:val="Listeafsnit"/>
              <w:spacing w:before="0" w:after="0" w:line="276" w:lineRule="auto"/>
              <w:ind w:left="1080"/>
              <w:rPr>
                <w:rFonts w:cstheme="minorHAnsi"/>
                <w:i/>
                <w:iCs/>
              </w:rPr>
            </w:pPr>
          </w:p>
          <w:p w14:paraId="508C8903" w14:textId="77777777" w:rsidR="00A46EF2" w:rsidRPr="00DB6882" w:rsidRDefault="00A46EF2" w:rsidP="00A46EF2">
            <w:pPr>
              <w:spacing w:before="0" w:after="0" w:line="276" w:lineRule="auto"/>
              <w:rPr>
                <w:rFonts w:cstheme="minorHAnsi"/>
                <w:i/>
                <w:iCs/>
              </w:rPr>
            </w:pPr>
          </w:p>
          <w:p w14:paraId="1BA4BCDA" w14:textId="7FB6C0DF" w:rsidR="00A46EF2" w:rsidRPr="00DB6882" w:rsidRDefault="00A46EF2" w:rsidP="00823C0A">
            <w:pPr>
              <w:pStyle w:val="Listeafsnit"/>
              <w:numPr>
                <w:ilvl w:val="0"/>
                <w:numId w:val="42"/>
              </w:numPr>
              <w:spacing w:before="0" w:after="0" w:line="276" w:lineRule="auto"/>
              <w:rPr>
                <w:rFonts w:cstheme="minorHAnsi"/>
              </w:rPr>
            </w:pPr>
            <w:r w:rsidRPr="00DB6882">
              <w:rPr>
                <w:rFonts w:cstheme="minorHAnsi"/>
                <w:i/>
                <w:iCs/>
              </w:rPr>
              <w:t>Afslutningsårsag</w:t>
            </w:r>
            <w:r w:rsidR="00FF192C" w:rsidRPr="00DB6882">
              <w:rPr>
                <w:rFonts w:cstheme="minorHAnsi"/>
              </w:rPr>
              <w:t xml:space="preserve"> herunder:</w:t>
            </w:r>
          </w:p>
          <w:p w14:paraId="1D559125" w14:textId="6D1DEAC3" w:rsidR="00FF192C" w:rsidRPr="00DB6882" w:rsidRDefault="00FF192C" w:rsidP="00396123">
            <w:pPr>
              <w:pStyle w:val="Listeafsnit"/>
              <w:numPr>
                <w:ilvl w:val="0"/>
                <w:numId w:val="38"/>
              </w:numPr>
              <w:spacing w:before="0" w:after="0" w:line="276" w:lineRule="auto"/>
              <w:rPr>
                <w:rFonts w:cstheme="minorHAnsi"/>
              </w:rPr>
            </w:pPr>
            <w:r w:rsidRPr="00DB6882">
              <w:rPr>
                <w:rFonts w:cstheme="minorHAnsi"/>
              </w:rPr>
              <w:t>Underelementet</w:t>
            </w:r>
            <w:r w:rsidRPr="00DB6882">
              <w:rPr>
                <w:rFonts w:cstheme="minorHAnsi"/>
                <w:i/>
                <w:iCs/>
              </w:rPr>
              <w:t xml:space="preserve"> </w:t>
            </w:r>
            <w:r w:rsidRPr="00DB6882">
              <w:rPr>
                <w:rFonts w:cstheme="minorHAnsi"/>
              </w:rPr>
              <w:t>KodetVaerdi med følgende attributter:</w:t>
            </w:r>
          </w:p>
          <w:p w14:paraId="76AE02C4" w14:textId="082EF5B5" w:rsidR="00FF192C" w:rsidRPr="00DB6882" w:rsidRDefault="00396123" w:rsidP="00FF192C">
            <w:pPr>
              <w:pStyle w:val="Listeafsnit"/>
              <w:spacing w:before="0" w:after="0" w:line="276" w:lineRule="auto"/>
              <w:ind w:left="1080"/>
              <w:rPr>
                <w:rFonts w:cstheme="minorHAnsi"/>
                <w:i/>
                <w:iCs/>
              </w:rPr>
            </w:pPr>
            <w:r w:rsidRPr="00DB6882">
              <w:rPr>
                <w:rFonts w:cstheme="minorHAnsi"/>
              </w:rPr>
              <w:t>a</w:t>
            </w:r>
            <w:r w:rsidR="00FF192C" w:rsidRPr="00DB6882">
              <w:rPr>
                <w:rFonts w:cstheme="minorHAnsi"/>
              </w:rPr>
              <w:t xml:space="preserve">1. </w:t>
            </w:r>
            <w:r w:rsidR="00FF192C" w:rsidRPr="00DB6882">
              <w:rPr>
                <w:rFonts w:cstheme="minorHAnsi"/>
                <w:i/>
                <w:iCs/>
              </w:rPr>
              <w:t>Kode</w:t>
            </w:r>
          </w:p>
          <w:p w14:paraId="0CAD209A" w14:textId="44F4E93A" w:rsidR="00FF192C" w:rsidRPr="00DB6882" w:rsidRDefault="00396123" w:rsidP="00FF192C">
            <w:pPr>
              <w:pStyle w:val="Listeafsnit"/>
              <w:spacing w:before="0" w:after="0" w:line="276" w:lineRule="auto"/>
              <w:ind w:left="1080"/>
              <w:rPr>
                <w:rFonts w:cstheme="minorHAnsi"/>
              </w:rPr>
            </w:pPr>
            <w:r w:rsidRPr="00DB6882">
              <w:rPr>
                <w:rFonts w:cstheme="minorHAnsi"/>
                <w:i/>
                <w:iCs/>
              </w:rPr>
              <w:t>a</w:t>
            </w:r>
            <w:r w:rsidR="00FF192C" w:rsidRPr="00DB6882">
              <w:rPr>
                <w:rFonts w:cstheme="minorHAnsi"/>
                <w:i/>
                <w:iCs/>
              </w:rPr>
              <w:t>2. Kodetekst</w:t>
            </w:r>
          </w:p>
          <w:p w14:paraId="68C8701C" w14:textId="0615B1D3" w:rsidR="00FF192C" w:rsidRPr="00DB6882" w:rsidRDefault="00FF192C" w:rsidP="00396123">
            <w:pPr>
              <w:pStyle w:val="Listeafsnit"/>
              <w:numPr>
                <w:ilvl w:val="0"/>
                <w:numId w:val="38"/>
              </w:numPr>
              <w:spacing w:before="0" w:after="0" w:line="276" w:lineRule="auto"/>
              <w:rPr>
                <w:rFonts w:cstheme="minorHAnsi"/>
              </w:rPr>
            </w:pPr>
            <w:r w:rsidRPr="00DB6882">
              <w:rPr>
                <w:rFonts w:cstheme="minorHAnsi"/>
              </w:rPr>
              <w:t>Og underelementeterne Klassificering og Klassifikation med tilhørende attributter:</w:t>
            </w:r>
          </w:p>
          <w:p w14:paraId="6C81DCE7" w14:textId="344792F4" w:rsidR="00FF192C" w:rsidRPr="00DB6882" w:rsidRDefault="00396123" w:rsidP="00FF192C">
            <w:pPr>
              <w:pStyle w:val="Listeafsnit"/>
              <w:spacing w:before="0" w:after="0" w:line="276" w:lineRule="auto"/>
              <w:ind w:left="1080"/>
              <w:rPr>
                <w:rFonts w:cstheme="minorHAnsi"/>
                <w:i/>
                <w:iCs/>
              </w:rPr>
            </w:pPr>
            <w:r w:rsidRPr="00DB6882">
              <w:rPr>
                <w:rFonts w:cstheme="minorHAnsi"/>
                <w:i/>
                <w:iCs/>
              </w:rPr>
              <w:t>b</w:t>
            </w:r>
            <w:r w:rsidR="00FF192C" w:rsidRPr="00DB6882">
              <w:rPr>
                <w:rFonts w:cstheme="minorHAnsi"/>
                <w:i/>
                <w:iCs/>
              </w:rPr>
              <w:t>1. Forkortelse</w:t>
            </w:r>
          </w:p>
          <w:p w14:paraId="4D0477FD" w14:textId="227FA7B8" w:rsidR="00FF192C" w:rsidRPr="00DB6882" w:rsidRDefault="00396123" w:rsidP="00FF192C">
            <w:pPr>
              <w:pStyle w:val="Listeafsnit"/>
              <w:spacing w:before="0" w:after="0" w:line="276" w:lineRule="auto"/>
              <w:ind w:left="1080"/>
              <w:rPr>
                <w:rFonts w:cstheme="minorHAnsi"/>
                <w:i/>
                <w:iCs/>
              </w:rPr>
            </w:pPr>
            <w:r w:rsidRPr="00DB6882">
              <w:rPr>
                <w:rFonts w:cstheme="minorHAnsi"/>
                <w:i/>
                <w:iCs/>
              </w:rPr>
              <w:t>b</w:t>
            </w:r>
            <w:r w:rsidR="00FF192C" w:rsidRPr="00DB6882">
              <w:rPr>
                <w:rFonts w:cstheme="minorHAnsi"/>
                <w:i/>
                <w:iCs/>
              </w:rPr>
              <w:t>2. Navn</w:t>
            </w:r>
          </w:p>
          <w:p w14:paraId="1932B531" w14:textId="77777777" w:rsidR="00FF192C" w:rsidRPr="00DB6882" w:rsidRDefault="00FF192C" w:rsidP="00FF192C">
            <w:pPr>
              <w:spacing w:before="0" w:after="0" w:line="276" w:lineRule="auto"/>
              <w:rPr>
                <w:rFonts w:cstheme="minorHAnsi"/>
              </w:rPr>
            </w:pPr>
          </w:p>
          <w:p w14:paraId="283DFC16" w14:textId="4AE0B15C" w:rsidR="00CD2E73" w:rsidRPr="00DB6882" w:rsidRDefault="00CD2E73" w:rsidP="00823C0A">
            <w:pPr>
              <w:pStyle w:val="Listeafsnit"/>
              <w:numPr>
                <w:ilvl w:val="0"/>
                <w:numId w:val="42"/>
              </w:numPr>
              <w:spacing w:before="0" w:after="0" w:line="276" w:lineRule="auto"/>
              <w:rPr>
                <w:rFonts w:cstheme="minorHAnsi"/>
              </w:rPr>
            </w:pPr>
            <w:r w:rsidRPr="00DB6882">
              <w:rPr>
                <w:rFonts w:cstheme="minorHAnsi"/>
                <w:i/>
                <w:iCs/>
              </w:rPr>
              <w:t>Udloesende_haendelse</w:t>
            </w:r>
            <w:r w:rsidR="006A3B66" w:rsidRPr="00DB6882">
              <w:rPr>
                <w:rFonts w:cstheme="minorHAnsi"/>
              </w:rPr>
              <w:t xml:space="preserve"> herunder tilhørende attributter</w:t>
            </w:r>
          </w:p>
          <w:p w14:paraId="0F719E13" w14:textId="08C1B9CD" w:rsidR="006A3B66" w:rsidRPr="00DB6882" w:rsidRDefault="009B7F83" w:rsidP="006A3B66">
            <w:pPr>
              <w:pStyle w:val="Listeafsnit"/>
              <w:spacing w:before="0" w:after="0" w:line="276" w:lineRule="auto"/>
              <w:rPr>
                <w:rFonts w:cstheme="minorHAnsi"/>
                <w:i/>
                <w:iCs/>
              </w:rPr>
            </w:pPr>
            <w:r w:rsidRPr="00DB6882">
              <w:rPr>
                <w:rFonts w:cstheme="minorHAnsi"/>
                <w:i/>
                <w:iCs/>
              </w:rPr>
              <w:t>g</w:t>
            </w:r>
            <w:r w:rsidR="006A3B66" w:rsidRPr="00DB6882">
              <w:rPr>
                <w:rFonts w:cstheme="minorHAnsi"/>
                <w:i/>
                <w:iCs/>
              </w:rPr>
              <w:t>1. Rekvisition_Identifikation</w:t>
            </w:r>
          </w:p>
          <w:p w14:paraId="1E67B878" w14:textId="58999B2C" w:rsidR="006A3B66" w:rsidRPr="00DB6882" w:rsidRDefault="009B7F83" w:rsidP="006A3B66">
            <w:pPr>
              <w:pStyle w:val="Listeafsnit"/>
              <w:spacing w:before="0" w:after="0" w:line="276" w:lineRule="auto"/>
              <w:rPr>
                <w:rFonts w:cstheme="minorHAnsi"/>
                <w:i/>
                <w:iCs/>
              </w:rPr>
            </w:pPr>
            <w:r w:rsidRPr="00DB6882">
              <w:rPr>
                <w:rFonts w:cstheme="minorHAnsi"/>
                <w:i/>
                <w:iCs/>
              </w:rPr>
              <w:t>g</w:t>
            </w:r>
            <w:r w:rsidR="006A3B66" w:rsidRPr="00DB6882">
              <w:rPr>
                <w:rFonts w:cstheme="minorHAnsi"/>
                <w:i/>
                <w:iCs/>
              </w:rPr>
              <w:t>2. Ordination_Identifikation</w:t>
            </w:r>
          </w:p>
          <w:p w14:paraId="1B124486" w14:textId="7306198F" w:rsidR="006A3B66" w:rsidRPr="00DB6882" w:rsidRDefault="009B7F83" w:rsidP="006A3B66">
            <w:pPr>
              <w:pStyle w:val="Listeafsnit"/>
              <w:spacing w:before="0" w:after="0" w:line="276" w:lineRule="auto"/>
              <w:rPr>
                <w:rFonts w:cstheme="minorHAnsi"/>
                <w:i/>
                <w:iCs/>
              </w:rPr>
            </w:pPr>
            <w:r w:rsidRPr="00DB6882">
              <w:rPr>
                <w:rFonts w:cstheme="minorHAnsi"/>
                <w:i/>
                <w:iCs/>
              </w:rPr>
              <w:t>g</w:t>
            </w:r>
            <w:r w:rsidR="006A3B66" w:rsidRPr="00DB6882">
              <w:rPr>
                <w:rFonts w:cstheme="minorHAnsi"/>
                <w:i/>
                <w:iCs/>
              </w:rPr>
              <w:t>3. Planlagt_procedure_Identifikation</w:t>
            </w:r>
          </w:p>
          <w:p w14:paraId="62B8DD75" w14:textId="77777777" w:rsidR="008D4D7E" w:rsidRPr="00DB6882" w:rsidRDefault="008D4D7E" w:rsidP="006A3B66">
            <w:pPr>
              <w:pStyle w:val="Listeafsnit"/>
              <w:spacing w:before="0" w:after="0" w:line="276" w:lineRule="auto"/>
              <w:rPr>
                <w:rFonts w:cstheme="minorHAnsi"/>
                <w:i/>
                <w:iCs/>
              </w:rPr>
            </w:pPr>
          </w:p>
          <w:p w14:paraId="4093CD95" w14:textId="7D96038B" w:rsidR="00520E16" w:rsidRPr="00DB6882" w:rsidRDefault="008D4D7E" w:rsidP="00823C0A">
            <w:pPr>
              <w:pStyle w:val="Listeafsnit"/>
              <w:numPr>
                <w:ilvl w:val="0"/>
                <w:numId w:val="42"/>
              </w:numPr>
              <w:spacing w:before="0" w:after="0" w:line="276" w:lineRule="auto"/>
              <w:rPr>
                <w:rFonts w:cstheme="minorHAnsi"/>
              </w:rPr>
            </w:pPr>
            <w:r w:rsidRPr="00DB6882">
              <w:rPr>
                <w:rFonts w:cstheme="minorHAnsi"/>
                <w:i/>
                <w:iCs/>
              </w:rPr>
              <w:t>Udfoert_procedure_rekvireret_af</w:t>
            </w:r>
            <w:r w:rsidRPr="00DB6882">
              <w:rPr>
                <w:rFonts w:cstheme="minorHAnsi"/>
              </w:rPr>
              <w:t>:</w:t>
            </w:r>
          </w:p>
          <w:p w14:paraId="557C0AD8" w14:textId="77777777" w:rsidR="00520E16" w:rsidRPr="00DB6882" w:rsidRDefault="00520E16" w:rsidP="00520E16">
            <w:pPr>
              <w:pStyle w:val="Listeafsnit"/>
              <w:numPr>
                <w:ilvl w:val="0"/>
                <w:numId w:val="35"/>
              </w:numPr>
              <w:spacing w:before="0" w:after="0" w:line="276" w:lineRule="auto"/>
              <w:rPr>
                <w:rFonts w:cstheme="minorHAnsi"/>
                <w:bCs/>
              </w:rPr>
            </w:pPr>
            <w:r w:rsidRPr="00DB6882">
              <w:rPr>
                <w:rFonts w:cstheme="minorHAnsi"/>
                <w:bCs/>
              </w:rPr>
              <w:t>Rekvirerende_behandler og AnsvarligPerson med følgende attributter:</w:t>
            </w:r>
          </w:p>
          <w:p w14:paraId="12B8D105" w14:textId="77777777" w:rsidR="00520E16" w:rsidRPr="00DB6882" w:rsidRDefault="00520E16" w:rsidP="00520E16">
            <w:pPr>
              <w:pStyle w:val="Listeafsnit"/>
              <w:spacing w:before="0" w:after="0" w:line="276" w:lineRule="auto"/>
              <w:ind w:left="1080"/>
              <w:rPr>
                <w:rFonts w:cstheme="minorHAnsi"/>
                <w:bCs/>
                <w:i/>
                <w:iCs/>
                <w:lang w:val="en-US"/>
              </w:rPr>
            </w:pPr>
            <w:r w:rsidRPr="00DB6882">
              <w:rPr>
                <w:rFonts w:cstheme="minorHAnsi"/>
                <w:bCs/>
                <w:i/>
                <w:iCs/>
                <w:lang w:val="en-US"/>
              </w:rPr>
              <w:t>a1. Identifikation</w:t>
            </w:r>
          </w:p>
          <w:p w14:paraId="57376A68" w14:textId="77777777" w:rsidR="00520E16" w:rsidRPr="00DB6882" w:rsidRDefault="00520E16" w:rsidP="00520E16">
            <w:pPr>
              <w:pStyle w:val="Listeafsnit"/>
              <w:spacing w:before="0" w:after="0" w:line="276" w:lineRule="auto"/>
              <w:ind w:left="1080"/>
              <w:rPr>
                <w:rFonts w:cstheme="minorHAnsi"/>
                <w:bCs/>
                <w:i/>
                <w:iCs/>
                <w:lang w:val="en-US"/>
              </w:rPr>
            </w:pPr>
            <w:r w:rsidRPr="00DB6882">
              <w:rPr>
                <w:rFonts w:cstheme="minorHAnsi"/>
                <w:bCs/>
                <w:i/>
                <w:iCs/>
                <w:lang w:val="en-US"/>
              </w:rPr>
              <w:t>a2. Navn</w:t>
            </w:r>
          </w:p>
          <w:p w14:paraId="03F9FD77" w14:textId="77777777" w:rsidR="00520E16" w:rsidRPr="00DB6882" w:rsidRDefault="00520E16" w:rsidP="00520E16">
            <w:pPr>
              <w:pStyle w:val="Listeafsnit"/>
              <w:spacing w:before="0" w:after="0" w:line="276" w:lineRule="auto"/>
              <w:ind w:left="1080"/>
              <w:rPr>
                <w:rFonts w:cstheme="minorHAnsi"/>
                <w:bCs/>
                <w:i/>
                <w:iCs/>
                <w:lang w:val="en-US"/>
              </w:rPr>
            </w:pPr>
            <w:r w:rsidRPr="00DB6882">
              <w:rPr>
                <w:rFonts w:cstheme="minorHAnsi"/>
                <w:bCs/>
                <w:i/>
                <w:iCs/>
                <w:lang w:val="en-US"/>
              </w:rPr>
              <w:t>a3. Titel</w:t>
            </w:r>
          </w:p>
          <w:p w14:paraId="287D5E00" w14:textId="77777777" w:rsidR="00520E16" w:rsidRPr="00DB6882" w:rsidRDefault="00520E16" w:rsidP="00520E16">
            <w:pPr>
              <w:pStyle w:val="Listeafsnit"/>
              <w:numPr>
                <w:ilvl w:val="0"/>
                <w:numId w:val="35"/>
              </w:numPr>
              <w:spacing w:before="0" w:after="0" w:line="276" w:lineRule="auto"/>
              <w:rPr>
                <w:rFonts w:cstheme="minorHAnsi"/>
                <w:bCs/>
              </w:rPr>
            </w:pPr>
            <w:r w:rsidRPr="00DB6882">
              <w:rPr>
                <w:rFonts w:cstheme="minorHAnsi"/>
                <w:bCs/>
              </w:rPr>
              <w:t>Og under-elementeterne Rekvirerende_Enhed og Organisatorisk_Enhed med tilhørende attributter:</w:t>
            </w:r>
          </w:p>
          <w:p w14:paraId="6C8C0070" w14:textId="77777777" w:rsidR="00520E16" w:rsidRPr="00DB6882" w:rsidRDefault="00520E16" w:rsidP="00520E16">
            <w:pPr>
              <w:pStyle w:val="Listeafsnit"/>
              <w:spacing w:before="0" w:after="0" w:line="276" w:lineRule="auto"/>
              <w:ind w:left="1080"/>
              <w:rPr>
                <w:rFonts w:cstheme="minorHAnsi"/>
                <w:bCs/>
                <w:i/>
                <w:iCs/>
              </w:rPr>
            </w:pPr>
            <w:r w:rsidRPr="00DB6882">
              <w:rPr>
                <w:rFonts w:cstheme="minorHAnsi"/>
                <w:bCs/>
                <w:i/>
                <w:iCs/>
              </w:rPr>
              <w:t>b1. Kode</w:t>
            </w:r>
          </w:p>
          <w:p w14:paraId="3B060299" w14:textId="77777777" w:rsidR="008E3D78" w:rsidRPr="00DB6882" w:rsidRDefault="00520E16" w:rsidP="008E3D78">
            <w:pPr>
              <w:pStyle w:val="Listeafsnit"/>
              <w:spacing w:before="0" w:after="0" w:line="276" w:lineRule="auto"/>
              <w:ind w:left="1080"/>
              <w:rPr>
                <w:rFonts w:cstheme="minorHAnsi"/>
                <w:bCs/>
                <w:i/>
                <w:iCs/>
              </w:rPr>
            </w:pPr>
            <w:r w:rsidRPr="00DB6882">
              <w:rPr>
                <w:rFonts w:cstheme="minorHAnsi"/>
                <w:bCs/>
                <w:i/>
                <w:iCs/>
              </w:rPr>
              <w:lastRenderedPageBreak/>
              <w:t>b2. KodeType</w:t>
            </w:r>
          </w:p>
          <w:p w14:paraId="723E76F4" w14:textId="46CCD4A1" w:rsidR="00520E16" w:rsidRPr="00DB6882" w:rsidRDefault="00520E16" w:rsidP="008E3D78">
            <w:pPr>
              <w:pStyle w:val="Listeafsnit"/>
              <w:spacing w:before="0" w:after="0" w:line="276" w:lineRule="auto"/>
              <w:ind w:left="1080"/>
              <w:rPr>
                <w:rFonts w:cstheme="minorHAnsi"/>
                <w:bCs/>
                <w:i/>
                <w:iCs/>
              </w:rPr>
            </w:pPr>
            <w:r w:rsidRPr="00DB6882">
              <w:rPr>
                <w:rFonts w:cstheme="minorHAnsi"/>
                <w:bCs/>
                <w:i/>
                <w:iCs/>
              </w:rPr>
              <w:t xml:space="preserve">b3. Institution_tekst </w:t>
            </w:r>
          </w:p>
          <w:p w14:paraId="74BEC442" w14:textId="1D88D513" w:rsidR="00520E16" w:rsidRPr="00DB6882" w:rsidRDefault="008E3D78" w:rsidP="00520E16">
            <w:pPr>
              <w:pStyle w:val="Listeafsnit"/>
              <w:spacing w:before="0" w:after="0" w:line="276" w:lineRule="auto"/>
              <w:rPr>
                <w:rFonts w:cstheme="minorHAnsi"/>
              </w:rPr>
            </w:pPr>
            <w:r w:rsidRPr="00DB6882">
              <w:rPr>
                <w:rFonts w:cstheme="minorHAnsi"/>
                <w:bCs/>
                <w:i/>
                <w:iCs/>
              </w:rPr>
              <w:t xml:space="preserve">       </w:t>
            </w:r>
            <w:r w:rsidR="00520E16" w:rsidRPr="00DB6882">
              <w:rPr>
                <w:rFonts w:cstheme="minorHAnsi"/>
                <w:bCs/>
                <w:i/>
                <w:iCs/>
              </w:rPr>
              <w:t>b4. Afdeling_tekst</w:t>
            </w:r>
          </w:p>
          <w:p w14:paraId="0CA6D499" w14:textId="77777777" w:rsidR="00880172" w:rsidRPr="00DB6882" w:rsidRDefault="00880172" w:rsidP="00F65695">
            <w:pPr>
              <w:spacing w:line="276" w:lineRule="auto"/>
              <w:rPr>
                <w:rFonts w:cstheme="minorHAnsi"/>
              </w:rPr>
            </w:pPr>
          </w:p>
          <w:p w14:paraId="0B26C20A" w14:textId="77777777" w:rsidR="004A22C2" w:rsidRPr="00DB6882" w:rsidRDefault="004A22C2" w:rsidP="00823C0A">
            <w:pPr>
              <w:pStyle w:val="Listeafsnit"/>
              <w:numPr>
                <w:ilvl w:val="0"/>
                <w:numId w:val="42"/>
              </w:numPr>
              <w:spacing w:line="276" w:lineRule="auto"/>
              <w:rPr>
                <w:rFonts w:cstheme="minorHAnsi"/>
              </w:rPr>
            </w:pPr>
            <w:r w:rsidRPr="00DB6882">
              <w:rPr>
                <w:rFonts w:cstheme="minorHAnsi"/>
              </w:rPr>
              <w:t>Udfoert_procedure_produceret_af herunder følgende attribut:</w:t>
            </w:r>
          </w:p>
          <w:p w14:paraId="263C798A" w14:textId="0A9FFB7D" w:rsidR="00F049CD" w:rsidRPr="00DB6882" w:rsidRDefault="00F049CD" w:rsidP="00F049CD">
            <w:pPr>
              <w:pStyle w:val="Listeafsnit"/>
              <w:spacing w:line="276" w:lineRule="auto"/>
              <w:rPr>
                <w:rFonts w:cstheme="minorHAnsi"/>
                <w:i/>
                <w:iCs/>
              </w:rPr>
            </w:pPr>
            <w:r w:rsidRPr="00DB6882">
              <w:rPr>
                <w:rFonts w:cstheme="minorHAnsi"/>
                <w:i/>
                <w:iCs/>
              </w:rPr>
              <w:t xml:space="preserve">      </w:t>
            </w:r>
            <w:r w:rsidR="009B7F83" w:rsidRPr="00DB6882">
              <w:rPr>
                <w:rFonts w:cstheme="minorHAnsi"/>
                <w:i/>
                <w:iCs/>
              </w:rPr>
              <w:t>i</w:t>
            </w:r>
            <w:r w:rsidR="004178E5" w:rsidRPr="00DB6882">
              <w:rPr>
                <w:rFonts w:cstheme="minorHAnsi"/>
                <w:i/>
                <w:iCs/>
              </w:rPr>
              <w:t>1. Udfoerelsessted</w:t>
            </w:r>
          </w:p>
          <w:p w14:paraId="38593353" w14:textId="46457637" w:rsidR="00F96727" w:rsidRPr="00DB6882" w:rsidRDefault="003335B9" w:rsidP="00823C0A">
            <w:pPr>
              <w:pStyle w:val="Listeafsnit"/>
              <w:numPr>
                <w:ilvl w:val="0"/>
                <w:numId w:val="39"/>
              </w:numPr>
              <w:spacing w:before="0" w:after="0" w:line="276" w:lineRule="auto"/>
              <w:rPr>
                <w:rFonts w:cstheme="minorHAnsi"/>
                <w:bCs/>
              </w:rPr>
            </w:pPr>
            <w:r w:rsidRPr="00DB6882">
              <w:rPr>
                <w:rFonts w:cstheme="minorHAnsi"/>
                <w:bCs/>
              </w:rPr>
              <w:t xml:space="preserve">Og underelementerne </w:t>
            </w:r>
            <w:r w:rsidR="00AE129C" w:rsidRPr="00DB6882">
              <w:rPr>
                <w:rFonts w:cstheme="minorHAnsi"/>
                <w:bCs/>
                <w:i/>
                <w:iCs/>
              </w:rPr>
              <w:t>Producerende</w:t>
            </w:r>
            <w:r w:rsidR="00F96727" w:rsidRPr="00DB6882">
              <w:rPr>
                <w:rFonts w:cstheme="minorHAnsi"/>
                <w:bCs/>
                <w:i/>
                <w:iCs/>
              </w:rPr>
              <w:t>_behandler</w:t>
            </w:r>
            <w:r w:rsidR="00F96727" w:rsidRPr="00DB6882">
              <w:rPr>
                <w:rFonts w:cstheme="minorHAnsi"/>
                <w:bCs/>
              </w:rPr>
              <w:t xml:space="preserve"> og AnsvarligPerson med følgende attributter:</w:t>
            </w:r>
          </w:p>
          <w:p w14:paraId="5112D124" w14:textId="77777777" w:rsidR="00F96727" w:rsidRPr="00DB6882" w:rsidRDefault="00F96727" w:rsidP="00F96727">
            <w:pPr>
              <w:pStyle w:val="Listeafsnit"/>
              <w:spacing w:before="0" w:after="0" w:line="276" w:lineRule="auto"/>
              <w:ind w:left="1080"/>
              <w:rPr>
                <w:rFonts w:cstheme="minorHAnsi"/>
                <w:bCs/>
                <w:i/>
                <w:iCs/>
                <w:lang w:val="en-US"/>
              </w:rPr>
            </w:pPr>
            <w:r w:rsidRPr="00DB6882">
              <w:rPr>
                <w:rFonts w:cstheme="minorHAnsi"/>
                <w:bCs/>
                <w:i/>
                <w:iCs/>
                <w:lang w:val="en-US"/>
              </w:rPr>
              <w:t>a1. Identifikation</w:t>
            </w:r>
          </w:p>
          <w:p w14:paraId="59EE31AF" w14:textId="77777777" w:rsidR="00F96727" w:rsidRPr="00DB6882" w:rsidRDefault="00F96727" w:rsidP="00F96727">
            <w:pPr>
              <w:pStyle w:val="Listeafsnit"/>
              <w:spacing w:before="0" w:after="0" w:line="276" w:lineRule="auto"/>
              <w:ind w:left="1080"/>
              <w:rPr>
                <w:rFonts w:cstheme="minorHAnsi"/>
                <w:bCs/>
                <w:i/>
                <w:iCs/>
                <w:lang w:val="en-US"/>
              </w:rPr>
            </w:pPr>
            <w:r w:rsidRPr="00DB6882">
              <w:rPr>
                <w:rFonts w:cstheme="minorHAnsi"/>
                <w:bCs/>
                <w:i/>
                <w:iCs/>
                <w:lang w:val="en-US"/>
              </w:rPr>
              <w:t>a2. Navn</w:t>
            </w:r>
          </w:p>
          <w:p w14:paraId="21F4FE16" w14:textId="77777777" w:rsidR="00F96727" w:rsidRPr="00DB6882" w:rsidRDefault="00F96727" w:rsidP="00F96727">
            <w:pPr>
              <w:pStyle w:val="Listeafsnit"/>
              <w:spacing w:before="0" w:after="0" w:line="276" w:lineRule="auto"/>
              <w:ind w:left="1080"/>
              <w:rPr>
                <w:rFonts w:cstheme="minorHAnsi"/>
                <w:bCs/>
                <w:i/>
                <w:iCs/>
                <w:lang w:val="en-US"/>
              </w:rPr>
            </w:pPr>
            <w:r w:rsidRPr="00DB6882">
              <w:rPr>
                <w:rFonts w:cstheme="minorHAnsi"/>
                <w:bCs/>
                <w:i/>
                <w:iCs/>
                <w:lang w:val="en-US"/>
              </w:rPr>
              <w:t>a3. Titel</w:t>
            </w:r>
          </w:p>
          <w:p w14:paraId="4EC460F7" w14:textId="725FC453" w:rsidR="00F96727" w:rsidRPr="00DB6882" w:rsidRDefault="00F96727" w:rsidP="00823C0A">
            <w:pPr>
              <w:pStyle w:val="Listeafsnit"/>
              <w:numPr>
                <w:ilvl w:val="0"/>
                <w:numId w:val="39"/>
              </w:numPr>
              <w:spacing w:before="0" w:after="0" w:line="276" w:lineRule="auto"/>
              <w:rPr>
                <w:rFonts w:cstheme="minorHAnsi"/>
                <w:bCs/>
              </w:rPr>
            </w:pPr>
            <w:r w:rsidRPr="00DB6882">
              <w:rPr>
                <w:rFonts w:cstheme="minorHAnsi"/>
                <w:bCs/>
              </w:rPr>
              <w:t xml:space="preserve">Og under-elementeterne </w:t>
            </w:r>
            <w:r w:rsidR="00AE129C" w:rsidRPr="00DB6882">
              <w:rPr>
                <w:rFonts w:cstheme="minorHAnsi"/>
                <w:bCs/>
              </w:rPr>
              <w:t>Producerende</w:t>
            </w:r>
            <w:r w:rsidRPr="00DB6882">
              <w:rPr>
                <w:rFonts w:cstheme="minorHAnsi"/>
                <w:bCs/>
              </w:rPr>
              <w:t>_Enhed og Organisatorisk_Enhed med tilhørende attributter:</w:t>
            </w:r>
          </w:p>
          <w:p w14:paraId="5EC8CECD" w14:textId="77777777" w:rsidR="00F96727" w:rsidRPr="00DB6882" w:rsidRDefault="00F96727" w:rsidP="00F96727">
            <w:pPr>
              <w:pStyle w:val="Listeafsnit"/>
              <w:spacing w:before="0" w:after="0" w:line="276" w:lineRule="auto"/>
              <w:ind w:left="1080"/>
              <w:rPr>
                <w:rFonts w:cstheme="minorHAnsi"/>
                <w:bCs/>
                <w:i/>
                <w:iCs/>
              </w:rPr>
            </w:pPr>
            <w:r w:rsidRPr="00DB6882">
              <w:rPr>
                <w:rFonts w:cstheme="minorHAnsi"/>
                <w:bCs/>
                <w:i/>
                <w:iCs/>
              </w:rPr>
              <w:t>b1. Kode</w:t>
            </w:r>
          </w:p>
          <w:p w14:paraId="58B27DF7" w14:textId="77777777" w:rsidR="00F96727" w:rsidRPr="00DB6882" w:rsidRDefault="00F96727" w:rsidP="00F96727">
            <w:pPr>
              <w:pStyle w:val="Listeafsnit"/>
              <w:spacing w:before="0" w:after="0" w:line="276" w:lineRule="auto"/>
              <w:ind w:left="1080"/>
              <w:rPr>
                <w:rFonts w:cstheme="minorHAnsi"/>
                <w:bCs/>
                <w:i/>
                <w:iCs/>
              </w:rPr>
            </w:pPr>
            <w:r w:rsidRPr="00DB6882">
              <w:rPr>
                <w:rFonts w:cstheme="minorHAnsi"/>
                <w:bCs/>
                <w:i/>
                <w:iCs/>
              </w:rPr>
              <w:t>b2. KodeType</w:t>
            </w:r>
          </w:p>
          <w:p w14:paraId="5297515C" w14:textId="77777777" w:rsidR="00F96727" w:rsidRPr="00DB6882" w:rsidRDefault="00F96727" w:rsidP="00F96727">
            <w:pPr>
              <w:pStyle w:val="Listeafsnit"/>
              <w:spacing w:before="0" w:after="0" w:line="276" w:lineRule="auto"/>
              <w:ind w:left="1080"/>
              <w:rPr>
                <w:rFonts w:cstheme="minorHAnsi"/>
                <w:bCs/>
                <w:i/>
                <w:iCs/>
              </w:rPr>
            </w:pPr>
            <w:r w:rsidRPr="00DB6882">
              <w:rPr>
                <w:rFonts w:cstheme="minorHAnsi"/>
                <w:bCs/>
                <w:i/>
                <w:iCs/>
              </w:rPr>
              <w:t xml:space="preserve">b3. Institution_tekst </w:t>
            </w:r>
          </w:p>
          <w:p w14:paraId="12190E17" w14:textId="77777777" w:rsidR="00F96727" w:rsidRPr="00DB6882" w:rsidRDefault="00F96727" w:rsidP="00F96727">
            <w:pPr>
              <w:pStyle w:val="Listeafsnit"/>
              <w:spacing w:before="0" w:after="0" w:line="276" w:lineRule="auto"/>
              <w:rPr>
                <w:rFonts w:cstheme="minorHAnsi"/>
              </w:rPr>
            </w:pPr>
            <w:r w:rsidRPr="00DB6882">
              <w:rPr>
                <w:rFonts w:cstheme="minorHAnsi"/>
                <w:bCs/>
                <w:i/>
                <w:iCs/>
              </w:rPr>
              <w:t xml:space="preserve">       b4. Afdeling_tekst</w:t>
            </w:r>
          </w:p>
          <w:p w14:paraId="5383B728" w14:textId="4BFED36B" w:rsidR="00F049CD" w:rsidRPr="00DB6882" w:rsidRDefault="00F049CD" w:rsidP="00F96727">
            <w:pPr>
              <w:spacing w:line="276" w:lineRule="auto"/>
              <w:rPr>
                <w:rFonts w:cstheme="minorHAnsi"/>
                <w:i/>
                <w:iCs/>
              </w:rPr>
            </w:pPr>
          </w:p>
          <w:p w14:paraId="77AB495F" w14:textId="5C05A4EE" w:rsidR="00E24CD4" w:rsidRPr="00DB6882" w:rsidRDefault="00E24CD4" w:rsidP="00823C0A">
            <w:pPr>
              <w:pStyle w:val="Listeafsnit"/>
              <w:numPr>
                <w:ilvl w:val="0"/>
                <w:numId w:val="42"/>
              </w:numPr>
              <w:spacing w:line="276" w:lineRule="auto"/>
              <w:rPr>
                <w:rFonts w:cstheme="minorHAnsi"/>
                <w:i/>
                <w:iCs/>
              </w:rPr>
            </w:pPr>
            <w:r w:rsidRPr="00DB6882">
              <w:rPr>
                <w:rFonts w:cstheme="minorHAnsi"/>
                <w:i/>
                <w:iCs/>
              </w:rPr>
              <w:t>Udfoert_procedure_afsluttet_af:</w:t>
            </w:r>
          </w:p>
          <w:p w14:paraId="0B7CE5CC" w14:textId="264D9333" w:rsidR="00E24CD4" w:rsidRPr="00DB6882" w:rsidRDefault="00205491" w:rsidP="00823C0A">
            <w:pPr>
              <w:pStyle w:val="Listeafsnit"/>
              <w:numPr>
                <w:ilvl w:val="0"/>
                <w:numId w:val="40"/>
              </w:numPr>
              <w:spacing w:before="0" w:after="0" w:line="276" w:lineRule="auto"/>
              <w:rPr>
                <w:rFonts w:cstheme="minorHAnsi"/>
                <w:bCs/>
              </w:rPr>
            </w:pPr>
            <w:r w:rsidRPr="00DB6882">
              <w:rPr>
                <w:rFonts w:cstheme="minorHAnsi"/>
                <w:bCs/>
                <w:i/>
                <w:iCs/>
              </w:rPr>
              <w:t>Afsluttende</w:t>
            </w:r>
            <w:r w:rsidR="00E24CD4" w:rsidRPr="00DB6882">
              <w:rPr>
                <w:rFonts w:cstheme="minorHAnsi"/>
                <w:bCs/>
                <w:i/>
                <w:iCs/>
              </w:rPr>
              <w:t>_behandler</w:t>
            </w:r>
            <w:r w:rsidR="00E24CD4" w:rsidRPr="00DB6882">
              <w:rPr>
                <w:rFonts w:cstheme="minorHAnsi"/>
                <w:bCs/>
              </w:rPr>
              <w:t xml:space="preserve"> og AnsvarligPerson med følgende attributter:</w:t>
            </w:r>
          </w:p>
          <w:p w14:paraId="51887DC7" w14:textId="77777777" w:rsidR="00E24CD4" w:rsidRPr="00DB6882" w:rsidRDefault="00E24CD4" w:rsidP="00E24CD4">
            <w:pPr>
              <w:pStyle w:val="Listeafsnit"/>
              <w:spacing w:before="0" w:after="0" w:line="276" w:lineRule="auto"/>
              <w:ind w:left="1080"/>
              <w:rPr>
                <w:rFonts w:cstheme="minorHAnsi"/>
                <w:bCs/>
                <w:i/>
                <w:iCs/>
                <w:lang w:val="en-US"/>
              </w:rPr>
            </w:pPr>
            <w:r w:rsidRPr="00DB6882">
              <w:rPr>
                <w:rFonts w:cstheme="minorHAnsi"/>
                <w:bCs/>
                <w:i/>
                <w:iCs/>
                <w:lang w:val="en-US"/>
              </w:rPr>
              <w:t>a1. Identifikation</w:t>
            </w:r>
          </w:p>
          <w:p w14:paraId="7C4E1DBF" w14:textId="77777777" w:rsidR="00E24CD4" w:rsidRPr="00DB6882" w:rsidRDefault="00E24CD4" w:rsidP="00E24CD4">
            <w:pPr>
              <w:pStyle w:val="Listeafsnit"/>
              <w:spacing w:before="0" w:after="0" w:line="276" w:lineRule="auto"/>
              <w:ind w:left="1080"/>
              <w:rPr>
                <w:rFonts w:cstheme="minorHAnsi"/>
                <w:bCs/>
                <w:i/>
                <w:iCs/>
                <w:lang w:val="en-US"/>
              </w:rPr>
            </w:pPr>
            <w:r w:rsidRPr="00DB6882">
              <w:rPr>
                <w:rFonts w:cstheme="minorHAnsi"/>
                <w:bCs/>
                <w:i/>
                <w:iCs/>
                <w:lang w:val="en-US"/>
              </w:rPr>
              <w:lastRenderedPageBreak/>
              <w:t>a2. Navn</w:t>
            </w:r>
          </w:p>
          <w:p w14:paraId="5BD81C26" w14:textId="77777777" w:rsidR="00E24CD4" w:rsidRPr="00DB6882" w:rsidRDefault="00E24CD4" w:rsidP="00E24CD4">
            <w:pPr>
              <w:pStyle w:val="Listeafsnit"/>
              <w:spacing w:before="0" w:after="0" w:line="276" w:lineRule="auto"/>
              <w:ind w:left="1080"/>
              <w:rPr>
                <w:rFonts w:cstheme="minorHAnsi"/>
                <w:bCs/>
                <w:i/>
                <w:iCs/>
                <w:lang w:val="en-US"/>
              </w:rPr>
            </w:pPr>
            <w:r w:rsidRPr="00DB6882">
              <w:rPr>
                <w:rFonts w:cstheme="minorHAnsi"/>
                <w:bCs/>
                <w:i/>
                <w:iCs/>
                <w:lang w:val="en-US"/>
              </w:rPr>
              <w:t>a3. Titel</w:t>
            </w:r>
          </w:p>
          <w:p w14:paraId="0CBCD013" w14:textId="7215E9C9" w:rsidR="00E24CD4" w:rsidRPr="00DB6882" w:rsidRDefault="00E24CD4" w:rsidP="00823C0A">
            <w:pPr>
              <w:pStyle w:val="Listeafsnit"/>
              <w:numPr>
                <w:ilvl w:val="0"/>
                <w:numId w:val="40"/>
              </w:numPr>
              <w:spacing w:before="0" w:after="0" w:line="276" w:lineRule="auto"/>
              <w:rPr>
                <w:rFonts w:cstheme="minorHAnsi"/>
                <w:bCs/>
              </w:rPr>
            </w:pPr>
            <w:r w:rsidRPr="00DB6882">
              <w:rPr>
                <w:rFonts w:cstheme="minorHAnsi"/>
                <w:bCs/>
              </w:rPr>
              <w:t xml:space="preserve">Og under-elementeterne </w:t>
            </w:r>
            <w:r w:rsidR="00205491" w:rsidRPr="00DB6882">
              <w:rPr>
                <w:rFonts w:cstheme="minorHAnsi"/>
                <w:bCs/>
              </w:rPr>
              <w:t>Afsluttend</w:t>
            </w:r>
            <w:r w:rsidRPr="00DB6882">
              <w:rPr>
                <w:rFonts w:cstheme="minorHAnsi"/>
                <w:bCs/>
              </w:rPr>
              <w:t>e_Enhed og Organisatorisk_Enhed med tilhørende attributter:</w:t>
            </w:r>
          </w:p>
          <w:p w14:paraId="42871C74" w14:textId="77777777" w:rsidR="00E24CD4" w:rsidRPr="00DB6882" w:rsidRDefault="00E24CD4" w:rsidP="00E24CD4">
            <w:pPr>
              <w:pStyle w:val="Listeafsnit"/>
              <w:spacing w:before="0" w:after="0" w:line="276" w:lineRule="auto"/>
              <w:ind w:left="1080"/>
              <w:rPr>
                <w:rFonts w:cstheme="minorHAnsi"/>
                <w:bCs/>
                <w:i/>
                <w:iCs/>
              </w:rPr>
            </w:pPr>
            <w:r w:rsidRPr="00DB6882">
              <w:rPr>
                <w:rFonts w:cstheme="minorHAnsi"/>
                <w:bCs/>
                <w:i/>
                <w:iCs/>
              </w:rPr>
              <w:t>b1. Kode</w:t>
            </w:r>
          </w:p>
          <w:p w14:paraId="545B66C8" w14:textId="77777777" w:rsidR="00E24CD4" w:rsidRPr="00DB6882" w:rsidRDefault="00E24CD4" w:rsidP="00E24CD4">
            <w:pPr>
              <w:pStyle w:val="Listeafsnit"/>
              <w:spacing w:before="0" w:after="0" w:line="276" w:lineRule="auto"/>
              <w:ind w:left="1080"/>
              <w:rPr>
                <w:rFonts w:cstheme="minorHAnsi"/>
                <w:bCs/>
                <w:i/>
                <w:iCs/>
              </w:rPr>
            </w:pPr>
            <w:r w:rsidRPr="00DB6882">
              <w:rPr>
                <w:rFonts w:cstheme="minorHAnsi"/>
                <w:bCs/>
                <w:i/>
                <w:iCs/>
              </w:rPr>
              <w:t>b2. KodeType</w:t>
            </w:r>
          </w:p>
          <w:p w14:paraId="5182DBED" w14:textId="77777777" w:rsidR="00E24CD4" w:rsidRPr="00DB6882" w:rsidRDefault="00E24CD4" w:rsidP="00E24CD4">
            <w:pPr>
              <w:pStyle w:val="Listeafsnit"/>
              <w:spacing w:before="0" w:after="0" w:line="276" w:lineRule="auto"/>
              <w:ind w:left="1080"/>
              <w:rPr>
                <w:rFonts w:cstheme="minorHAnsi"/>
                <w:bCs/>
                <w:i/>
                <w:iCs/>
              </w:rPr>
            </w:pPr>
            <w:r w:rsidRPr="00DB6882">
              <w:rPr>
                <w:rFonts w:cstheme="minorHAnsi"/>
                <w:bCs/>
                <w:i/>
                <w:iCs/>
              </w:rPr>
              <w:t xml:space="preserve">b3. Institution_tekst </w:t>
            </w:r>
          </w:p>
          <w:p w14:paraId="243BE1B3" w14:textId="367F90C6" w:rsidR="00E24CD4" w:rsidRPr="00DB6882" w:rsidRDefault="00E24CD4" w:rsidP="00E24CD4">
            <w:pPr>
              <w:pStyle w:val="Listeafsnit"/>
              <w:spacing w:before="0" w:after="0" w:line="276" w:lineRule="auto"/>
              <w:rPr>
                <w:rFonts w:cstheme="minorHAnsi"/>
              </w:rPr>
            </w:pPr>
            <w:r w:rsidRPr="00DB6882">
              <w:rPr>
                <w:rFonts w:cstheme="minorHAnsi"/>
                <w:bCs/>
                <w:i/>
                <w:iCs/>
              </w:rPr>
              <w:t xml:space="preserve">       </w:t>
            </w:r>
            <w:r w:rsidR="009B7F83" w:rsidRPr="00DB6882">
              <w:rPr>
                <w:rFonts w:cstheme="minorHAnsi"/>
                <w:bCs/>
                <w:i/>
                <w:iCs/>
              </w:rPr>
              <w:t xml:space="preserve"> </w:t>
            </w:r>
            <w:r w:rsidRPr="00DB6882">
              <w:rPr>
                <w:rFonts w:cstheme="minorHAnsi"/>
                <w:bCs/>
                <w:i/>
                <w:iCs/>
              </w:rPr>
              <w:t>b4. Afdeling_tekst</w:t>
            </w:r>
          </w:p>
          <w:p w14:paraId="1B9703E3" w14:textId="77777777" w:rsidR="00E24CD4" w:rsidRPr="00DB6882" w:rsidRDefault="00E24CD4" w:rsidP="00E24CD4">
            <w:pPr>
              <w:spacing w:line="276" w:lineRule="auto"/>
              <w:rPr>
                <w:rFonts w:cstheme="minorHAnsi"/>
                <w:i/>
                <w:iCs/>
              </w:rPr>
            </w:pPr>
          </w:p>
          <w:p w14:paraId="0482003E" w14:textId="6CF76389" w:rsidR="00F049CD" w:rsidRPr="00DB6882" w:rsidRDefault="00F049CD" w:rsidP="00F049CD">
            <w:pPr>
              <w:pStyle w:val="Listeafsnit"/>
              <w:spacing w:line="276" w:lineRule="auto"/>
              <w:rPr>
                <w:rFonts w:cstheme="minorHAnsi"/>
                <w:i/>
                <w:iCs/>
              </w:rPr>
            </w:pPr>
          </w:p>
        </w:tc>
        <w:tc>
          <w:tcPr>
            <w:tcW w:w="750" w:type="pct"/>
          </w:tcPr>
          <w:p w14:paraId="0A4FEB1F" w14:textId="77777777" w:rsidR="00880172" w:rsidRPr="00DB6882" w:rsidRDefault="00880172" w:rsidP="00F65695">
            <w:pPr>
              <w:spacing w:after="0"/>
              <w:rPr>
                <w:rFonts w:cstheme="minorHAnsi"/>
              </w:rPr>
            </w:pPr>
          </w:p>
        </w:tc>
        <w:tc>
          <w:tcPr>
            <w:tcW w:w="1126" w:type="pct"/>
          </w:tcPr>
          <w:p w14:paraId="416102A6" w14:textId="1BB11DD3" w:rsidR="00AF1562" w:rsidRPr="00DB6882" w:rsidRDefault="00AF1562" w:rsidP="00AF1562">
            <w:pPr>
              <w:spacing w:line="276" w:lineRule="auto"/>
              <w:rPr>
                <w:rFonts w:cstheme="minorHAnsi"/>
              </w:rPr>
            </w:pPr>
            <w:r w:rsidRPr="00DB6882">
              <w:rPr>
                <w:rFonts w:cstheme="minorHAnsi"/>
              </w:rPr>
              <w:t xml:space="preserve">Hændelsestypen udførte procedure er med kursiv fordi den er optionel, men I det fulde udtræk, skal den sendes med. For under-elementer og attributter skal alle felter sendes med. Hvis oplysningen ikke findes, </w:t>
            </w:r>
            <w:r w:rsidRPr="00DB6882">
              <w:rPr>
                <w:rFonts w:cstheme="minorHAnsi"/>
              </w:rPr>
              <w:lastRenderedPageBreak/>
              <w:t xml:space="preserve">indsæt underscore (_), hvis feltet er mandatory. </w:t>
            </w:r>
          </w:p>
          <w:p w14:paraId="36FBB843" w14:textId="77777777" w:rsidR="00880172" w:rsidRPr="00DB6882" w:rsidRDefault="00880172" w:rsidP="002C6843">
            <w:pPr>
              <w:spacing w:line="276" w:lineRule="auto"/>
              <w:rPr>
                <w:rFonts w:cstheme="minorHAnsi"/>
              </w:rPr>
            </w:pPr>
          </w:p>
        </w:tc>
        <w:tc>
          <w:tcPr>
            <w:tcW w:w="1049" w:type="pct"/>
          </w:tcPr>
          <w:p w14:paraId="71D8BE6D" w14:textId="77777777" w:rsidR="00880172" w:rsidRPr="00DB6882" w:rsidRDefault="00880172" w:rsidP="00F65695">
            <w:pPr>
              <w:spacing w:after="0"/>
              <w:rPr>
                <w:rFonts w:cstheme="minorHAnsi"/>
              </w:rPr>
            </w:pPr>
          </w:p>
        </w:tc>
        <w:tc>
          <w:tcPr>
            <w:tcW w:w="400" w:type="pct"/>
          </w:tcPr>
          <w:p w14:paraId="230E3E81" w14:textId="77777777" w:rsidR="00880172" w:rsidRPr="00DB6882" w:rsidRDefault="00880172" w:rsidP="00F65695">
            <w:pPr>
              <w:spacing w:after="0"/>
              <w:rPr>
                <w:rFonts w:cstheme="minorHAnsi"/>
              </w:rPr>
            </w:pPr>
          </w:p>
        </w:tc>
      </w:tr>
      <w:tr w:rsidR="00AC5A0C" w:rsidRPr="00DB6882" w14:paraId="17E531DF" w14:textId="77777777" w:rsidTr="004B4572">
        <w:tc>
          <w:tcPr>
            <w:tcW w:w="250" w:type="pct"/>
          </w:tcPr>
          <w:p w14:paraId="77C5F023" w14:textId="77777777" w:rsidR="00AC5A0C" w:rsidRPr="00DB6882" w:rsidRDefault="00AC5A0C" w:rsidP="00F65695">
            <w:pPr>
              <w:pStyle w:val="Listeafsnit"/>
              <w:numPr>
                <w:ilvl w:val="0"/>
                <w:numId w:val="6"/>
              </w:numPr>
              <w:ind w:left="0" w:hanging="11"/>
              <w:rPr>
                <w:rFonts w:eastAsia="Calibri" w:cstheme="minorHAnsi"/>
                <w:iCs/>
                <w:lang w:eastAsia="de-DE"/>
              </w:rPr>
            </w:pPr>
          </w:p>
        </w:tc>
        <w:tc>
          <w:tcPr>
            <w:tcW w:w="1425" w:type="pct"/>
          </w:tcPr>
          <w:p w14:paraId="0D8F8184" w14:textId="77777777" w:rsidR="00AC5A0C" w:rsidRPr="00DB6882" w:rsidRDefault="009E7A48" w:rsidP="00F65695">
            <w:pPr>
              <w:spacing w:line="276" w:lineRule="auto"/>
              <w:rPr>
                <w:rFonts w:cstheme="minorHAnsi"/>
              </w:rPr>
            </w:pPr>
            <w:r w:rsidRPr="00DB6882">
              <w:rPr>
                <w:rFonts w:cstheme="minorHAnsi"/>
              </w:rPr>
              <w:t xml:space="preserve">For </w:t>
            </w:r>
            <w:r w:rsidRPr="00DB6882">
              <w:rPr>
                <w:rFonts w:cstheme="minorHAnsi"/>
                <w:i/>
                <w:iCs/>
              </w:rPr>
              <w:t>Diagnose,</w:t>
            </w:r>
            <w:r w:rsidRPr="00DB6882">
              <w:rPr>
                <w:rFonts w:cstheme="minorHAnsi"/>
              </w:rPr>
              <w:t xml:space="preserve"> vis følgende:</w:t>
            </w:r>
          </w:p>
          <w:p w14:paraId="6D6A8222" w14:textId="77777777" w:rsidR="007F739E" w:rsidRPr="00DB6882" w:rsidRDefault="007F739E" w:rsidP="007F739E">
            <w:pPr>
              <w:spacing w:line="276" w:lineRule="auto"/>
              <w:rPr>
                <w:rFonts w:cstheme="minorHAnsi"/>
              </w:rPr>
            </w:pPr>
            <w:r w:rsidRPr="00DB6882">
              <w:rPr>
                <w:rFonts w:cstheme="minorHAnsi"/>
              </w:rPr>
              <w:t>Attributter:</w:t>
            </w:r>
          </w:p>
          <w:p w14:paraId="3E9AC1FF" w14:textId="4CBEFE2A" w:rsidR="009E7A48" w:rsidRPr="00DB6882" w:rsidRDefault="004E0919" w:rsidP="00823C0A">
            <w:pPr>
              <w:pStyle w:val="Listeafsnit"/>
              <w:numPr>
                <w:ilvl w:val="0"/>
                <w:numId w:val="41"/>
              </w:numPr>
              <w:spacing w:line="276" w:lineRule="auto"/>
              <w:rPr>
                <w:rFonts w:cstheme="minorHAnsi"/>
              </w:rPr>
            </w:pPr>
            <w:r w:rsidRPr="00DB6882">
              <w:rPr>
                <w:rFonts w:cstheme="minorHAnsi"/>
              </w:rPr>
              <w:t>Diagnosetidspunkt</w:t>
            </w:r>
          </w:p>
          <w:p w14:paraId="7489CA15" w14:textId="77777777" w:rsidR="004E0919" w:rsidRPr="00DB6882" w:rsidRDefault="004E0919" w:rsidP="00823C0A">
            <w:pPr>
              <w:pStyle w:val="Listeafsnit"/>
              <w:numPr>
                <w:ilvl w:val="0"/>
                <w:numId w:val="41"/>
              </w:numPr>
              <w:spacing w:line="276" w:lineRule="auto"/>
              <w:rPr>
                <w:rFonts w:cstheme="minorHAnsi"/>
                <w:i/>
                <w:iCs/>
              </w:rPr>
            </w:pPr>
            <w:r w:rsidRPr="00DB6882">
              <w:rPr>
                <w:rFonts w:cstheme="minorHAnsi"/>
                <w:i/>
                <w:iCs/>
              </w:rPr>
              <w:t>Afsluttidspunkt</w:t>
            </w:r>
          </w:p>
          <w:p w14:paraId="62B6C32F" w14:textId="77777777" w:rsidR="004E0919" w:rsidRPr="00DB6882" w:rsidRDefault="004E0919" w:rsidP="004E0919">
            <w:pPr>
              <w:spacing w:line="276" w:lineRule="auto"/>
              <w:rPr>
                <w:rFonts w:cstheme="minorHAnsi"/>
                <w:i/>
                <w:iCs/>
              </w:rPr>
            </w:pPr>
          </w:p>
          <w:p w14:paraId="1E68F1E0" w14:textId="4A53455F" w:rsidR="00906354" w:rsidRPr="00DB6882" w:rsidRDefault="00906354" w:rsidP="00823C0A">
            <w:pPr>
              <w:pStyle w:val="Listeafsnit"/>
              <w:numPr>
                <w:ilvl w:val="0"/>
                <w:numId w:val="44"/>
              </w:numPr>
              <w:spacing w:line="276" w:lineRule="auto"/>
              <w:rPr>
                <w:rFonts w:cstheme="minorHAnsi"/>
              </w:rPr>
            </w:pPr>
            <w:r w:rsidRPr="00DB6882">
              <w:rPr>
                <w:rFonts w:cstheme="minorHAnsi"/>
              </w:rPr>
              <w:t xml:space="preserve">Haendelse herunder tilhørende attributter: </w:t>
            </w:r>
          </w:p>
          <w:p w14:paraId="3B13D12D" w14:textId="77777777" w:rsidR="00906354" w:rsidRPr="00DB6882" w:rsidRDefault="00906354" w:rsidP="00906354">
            <w:pPr>
              <w:pStyle w:val="Listeafsnit"/>
              <w:spacing w:before="0" w:after="0" w:line="276" w:lineRule="auto"/>
              <w:rPr>
                <w:rFonts w:cstheme="minorHAnsi"/>
              </w:rPr>
            </w:pPr>
            <w:r w:rsidRPr="00DB6882">
              <w:rPr>
                <w:rFonts w:cstheme="minorHAnsi"/>
              </w:rPr>
              <w:t>a1. Identifikation</w:t>
            </w:r>
          </w:p>
          <w:p w14:paraId="024C8B09" w14:textId="77777777" w:rsidR="00906354" w:rsidRPr="00DB6882" w:rsidRDefault="00906354" w:rsidP="00906354">
            <w:pPr>
              <w:pStyle w:val="Listeafsnit"/>
              <w:spacing w:before="0" w:after="0" w:line="276" w:lineRule="auto"/>
              <w:rPr>
                <w:rFonts w:cstheme="minorHAnsi"/>
                <w:i/>
                <w:iCs/>
              </w:rPr>
            </w:pPr>
            <w:r w:rsidRPr="00DB6882">
              <w:rPr>
                <w:rFonts w:cstheme="minorHAnsi"/>
                <w:i/>
                <w:iCs/>
              </w:rPr>
              <w:t>a2. FriTekst</w:t>
            </w:r>
          </w:p>
          <w:p w14:paraId="4D7E8A05" w14:textId="77777777" w:rsidR="00906354" w:rsidRPr="00DB6882" w:rsidRDefault="00906354" w:rsidP="00906354">
            <w:pPr>
              <w:pStyle w:val="Listeafsnit"/>
              <w:spacing w:before="0" w:after="0" w:line="276" w:lineRule="auto"/>
              <w:rPr>
                <w:rFonts w:cstheme="minorHAnsi"/>
                <w:i/>
                <w:iCs/>
              </w:rPr>
            </w:pPr>
            <w:r w:rsidRPr="00DB6882">
              <w:rPr>
                <w:rFonts w:cstheme="minorHAnsi"/>
                <w:i/>
                <w:iCs/>
              </w:rPr>
              <w:t>a3. Registreringstidspunkt</w:t>
            </w:r>
          </w:p>
          <w:p w14:paraId="0A81D30A" w14:textId="77777777" w:rsidR="00906354" w:rsidRPr="00DB6882" w:rsidRDefault="00906354" w:rsidP="00906354">
            <w:pPr>
              <w:pStyle w:val="Listeafsnit"/>
              <w:spacing w:before="0" w:after="0" w:line="276" w:lineRule="auto"/>
              <w:rPr>
                <w:rFonts w:cstheme="minorHAnsi"/>
                <w:i/>
                <w:iCs/>
              </w:rPr>
            </w:pPr>
            <w:r w:rsidRPr="00DB6882">
              <w:rPr>
                <w:rFonts w:cstheme="minorHAnsi"/>
                <w:i/>
                <w:iCs/>
              </w:rPr>
              <w:t>a4. Tilstede_tidspunkt</w:t>
            </w:r>
          </w:p>
          <w:p w14:paraId="3189DC5C" w14:textId="77777777" w:rsidR="00906354" w:rsidRPr="00DB6882" w:rsidRDefault="00906354" w:rsidP="00906354">
            <w:pPr>
              <w:pStyle w:val="Listeafsnit"/>
              <w:spacing w:before="0" w:after="0" w:line="276" w:lineRule="auto"/>
              <w:rPr>
                <w:rFonts w:cstheme="minorHAnsi"/>
                <w:i/>
                <w:iCs/>
              </w:rPr>
            </w:pPr>
            <w:r w:rsidRPr="00DB6882">
              <w:rPr>
                <w:rFonts w:cstheme="minorHAnsi"/>
                <w:i/>
                <w:iCs/>
              </w:rPr>
              <w:t>a5. Ugyldighedstidspunkt</w:t>
            </w:r>
          </w:p>
          <w:p w14:paraId="10D771F8" w14:textId="77777777" w:rsidR="00906354" w:rsidRPr="00DB6882" w:rsidRDefault="00906354" w:rsidP="00906354">
            <w:pPr>
              <w:pStyle w:val="Listeafsnit"/>
              <w:spacing w:before="0" w:after="0" w:line="276" w:lineRule="auto"/>
              <w:rPr>
                <w:rFonts w:cstheme="minorHAnsi"/>
                <w:i/>
                <w:iCs/>
              </w:rPr>
            </w:pPr>
          </w:p>
          <w:p w14:paraId="343BE194" w14:textId="70E410DB" w:rsidR="00906354" w:rsidRPr="00DB6882" w:rsidRDefault="00906354" w:rsidP="00823C0A">
            <w:pPr>
              <w:pStyle w:val="Listeafsnit"/>
              <w:numPr>
                <w:ilvl w:val="0"/>
                <w:numId w:val="44"/>
              </w:numPr>
              <w:spacing w:before="0" w:after="0" w:line="276" w:lineRule="auto"/>
              <w:rPr>
                <w:rFonts w:cstheme="minorHAnsi"/>
              </w:rPr>
            </w:pPr>
            <w:r w:rsidRPr="00DB6882">
              <w:rPr>
                <w:rFonts w:cstheme="minorHAnsi"/>
              </w:rPr>
              <w:lastRenderedPageBreak/>
              <w:t>Og under-element HaendelseRegistreretAf herunder følgende attribut:</w:t>
            </w:r>
          </w:p>
          <w:p w14:paraId="7849C43A" w14:textId="77777777" w:rsidR="00906354" w:rsidRPr="00DB6882" w:rsidRDefault="00906354" w:rsidP="00906354">
            <w:pPr>
              <w:pStyle w:val="Listeafsnit"/>
              <w:spacing w:before="0" w:after="0" w:line="276" w:lineRule="auto"/>
              <w:rPr>
                <w:rFonts w:cstheme="minorHAnsi"/>
              </w:rPr>
            </w:pPr>
            <w:r w:rsidRPr="00DB6882">
              <w:rPr>
                <w:rFonts w:cstheme="minorHAnsi"/>
                <w:i/>
                <w:iCs/>
              </w:rPr>
              <w:t>b1. Registrererende_behandler</w:t>
            </w:r>
          </w:p>
          <w:p w14:paraId="40F9E0A1" w14:textId="77777777" w:rsidR="00906354" w:rsidRPr="00DB6882" w:rsidRDefault="00906354" w:rsidP="00823C0A">
            <w:pPr>
              <w:pStyle w:val="Listeafsnit"/>
              <w:numPr>
                <w:ilvl w:val="0"/>
                <w:numId w:val="44"/>
              </w:numPr>
              <w:spacing w:before="0" w:after="0" w:line="276" w:lineRule="auto"/>
              <w:rPr>
                <w:rFonts w:cstheme="minorHAnsi"/>
              </w:rPr>
            </w:pPr>
            <w:r w:rsidRPr="00DB6882">
              <w:rPr>
                <w:rFonts w:cstheme="minorHAnsi"/>
              </w:rPr>
              <w:t>Og under-elementerne Registrerings_Enhed og Organisatorisk_Enhed med attributterne:</w:t>
            </w:r>
          </w:p>
          <w:p w14:paraId="4D2B4832" w14:textId="77777777" w:rsidR="00906354" w:rsidRPr="00DB6882" w:rsidRDefault="00906354" w:rsidP="00906354">
            <w:pPr>
              <w:pStyle w:val="Listeafsnit"/>
              <w:spacing w:before="0" w:after="0" w:line="276" w:lineRule="auto"/>
              <w:ind w:left="1080"/>
              <w:rPr>
                <w:rFonts w:cstheme="minorHAnsi"/>
                <w:i/>
                <w:iCs/>
              </w:rPr>
            </w:pPr>
            <w:r w:rsidRPr="00DB6882">
              <w:rPr>
                <w:rFonts w:cstheme="minorHAnsi"/>
                <w:i/>
                <w:iCs/>
              </w:rPr>
              <w:t>c1. Kode</w:t>
            </w:r>
          </w:p>
          <w:p w14:paraId="107D797D" w14:textId="77777777" w:rsidR="00906354" w:rsidRPr="00DB6882" w:rsidRDefault="00906354" w:rsidP="00906354">
            <w:pPr>
              <w:pStyle w:val="Listeafsnit"/>
              <w:spacing w:before="0" w:after="0" w:line="276" w:lineRule="auto"/>
              <w:ind w:left="1080"/>
              <w:rPr>
                <w:rFonts w:cstheme="minorHAnsi"/>
                <w:i/>
                <w:iCs/>
              </w:rPr>
            </w:pPr>
            <w:r w:rsidRPr="00DB6882">
              <w:rPr>
                <w:rFonts w:cstheme="minorHAnsi"/>
                <w:i/>
                <w:iCs/>
              </w:rPr>
              <w:t>c2. KodeType</w:t>
            </w:r>
          </w:p>
          <w:p w14:paraId="38AA634A" w14:textId="77777777" w:rsidR="00906354" w:rsidRPr="00DB6882" w:rsidRDefault="00906354" w:rsidP="00906354">
            <w:pPr>
              <w:pStyle w:val="Listeafsnit"/>
              <w:spacing w:before="0" w:after="0" w:line="276" w:lineRule="auto"/>
              <w:ind w:left="1080"/>
              <w:rPr>
                <w:rFonts w:cstheme="minorHAnsi"/>
                <w:i/>
                <w:iCs/>
              </w:rPr>
            </w:pPr>
            <w:r w:rsidRPr="00DB6882">
              <w:rPr>
                <w:rFonts w:cstheme="minorHAnsi"/>
                <w:i/>
                <w:iCs/>
              </w:rPr>
              <w:t>c3. Institution_tekst</w:t>
            </w:r>
          </w:p>
          <w:p w14:paraId="7BAFCE2B" w14:textId="77777777" w:rsidR="00906354" w:rsidRPr="00DB6882" w:rsidRDefault="00906354" w:rsidP="00906354">
            <w:pPr>
              <w:pStyle w:val="Listeafsnit"/>
              <w:spacing w:before="0" w:after="0" w:line="276" w:lineRule="auto"/>
              <w:ind w:left="1080"/>
              <w:rPr>
                <w:rFonts w:cstheme="minorHAnsi"/>
                <w:i/>
                <w:iCs/>
              </w:rPr>
            </w:pPr>
            <w:r w:rsidRPr="00DB6882">
              <w:rPr>
                <w:rFonts w:cstheme="minorHAnsi"/>
                <w:i/>
                <w:iCs/>
              </w:rPr>
              <w:t>c4. Afdeling_tekst</w:t>
            </w:r>
          </w:p>
          <w:p w14:paraId="2236C915" w14:textId="6BB3AB67" w:rsidR="00547B5B" w:rsidRPr="00DB6882" w:rsidRDefault="00547B5B" w:rsidP="00823C0A">
            <w:pPr>
              <w:pStyle w:val="Listeafsnit"/>
              <w:numPr>
                <w:ilvl w:val="0"/>
                <w:numId w:val="44"/>
              </w:numPr>
              <w:spacing w:before="0" w:after="0" w:line="276" w:lineRule="auto"/>
              <w:rPr>
                <w:rFonts w:cstheme="minorHAnsi"/>
                <w:i/>
                <w:iCs/>
              </w:rPr>
            </w:pPr>
            <w:r w:rsidRPr="00DB6882">
              <w:rPr>
                <w:rFonts w:cstheme="minorHAnsi"/>
              </w:rPr>
              <w:t>Og under</w:t>
            </w:r>
            <w:r w:rsidR="00D31FDD" w:rsidRPr="00DB6882">
              <w:rPr>
                <w:rFonts w:cstheme="minorHAnsi"/>
              </w:rPr>
              <w:t>elementet</w:t>
            </w:r>
            <w:r w:rsidRPr="00DB6882">
              <w:rPr>
                <w:rFonts w:cstheme="minorHAnsi"/>
                <w:i/>
                <w:iCs/>
              </w:rPr>
              <w:t xml:space="preserve"> Sikkerhedskode herunder:</w:t>
            </w:r>
          </w:p>
          <w:p w14:paraId="2ACCF961" w14:textId="3C3179EF" w:rsidR="00547B5B" w:rsidRPr="00DB6882" w:rsidRDefault="00547B5B" w:rsidP="00823C0A">
            <w:pPr>
              <w:pStyle w:val="Listeafsnit"/>
              <w:numPr>
                <w:ilvl w:val="0"/>
                <w:numId w:val="45"/>
              </w:numPr>
              <w:spacing w:before="0" w:after="0" w:line="276" w:lineRule="auto"/>
              <w:rPr>
                <w:rFonts w:cstheme="minorHAnsi"/>
              </w:rPr>
            </w:pPr>
            <w:r w:rsidRPr="00DB6882">
              <w:rPr>
                <w:rFonts w:cstheme="minorHAnsi"/>
              </w:rPr>
              <w:t>KodetVaerdi med følgende attributter:</w:t>
            </w:r>
          </w:p>
          <w:p w14:paraId="1487D469" w14:textId="77777777" w:rsidR="00547B5B" w:rsidRPr="00DB6882" w:rsidRDefault="00547B5B" w:rsidP="00547B5B">
            <w:pPr>
              <w:pStyle w:val="Listeafsnit"/>
              <w:spacing w:before="0" w:after="0" w:line="276" w:lineRule="auto"/>
              <w:ind w:left="1080"/>
              <w:rPr>
                <w:rFonts w:cstheme="minorHAnsi"/>
                <w:i/>
                <w:iCs/>
              </w:rPr>
            </w:pPr>
            <w:r w:rsidRPr="00DB6882">
              <w:rPr>
                <w:rFonts w:cstheme="minorHAnsi"/>
                <w:i/>
                <w:iCs/>
              </w:rPr>
              <w:t>a1. Kode</w:t>
            </w:r>
          </w:p>
          <w:p w14:paraId="39EC6F46" w14:textId="77777777" w:rsidR="00547B5B" w:rsidRPr="00DB6882" w:rsidRDefault="00547B5B" w:rsidP="00547B5B">
            <w:pPr>
              <w:pStyle w:val="Listeafsnit"/>
              <w:spacing w:before="0" w:after="0" w:line="276" w:lineRule="auto"/>
              <w:ind w:left="1080"/>
              <w:rPr>
                <w:rFonts w:cstheme="minorHAnsi"/>
                <w:i/>
                <w:iCs/>
              </w:rPr>
            </w:pPr>
            <w:r w:rsidRPr="00DB6882">
              <w:rPr>
                <w:rFonts w:cstheme="minorHAnsi"/>
                <w:i/>
                <w:iCs/>
              </w:rPr>
              <w:t>a2. Kodetekst</w:t>
            </w:r>
          </w:p>
          <w:p w14:paraId="3E75B3EF" w14:textId="4A2439DA" w:rsidR="00547B5B" w:rsidRPr="00DB6882" w:rsidRDefault="00547B5B" w:rsidP="00823C0A">
            <w:pPr>
              <w:pStyle w:val="Listeafsnit"/>
              <w:numPr>
                <w:ilvl w:val="0"/>
                <w:numId w:val="45"/>
              </w:numPr>
              <w:spacing w:before="0" w:after="0" w:line="276" w:lineRule="auto"/>
              <w:rPr>
                <w:rFonts w:cstheme="minorHAnsi"/>
              </w:rPr>
            </w:pPr>
            <w:r w:rsidRPr="00DB6882">
              <w:rPr>
                <w:rFonts w:cstheme="minorHAnsi"/>
              </w:rPr>
              <w:t>Og under-elementerne Klassificering og Klassifikation med attributterne:</w:t>
            </w:r>
          </w:p>
          <w:p w14:paraId="4484BA0E" w14:textId="77777777" w:rsidR="00547B5B" w:rsidRPr="00DB6882" w:rsidRDefault="00547B5B" w:rsidP="00547B5B">
            <w:pPr>
              <w:pStyle w:val="Listeafsnit"/>
              <w:spacing w:before="0" w:after="0" w:line="276" w:lineRule="auto"/>
              <w:ind w:left="1080"/>
              <w:rPr>
                <w:rFonts w:cstheme="minorHAnsi"/>
                <w:i/>
                <w:iCs/>
              </w:rPr>
            </w:pPr>
            <w:r w:rsidRPr="00DB6882">
              <w:rPr>
                <w:rFonts w:cstheme="minorHAnsi"/>
                <w:i/>
                <w:iCs/>
              </w:rPr>
              <w:t>b1. Forkortelse</w:t>
            </w:r>
          </w:p>
          <w:p w14:paraId="32E289F2" w14:textId="77777777" w:rsidR="00547B5B" w:rsidRPr="00DB6882" w:rsidRDefault="00547B5B" w:rsidP="00547B5B">
            <w:pPr>
              <w:pStyle w:val="Listeafsnit"/>
              <w:spacing w:before="0" w:after="0" w:line="276" w:lineRule="auto"/>
              <w:ind w:left="1080"/>
              <w:rPr>
                <w:rFonts w:cstheme="minorHAnsi"/>
                <w:i/>
                <w:iCs/>
              </w:rPr>
            </w:pPr>
            <w:r w:rsidRPr="00DB6882">
              <w:rPr>
                <w:rFonts w:cstheme="minorHAnsi"/>
                <w:i/>
                <w:iCs/>
              </w:rPr>
              <w:t>b2. Navn</w:t>
            </w:r>
          </w:p>
          <w:p w14:paraId="708D7A74" w14:textId="77777777" w:rsidR="00C84C1D" w:rsidRPr="00DB6882" w:rsidRDefault="00C84C1D" w:rsidP="00547B5B">
            <w:pPr>
              <w:pStyle w:val="Listeafsnit"/>
              <w:spacing w:before="0" w:after="0" w:line="276" w:lineRule="auto"/>
              <w:ind w:left="1080"/>
              <w:rPr>
                <w:rFonts w:cstheme="minorHAnsi"/>
                <w:i/>
                <w:iCs/>
              </w:rPr>
            </w:pPr>
          </w:p>
          <w:p w14:paraId="644E3A1B" w14:textId="1E300A0B" w:rsidR="00F15AD4" w:rsidRPr="00DB6882" w:rsidRDefault="00F15AD4" w:rsidP="00823C0A">
            <w:pPr>
              <w:pStyle w:val="Listeafsnit"/>
              <w:numPr>
                <w:ilvl w:val="0"/>
                <w:numId w:val="44"/>
              </w:numPr>
              <w:spacing w:before="0" w:after="0" w:line="276" w:lineRule="auto"/>
              <w:rPr>
                <w:rFonts w:cstheme="minorHAnsi"/>
              </w:rPr>
            </w:pPr>
            <w:r w:rsidRPr="00DB6882">
              <w:rPr>
                <w:rFonts w:cstheme="minorHAnsi"/>
                <w:i/>
                <w:iCs/>
              </w:rPr>
              <w:t>Art herunder:</w:t>
            </w:r>
          </w:p>
          <w:p w14:paraId="28181579" w14:textId="65AE6185" w:rsidR="00F15AD4" w:rsidRPr="00DB6882" w:rsidRDefault="008A5E60" w:rsidP="00823C0A">
            <w:pPr>
              <w:pStyle w:val="Listeafsnit"/>
              <w:numPr>
                <w:ilvl w:val="0"/>
                <w:numId w:val="46"/>
              </w:numPr>
              <w:spacing w:before="0" w:after="0" w:line="276" w:lineRule="auto"/>
              <w:rPr>
                <w:rFonts w:cstheme="minorHAnsi"/>
              </w:rPr>
            </w:pPr>
            <w:r w:rsidRPr="00DB6882">
              <w:rPr>
                <w:rFonts w:cstheme="minorHAnsi"/>
              </w:rPr>
              <w:t>U</w:t>
            </w:r>
            <w:r w:rsidR="00F15AD4" w:rsidRPr="00DB6882">
              <w:rPr>
                <w:rFonts w:cstheme="minorHAnsi"/>
              </w:rPr>
              <w:t>nderelementet</w:t>
            </w:r>
            <w:r w:rsidR="00F15AD4" w:rsidRPr="00DB6882">
              <w:rPr>
                <w:rFonts w:cstheme="minorHAnsi"/>
                <w:i/>
                <w:iCs/>
              </w:rPr>
              <w:t xml:space="preserve"> </w:t>
            </w:r>
            <w:r w:rsidR="00F15AD4" w:rsidRPr="00DB6882">
              <w:rPr>
                <w:rFonts w:cstheme="minorHAnsi"/>
              </w:rPr>
              <w:t>KodetVaerdi med følgende attributter:</w:t>
            </w:r>
          </w:p>
          <w:p w14:paraId="3EFC7981" w14:textId="77777777" w:rsidR="00F15AD4" w:rsidRPr="00DB6882" w:rsidRDefault="00F15AD4" w:rsidP="00F15AD4">
            <w:pPr>
              <w:pStyle w:val="Listeafsnit"/>
              <w:spacing w:before="0" w:after="0" w:line="276" w:lineRule="auto"/>
              <w:ind w:left="1080"/>
              <w:rPr>
                <w:rFonts w:cstheme="minorHAnsi"/>
                <w:i/>
                <w:iCs/>
              </w:rPr>
            </w:pPr>
            <w:r w:rsidRPr="00DB6882">
              <w:rPr>
                <w:rFonts w:cstheme="minorHAnsi"/>
              </w:rPr>
              <w:t xml:space="preserve">a1. </w:t>
            </w:r>
            <w:r w:rsidRPr="00DB6882">
              <w:rPr>
                <w:rFonts w:cstheme="minorHAnsi"/>
                <w:i/>
                <w:iCs/>
              </w:rPr>
              <w:t>Kode</w:t>
            </w:r>
          </w:p>
          <w:p w14:paraId="76CE2CB1" w14:textId="77777777" w:rsidR="00F15AD4" w:rsidRPr="00DB6882" w:rsidRDefault="00F15AD4" w:rsidP="00F15AD4">
            <w:pPr>
              <w:pStyle w:val="Listeafsnit"/>
              <w:spacing w:before="0" w:after="0" w:line="276" w:lineRule="auto"/>
              <w:ind w:left="1080"/>
              <w:rPr>
                <w:rFonts w:cstheme="minorHAnsi"/>
              </w:rPr>
            </w:pPr>
            <w:r w:rsidRPr="00DB6882">
              <w:rPr>
                <w:rFonts w:cstheme="minorHAnsi"/>
                <w:i/>
                <w:iCs/>
              </w:rPr>
              <w:t>a2. Kodetekst</w:t>
            </w:r>
          </w:p>
          <w:p w14:paraId="5E95728B" w14:textId="72C93A19" w:rsidR="00F15AD4" w:rsidRPr="00DB6882" w:rsidRDefault="00F15AD4" w:rsidP="00823C0A">
            <w:pPr>
              <w:pStyle w:val="Listeafsnit"/>
              <w:numPr>
                <w:ilvl w:val="0"/>
                <w:numId w:val="46"/>
              </w:numPr>
              <w:spacing w:before="0" w:after="0" w:line="276" w:lineRule="auto"/>
              <w:rPr>
                <w:rFonts w:cstheme="minorHAnsi"/>
              </w:rPr>
            </w:pPr>
            <w:r w:rsidRPr="00DB6882">
              <w:rPr>
                <w:rFonts w:cstheme="minorHAnsi"/>
              </w:rPr>
              <w:lastRenderedPageBreak/>
              <w:t>Og under-elementeterne Klassificering og Klassifikation med tilhørende attributter:</w:t>
            </w:r>
          </w:p>
          <w:p w14:paraId="26581C3C" w14:textId="77777777" w:rsidR="00F15AD4" w:rsidRPr="00DB6882" w:rsidRDefault="00F15AD4" w:rsidP="00F15AD4">
            <w:pPr>
              <w:pStyle w:val="Listeafsnit"/>
              <w:spacing w:before="0" w:after="0" w:line="276" w:lineRule="auto"/>
              <w:ind w:left="1080"/>
              <w:rPr>
                <w:rFonts w:cstheme="minorHAnsi"/>
                <w:i/>
                <w:iCs/>
              </w:rPr>
            </w:pPr>
            <w:r w:rsidRPr="00DB6882">
              <w:rPr>
                <w:rFonts w:cstheme="minorHAnsi"/>
                <w:i/>
                <w:iCs/>
              </w:rPr>
              <w:t>b1. Forkortelse</w:t>
            </w:r>
          </w:p>
          <w:p w14:paraId="1D3FE631" w14:textId="77777777" w:rsidR="00F15AD4" w:rsidRPr="00DB6882" w:rsidRDefault="00F15AD4" w:rsidP="00F15AD4">
            <w:pPr>
              <w:pStyle w:val="Listeafsnit"/>
              <w:spacing w:before="0" w:after="0" w:line="276" w:lineRule="auto"/>
              <w:ind w:left="1080"/>
              <w:rPr>
                <w:rFonts w:cstheme="minorHAnsi"/>
                <w:i/>
                <w:iCs/>
              </w:rPr>
            </w:pPr>
            <w:r w:rsidRPr="00DB6882">
              <w:rPr>
                <w:rFonts w:cstheme="minorHAnsi"/>
                <w:i/>
                <w:iCs/>
              </w:rPr>
              <w:t>b2. Navn</w:t>
            </w:r>
          </w:p>
          <w:p w14:paraId="577FFE5E" w14:textId="77777777" w:rsidR="00F15AD4" w:rsidRPr="00DB6882" w:rsidRDefault="00F15AD4" w:rsidP="004E0919">
            <w:pPr>
              <w:spacing w:line="276" w:lineRule="auto"/>
              <w:rPr>
                <w:rFonts w:cstheme="minorHAnsi"/>
              </w:rPr>
            </w:pPr>
          </w:p>
          <w:p w14:paraId="0956585A" w14:textId="79BDBB7B" w:rsidR="004473D4" w:rsidRPr="00DB6882" w:rsidRDefault="004473D4" w:rsidP="00823C0A">
            <w:pPr>
              <w:pStyle w:val="Listeafsnit"/>
              <w:numPr>
                <w:ilvl w:val="0"/>
                <w:numId w:val="44"/>
              </w:numPr>
              <w:spacing w:line="276" w:lineRule="auto"/>
              <w:rPr>
                <w:rFonts w:cstheme="minorHAnsi"/>
              </w:rPr>
            </w:pPr>
            <w:r w:rsidRPr="00DB6882">
              <w:rPr>
                <w:rFonts w:cstheme="minorHAnsi"/>
              </w:rPr>
              <w:t>Diagnosekode herunder:</w:t>
            </w:r>
          </w:p>
          <w:p w14:paraId="6C378B0F" w14:textId="56F9600C" w:rsidR="00401439" w:rsidRPr="00DB6882" w:rsidRDefault="00401439" w:rsidP="00823C0A">
            <w:pPr>
              <w:pStyle w:val="Listeafsnit"/>
              <w:numPr>
                <w:ilvl w:val="0"/>
                <w:numId w:val="47"/>
              </w:numPr>
              <w:spacing w:line="276" w:lineRule="auto"/>
              <w:rPr>
                <w:rFonts w:cstheme="minorHAnsi"/>
              </w:rPr>
            </w:pPr>
            <w:r w:rsidRPr="00DB6882">
              <w:rPr>
                <w:rFonts w:cstheme="minorHAnsi"/>
              </w:rPr>
              <w:t>Underelementet SammensatKodetvaerdi med</w:t>
            </w:r>
            <w:r w:rsidR="00D161D2" w:rsidRPr="00DB6882">
              <w:rPr>
                <w:rFonts w:cstheme="minorHAnsi"/>
              </w:rPr>
              <w:t xml:space="preserve"> </w:t>
            </w:r>
            <w:r w:rsidRPr="00DB6882">
              <w:rPr>
                <w:rFonts w:cstheme="minorHAnsi"/>
              </w:rPr>
              <w:t xml:space="preserve">Primaerkode herunder: </w:t>
            </w:r>
          </w:p>
          <w:p w14:paraId="29DEB2E4" w14:textId="77777777" w:rsidR="00401439" w:rsidRPr="00DB6882" w:rsidRDefault="00401439" w:rsidP="00401439">
            <w:pPr>
              <w:pStyle w:val="Listeafsnit"/>
              <w:spacing w:before="0" w:after="0" w:line="276" w:lineRule="auto"/>
              <w:ind w:left="1080"/>
              <w:rPr>
                <w:rFonts w:cstheme="minorHAnsi"/>
              </w:rPr>
            </w:pPr>
            <w:r w:rsidRPr="00DB6882">
              <w:rPr>
                <w:rFonts w:cstheme="minorHAnsi"/>
              </w:rPr>
              <w:t>elementet</w:t>
            </w:r>
            <w:r w:rsidRPr="00DB6882">
              <w:rPr>
                <w:rFonts w:cstheme="minorHAnsi"/>
                <w:i/>
                <w:iCs/>
              </w:rPr>
              <w:t xml:space="preserve"> </w:t>
            </w:r>
            <w:r w:rsidRPr="00DB6882">
              <w:rPr>
                <w:rFonts w:cstheme="minorHAnsi"/>
              </w:rPr>
              <w:t>KodetVaerdi med følgende attributter:</w:t>
            </w:r>
          </w:p>
          <w:p w14:paraId="5F8192CB" w14:textId="77777777" w:rsidR="00401439" w:rsidRPr="00DB6882" w:rsidRDefault="00401439" w:rsidP="00401439">
            <w:pPr>
              <w:pStyle w:val="Listeafsnit"/>
              <w:spacing w:before="0" w:after="0" w:line="276" w:lineRule="auto"/>
              <w:ind w:left="1080"/>
              <w:rPr>
                <w:rFonts w:cstheme="minorHAnsi"/>
                <w:i/>
                <w:iCs/>
              </w:rPr>
            </w:pPr>
            <w:r w:rsidRPr="00DB6882">
              <w:rPr>
                <w:rFonts w:cstheme="minorHAnsi"/>
                <w:i/>
                <w:iCs/>
              </w:rPr>
              <w:t>a1. Kode</w:t>
            </w:r>
          </w:p>
          <w:p w14:paraId="08E957E8" w14:textId="77777777" w:rsidR="00401439" w:rsidRPr="00DB6882" w:rsidRDefault="00401439" w:rsidP="00401439">
            <w:pPr>
              <w:pStyle w:val="Listeafsnit"/>
              <w:spacing w:before="0" w:after="0" w:line="276" w:lineRule="auto"/>
              <w:ind w:left="1080"/>
              <w:rPr>
                <w:rFonts w:cstheme="minorHAnsi"/>
              </w:rPr>
            </w:pPr>
            <w:r w:rsidRPr="00DB6882">
              <w:rPr>
                <w:rFonts w:cstheme="minorHAnsi"/>
                <w:i/>
                <w:iCs/>
              </w:rPr>
              <w:t>a2. Kodetekst</w:t>
            </w:r>
          </w:p>
          <w:p w14:paraId="7ADE10CE" w14:textId="17A7C2A3" w:rsidR="00401439" w:rsidRPr="00DB6882" w:rsidRDefault="00401439" w:rsidP="00823C0A">
            <w:pPr>
              <w:pStyle w:val="Listeafsnit"/>
              <w:numPr>
                <w:ilvl w:val="0"/>
                <w:numId w:val="47"/>
              </w:numPr>
              <w:spacing w:before="0" w:after="0" w:line="276" w:lineRule="auto"/>
              <w:rPr>
                <w:rFonts w:cstheme="minorHAnsi"/>
              </w:rPr>
            </w:pPr>
            <w:r w:rsidRPr="00DB6882">
              <w:rPr>
                <w:rFonts w:cstheme="minorHAnsi"/>
              </w:rPr>
              <w:t>Og underelementeterne Klassificering og Klassifikation med tilhørende attributter:</w:t>
            </w:r>
          </w:p>
          <w:p w14:paraId="3437B183" w14:textId="77777777" w:rsidR="00401439" w:rsidRPr="00DB6882" w:rsidRDefault="00401439" w:rsidP="00401439">
            <w:pPr>
              <w:pStyle w:val="Listeafsnit"/>
              <w:spacing w:before="0" w:after="0" w:line="276" w:lineRule="auto"/>
              <w:ind w:left="1080"/>
              <w:rPr>
                <w:rFonts w:cstheme="minorHAnsi"/>
                <w:i/>
                <w:iCs/>
              </w:rPr>
            </w:pPr>
            <w:r w:rsidRPr="00DB6882">
              <w:rPr>
                <w:rFonts w:cstheme="minorHAnsi"/>
                <w:i/>
                <w:iCs/>
              </w:rPr>
              <w:t>b1. Forkortelse</w:t>
            </w:r>
          </w:p>
          <w:p w14:paraId="7351041D" w14:textId="77B7F347" w:rsidR="00401439" w:rsidRPr="00DB6882" w:rsidRDefault="00401439" w:rsidP="00D03D89">
            <w:pPr>
              <w:pStyle w:val="Listeafsnit"/>
              <w:spacing w:before="0" w:after="0" w:line="276" w:lineRule="auto"/>
              <w:ind w:left="1080"/>
              <w:rPr>
                <w:rFonts w:cstheme="minorHAnsi"/>
                <w:i/>
                <w:iCs/>
              </w:rPr>
            </w:pPr>
            <w:r w:rsidRPr="00DB6882">
              <w:rPr>
                <w:rFonts w:cstheme="minorHAnsi"/>
                <w:i/>
                <w:iCs/>
              </w:rPr>
              <w:t>b2. Navn</w:t>
            </w:r>
          </w:p>
          <w:p w14:paraId="0617CD7E" w14:textId="271E5A5F" w:rsidR="00401439" w:rsidRPr="00DB6882" w:rsidRDefault="00401439" w:rsidP="00823C0A">
            <w:pPr>
              <w:pStyle w:val="Listeafsnit"/>
              <w:numPr>
                <w:ilvl w:val="0"/>
                <w:numId w:val="47"/>
              </w:numPr>
              <w:spacing w:before="0" w:after="0" w:line="276" w:lineRule="auto"/>
              <w:rPr>
                <w:rFonts w:cstheme="minorHAnsi"/>
              </w:rPr>
            </w:pPr>
            <w:r w:rsidRPr="00DB6882">
              <w:rPr>
                <w:rFonts w:cstheme="minorHAnsi"/>
                <w:i/>
                <w:iCs/>
              </w:rPr>
              <w:t xml:space="preserve">Tillaegskode </w:t>
            </w:r>
            <w:r w:rsidRPr="00DB6882">
              <w:rPr>
                <w:rFonts w:cstheme="minorHAnsi"/>
              </w:rPr>
              <w:t>herunder:</w:t>
            </w:r>
          </w:p>
          <w:p w14:paraId="5A32FF1D" w14:textId="77777777" w:rsidR="00401439" w:rsidRPr="00DB6882" w:rsidRDefault="00401439" w:rsidP="00401439">
            <w:pPr>
              <w:pStyle w:val="Listeafsnit"/>
              <w:spacing w:before="0" w:after="0" w:line="276" w:lineRule="auto"/>
              <w:ind w:left="1080"/>
              <w:rPr>
                <w:rFonts w:cstheme="minorHAnsi"/>
              </w:rPr>
            </w:pPr>
            <w:r w:rsidRPr="00DB6882">
              <w:rPr>
                <w:rFonts w:cstheme="minorHAnsi"/>
              </w:rPr>
              <w:t>elementet KodetVaerdi med følgende attributter:</w:t>
            </w:r>
          </w:p>
          <w:p w14:paraId="7171D90B" w14:textId="7E6C2AC4" w:rsidR="00401439" w:rsidRPr="00DB6882" w:rsidRDefault="00EF1488" w:rsidP="00401439">
            <w:pPr>
              <w:pStyle w:val="Listeafsnit"/>
              <w:spacing w:before="0" w:after="0" w:line="276" w:lineRule="auto"/>
              <w:ind w:left="1080"/>
              <w:rPr>
                <w:rFonts w:cstheme="minorHAnsi"/>
                <w:i/>
                <w:iCs/>
              </w:rPr>
            </w:pPr>
            <w:r w:rsidRPr="00DB6882">
              <w:rPr>
                <w:rFonts w:cstheme="minorHAnsi"/>
                <w:i/>
                <w:iCs/>
              </w:rPr>
              <w:t>c</w:t>
            </w:r>
            <w:r w:rsidR="00401439" w:rsidRPr="00DB6882">
              <w:rPr>
                <w:rFonts w:cstheme="minorHAnsi"/>
                <w:i/>
                <w:iCs/>
              </w:rPr>
              <w:t>1</w:t>
            </w:r>
            <w:r w:rsidRPr="00DB6882">
              <w:rPr>
                <w:rFonts w:cstheme="minorHAnsi"/>
                <w:i/>
                <w:iCs/>
              </w:rPr>
              <w:t>.</w:t>
            </w:r>
            <w:r w:rsidR="00401439" w:rsidRPr="00DB6882">
              <w:rPr>
                <w:rFonts w:cstheme="minorHAnsi"/>
                <w:i/>
                <w:iCs/>
              </w:rPr>
              <w:t xml:space="preserve"> Kode</w:t>
            </w:r>
          </w:p>
          <w:p w14:paraId="37A06F36" w14:textId="044DC8EF" w:rsidR="00401439" w:rsidRPr="00DB6882" w:rsidRDefault="00F4553F" w:rsidP="00401439">
            <w:pPr>
              <w:pStyle w:val="Listeafsnit"/>
              <w:spacing w:before="0" w:after="0" w:line="276" w:lineRule="auto"/>
              <w:ind w:left="1080"/>
              <w:rPr>
                <w:rFonts w:cstheme="minorHAnsi"/>
              </w:rPr>
            </w:pPr>
            <w:r w:rsidRPr="00DB6882">
              <w:rPr>
                <w:rFonts w:cstheme="minorHAnsi"/>
                <w:i/>
                <w:iCs/>
              </w:rPr>
              <w:t>c2.</w:t>
            </w:r>
            <w:r w:rsidR="00401439" w:rsidRPr="00DB6882">
              <w:rPr>
                <w:rFonts w:cstheme="minorHAnsi"/>
                <w:i/>
                <w:iCs/>
              </w:rPr>
              <w:t xml:space="preserve"> Kodetekst</w:t>
            </w:r>
          </w:p>
          <w:p w14:paraId="20D739F8" w14:textId="5723C63E" w:rsidR="00401439" w:rsidRPr="00DB6882" w:rsidRDefault="00401439" w:rsidP="00823C0A">
            <w:pPr>
              <w:pStyle w:val="Listeafsnit"/>
              <w:numPr>
                <w:ilvl w:val="0"/>
                <w:numId w:val="47"/>
              </w:numPr>
              <w:spacing w:before="0" w:after="0" w:line="276" w:lineRule="auto"/>
              <w:rPr>
                <w:rFonts w:cstheme="minorHAnsi"/>
              </w:rPr>
            </w:pPr>
            <w:r w:rsidRPr="00DB6882">
              <w:rPr>
                <w:rFonts w:cstheme="minorHAnsi"/>
              </w:rPr>
              <w:t>Og underelementeterne Klassificering og Klassifikation med tilhørende attributter:</w:t>
            </w:r>
          </w:p>
          <w:p w14:paraId="7BD7A047" w14:textId="734FA219" w:rsidR="00401439" w:rsidRPr="00DB6882" w:rsidRDefault="00F4553F" w:rsidP="00401439">
            <w:pPr>
              <w:pStyle w:val="Listeafsnit"/>
              <w:spacing w:before="0" w:after="0" w:line="276" w:lineRule="auto"/>
              <w:ind w:left="1080"/>
              <w:rPr>
                <w:rFonts w:cstheme="minorHAnsi"/>
                <w:i/>
                <w:iCs/>
              </w:rPr>
            </w:pPr>
            <w:r w:rsidRPr="00DB6882">
              <w:rPr>
                <w:rFonts w:cstheme="minorHAnsi"/>
                <w:i/>
                <w:iCs/>
              </w:rPr>
              <w:t>d1</w:t>
            </w:r>
            <w:r w:rsidR="00401439" w:rsidRPr="00DB6882">
              <w:rPr>
                <w:rFonts w:cstheme="minorHAnsi"/>
                <w:i/>
                <w:iCs/>
              </w:rPr>
              <w:t>. Forkortelse</w:t>
            </w:r>
          </w:p>
          <w:p w14:paraId="1A2CC50C" w14:textId="7A674589" w:rsidR="00401439" w:rsidRPr="00DB6882" w:rsidRDefault="00F4553F" w:rsidP="00401439">
            <w:pPr>
              <w:pStyle w:val="Listeafsnit"/>
              <w:spacing w:before="0" w:after="0" w:line="276" w:lineRule="auto"/>
              <w:ind w:left="1080"/>
              <w:rPr>
                <w:rFonts w:cstheme="minorHAnsi"/>
                <w:i/>
                <w:iCs/>
              </w:rPr>
            </w:pPr>
            <w:r w:rsidRPr="00DB6882">
              <w:rPr>
                <w:rFonts w:cstheme="minorHAnsi"/>
                <w:i/>
                <w:iCs/>
              </w:rPr>
              <w:t>d2</w:t>
            </w:r>
            <w:r w:rsidR="00401439" w:rsidRPr="00DB6882">
              <w:rPr>
                <w:rFonts w:cstheme="minorHAnsi"/>
                <w:i/>
                <w:iCs/>
              </w:rPr>
              <w:t>. Navn</w:t>
            </w:r>
          </w:p>
          <w:p w14:paraId="0EA517D6" w14:textId="77777777" w:rsidR="00401439" w:rsidRPr="00DB6882" w:rsidRDefault="00401439" w:rsidP="004E0919">
            <w:pPr>
              <w:spacing w:line="276" w:lineRule="auto"/>
              <w:rPr>
                <w:rFonts w:cstheme="minorHAnsi"/>
              </w:rPr>
            </w:pPr>
          </w:p>
          <w:p w14:paraId="72995503" w14:textId="4F05B787" w:rsidR="00D03D89" w:rsidRPr="00DB6882" w:rsidRDefault="00D03D89" w:rsidP="00823C0A">
            <w:pPr>
              <w:pStyle w:val="Listeafsnit"/>
              <w:numPr>
                <w:ilvl w:val="0"/>
                <w:numId w:val="44"/>
              </w:numPr>
              <w:spacing w:line="276" w:lineRule="auto"/>
              <w:rPr>
                <w:rFonts w:cstheme="minorHAnsi"/>
              </w:rPr>
            </w:pPr>
            <w:r w:rsidRPr="00DB6882">
              <w:rPr>
                <w:rFonts w:cstheme="minorHAnsi"/>
              </w:rPr>
              <w:t>Diagnosticering_udfoert_af</w:t>
            </w:r>
            <w:r w:rsidR="005E1266" w:rsidRPr="00DB6882">
              <w:rPr>
                <w:rFonts w:cstheme="minorHAnsi"/>
              </w:rPr>
              <w:t xml:space="preserve"> herunder tilhørende attribut:</w:t>
            </w:r>
          </w:p>
          <w:p w14:paraId="2705826C" w14:textId="77777777" w:rsidR="005E1266" w:rsidRPr="00DB6882" w:rsidRDefault="00CF0B76" w:rsidP="005E1266">
            <w:pPr>
              <w:pStyle w:val="Listeafsnit"/>
              <w:spacing w:line="276" w:lineRule="auto"/>
              <w:rPr>
                <w:rFonts w:cstheme="minorHAnsi"/>
                <w:i/>
                <w:iCs/>
              </w:rPr>
            </w:pPr>
            <w:r w:rsidRPr="00DB6882">
              <w:rPr>
                <w:rFonts w:cstheme="minorHAnsi"/>
                <w:i/>
                <w:iCs/>
              </w:rPr>
              <w:t>g1. Diagnosested</w:t>
            </w:r>
          </w:p>
          <w:p w14:paraId="5273148D" w14:textId="3375BF22" w:rsidR="00033578" w:rsidRPr="00DB6882" w:rsidRDefault="00033578" w:rsidP="00823C0A">
            <w:pPr>
              <w:pStyle w:val="Listeafsnit"/>
              <w:numPr>
                <w:ilvl w:val="0"/>
                <w:numId w:val="48"/>
              </w:numPr>
              <w:spacing w:before="0" w:after="0" w:line="276" w:lineRule="auto"/>
              <w:rPr>
                <w:rFonts w:cstheme="minorHAnsi"/>
                <w:bCs/>
              </w:rPr>
            </w:pPr>
            <w:r w:rsidRPr="00DB6882">
              <w:rPr>
                <w:rFonts w:cstheme="minorHAnsi"/>
                <w:bCs/>
              </w:rPr>
              <w:t xml:space="preserve">Og underelementet </w:t>
            </w:r>
            <w:r w:rsidRPr="00DB6882">
              <w:rPr>
                <w:rFonts w:cstheme="minorHAnsi"/>
                <w:bCs/>
                <w:i/>
                <w:iCs/>
              </w:rPr>
              <w:t>Afsluttende_behandler</w:t>
            </w:r>
            <w:r w:rsidRPr="00DB6882">
              <w:rPr>
                <w:rFonts w:cstheme="minorHAnsi"/>
                <w:bCs/>
              </w:rPr>
              <w:t xml:space="preserve"> og AnsvarligPerson med følgende attributter:</w:t>
            </w:r>
          </w:p>
          <w:p w14:paraId="23E858D7" w14:textId="77777777" w:rsidR="00033578" w:rsidRPr="00DB6882" w:rsidRDefault="00033578" w:rsidP="00033578">
            <w:pPr>
              <w:pStyle w:val="Listeafsnit"/>
              <w:spacing w:before="0" w:after="0" w:line="276" w:lineRule="auto"/>
              <w:ind w:left="1080"/>
              <w:rPr>
                <w:rFonts w:cstheme="minorHAnsi"/>
                <w:bCs/>
                <w:i/>
                <w:iCs/>
                <w:lang w:val="en-US"/>
              </w:rPr>
            </w:pPr>
            <w:r w:rsidRPr="00DB6882">
              <w:rPr>
                <w:rFonts w:cstheme="minorHAnsi"/>
                <w:bCs/>
                <w:i/>
                <w:iCs/>
                <w:lang w:val="en-US"/>
              </w:rPr>
              <w:t>a1. Identifikation</w:t>
            </w:r>
          </w:p>
          <w:p w14:paraId="23A4EE00" w14:textId="77777777" w:rsidR="00033578" w:rsidRPr="00DB6882" w:rsidRDefault="00033578" w:rsidP="00033578">
            <w:pPr>
              <w:pStyle w:val="Listeafsnit"/>
              <w:spacing w:before="0" w:after="0" w:line="276" w:lineRule="auto"/>
              <w:ind w:left="1080"/>
              <w:rPr>
                <w:rFonts w:cstheme="minorHAnsi"/>
                <w:bCs/>
                <w:i/>
                <w:iCs/>
                <w:lang w:val="en-US"/>
              </w:rPr>
            </w:pPr>
            <w:r w:rsidRPr="00DB6882">
              <w:rPr>
                <w:rFonts w:cstheme="minorHAnsi"/>
                <w:bCs/>
                <w:i/>
                <w:iCs/>
                <w:lang w:val="en-US"/>
              </w:rPr>
              <w:t>a2. Navn</w:t>
            </w:r>
          </w:p>
          <w:p w14:paraId="094B2AD4" w14:textId="77777777" w:rsidR="00033578" w:rsidRPr="00DB6882" w:rsidRDefault="00033578" w:rsidP="00033578">
            <w:pPr>
              <w:pStyle w:val="Listeafsnit"/>
              <w:spacing w:before="0" w:after="0" w:line="276" w:lineRule="auto"/>
              <w:ind w:left="1080"/>
              <w:rPr>
                <w:rFonts w:cstheme="minorHAnsi"/>
                <w:bCs/>
                <w:i/>
                <w:iCs/>
                <w:lang w:val="en-US"/>
              </w:rPr>
            </w:pPr>
            <w:r w:rsidRPr="00DB6882">
              <w:rPr>
                <w:rFonts w:cstheme="minorHAnsi"/>
                <w:bCs/>
                <w:i/>
                <w:iCs/>
                <w:lang w:val="en-US"/>
              </w:rPr>
              <w:t>a3. Titel</w:t>
            </w:r>
          </w:p>
          <w:p w14:paraId="23B6BCAB" w14:textId="11E5CAFF" w:rsidR="00033578" w:rsidRPr="00DB6882" w:rsidRDefault="00033578" w:rsidP="00823C0A">
            <w:pPr>
              <w:pStyle w:val="Listeafsnit"/>
              <w:numPr>
                <w:ilvl w:val="0"/>
                <w:numId w:val="48"/>
              </w:numPr>
              <w:spacing w:before="0" w:after="0" w:line="276" w:lineRule="auto"/>
              <w:rPr>
                <w:rFonts w:cstheme="minorHAnsi"/>
                <w:bCs/>
              </w:rPr>
            </w:pPr>
            <w:r w:rsidRPr="00DB6882">
              <w:rPr>
                <w:rFonts w:cstheme="minorHAnsi"/>
                <w:bCs/>
              </w:rPr>
              <w:t>Og underelementeterne Afsluttende_Enhed og Organisatorisk_Enhed med tilhørende attributter:</w:t>
            </w:r>
          </w:p>
          <w:p w14:paraId="3470A1B2" w14:textId="77777777" w:rsidR="00033578" w:rsidRPr="00DB6882" w:rsidRDefault="00033578" w:rsidP="00033578">
            <w:pPr>
              <w:pStyle w:val="Listeafsnit"/>
              <w:spacing w:before="0" w:after="0" w:line="276" w:lineRule="auto"/>
              <w:ind w:left="1080"/>
              <w:rPr>
                <w:rFonts w:cstheme="minorHAnsi"/>
                <w:bCs/>
                <w:i/>
                <w:iCs/>
              </w:rPr>
            </w:pPr>
            <w:r w:rsidRPr="00DB6882">
              <w:rPr>
                <w:rFonts w:cstheme="minorHAnsi"/>
                <w:bCs/>
                <w:i/>
                <w:iCs/>
              </w:rPr>
              <w:t>b1. Kode</w:t>
            </w:r>
          </w:p>
          <w:p w14:paraId="5FF7FEA2" w14:textId="77777777" w:rsidR="00033578" w:rsidRPr="00DB6882" w:rsidRDefault="00033578" w:rsidP="00033578">
            <w:pPr>
              <w:pStyle w:val="Listeafsnit"/>
              <w:spacing w:before="0" w:after="0" w:line="276" w:lineRule="auto"/>
              <w:ind w:left="1080"/>
              <w:rPr>
                <w:rFonts w:cstheme="minorHAnsi"/>
                <w:bCs/>
                <w:i/>
                <w:iCs/>
              </w:rPr>
            </w:pPr>
            <w:r w:rsidRPr="00DB6882">
              <w:rPr>
                <w:rFonts w:cstheme="minorHAnsi"/>
                <w:bCs/>
                <w:i/>
                <w:iCs/>
              </w:rPr>
              <w:t>b2. KodeType</w:t>
            </w:r>
          </w:p>
          <w:p w14:paraId="47F065F1" w14:textId="77777777" w:rsidR="00033578" w:rsidRPr="00DB6882" w:rsidRDefault="00033578" w:rsidP="00033578">
            <w:pPr>
              <w:pStyle w:val="Listeafsnit"/>
              <w:spacing w:before="0" w:after="0" w:line="276" w:lineRule="auto"/>
              <w:ind w:left="1080"/>
              <w:rPr>
                <w:rFonts w:cstheme="minorHAnsi"/>
                <w:bCs/>
                <w:i/>
                <w:iCs/>
              </w:rPr>
            </w:pPr>
            <w:r w:rsidRPr="00DB6882">
              <w:rPr>
                <w:rFonts w:cstheme="minorHAnsi"/>
                <w:bCs/>
                <w:i/>
                <w:iCs/>
              </w:rPr>
              <w:t xml:space="preserve">b3. Institution_tekst </w:t>
            </w:r>
          </w:p>
          <w:p w14:paraId="6C83A743" w14:textId="77777777" w:rsidR="00033578" w:rsidRPr="00DB6882" w:rsidRDefault="00033578" w:rsidP="00033578">
            <w:pPr>
              <w:pStyle w:val="Listeafsnit"/>
              <w:spacing w:before="0" w:after="0" w:line="276" w:lineRule="auto"/>
              <w:rPr>
                <w:rFonts w:cstheme="minorHAnsi"/>
              </w:rPr>
            </w:pPr>
            <w:r w:rsidRPr="00DB6882">
              <w:rPr>
                <w:rFonts w:cstheme="minorHAnsi"/>
                <w:bCs/>
                <w:i/>
                <w:iCs/>
              </w:rPr>
              <w:t xml:space="preserve">        b4. Afdeling_tekst</w:t>
            </w:r>
          </w:p>
          <w:p w14:paraId="236A82A7" w14:textId="77777777" w:rsidR="00CF0B76" w:rsidRPr="00DB6882" w:rsidRDefault="00CF0B76" w:rsidP="00033578">
            <w:pPr>
              <w:spacing w:line="276" w:lineRule="auto"/>
              <w:rPr>
                <w:rFonts w:cstheme="minorHAnsi"/>
              </w:rPr>
            </w:pPr>
          </w:p>
          <w:p w14:paraId="7A19E154" w14:textId="49E70284" w:rsidR="000908C8" w:rsidRPr="00DB6882" w:rsidRDefault="000908C8" w:rsidP="00823C0A">
            <w:pPr>
              <w:pStyle w:val="Listeafsnit"/>
              <w:numPr>
                <w:ilvl w:val="0"/>
                <w:numId w:val="44"/>
              </w:numPr>
              <w:spacing w:line="276" w:lineRule="auto"/>
              <w:rPr>
                <w:rFonts w:cstheme="minorHAnsi"/>
                <w:i/>
                <w:iCs/>
              </w:rPr>
            </w:pPr>
            <w:r w:rsidRPr="00DB6882">
              <w:rPr>
                <w:rFonts w:cstheme="minorHAnsi"/>
                <w:i/>
                <w:iCs/>
              </w:rPr>
              <w:t>Diagnose_afsluttet_af</w:t>
            </w:r>
            <w:r w:rsidR="008D43C9" w:rsidRPr="00DB6882">
              <w:rPr>
                <w:rFonts w:cstheme="minorHAnsi"/>
                <w:i/>
                <w:iCs/>
              </w:rPr>
              <w:t xml:space="preserve"> </w:t>
            </w:r>
            <w:r w:rsidR="008D43C9" w:rsidRPr="00DB6882">
              <w:rPr>
                <w:rFonts w:cstheme="minorHAnsi"/>
              </w:rPr>
              <w:t>herunder:</w:t>
            </w:r>
          </w:p>
          <w:p w14:paraId="4DE6597D" w14:textId="500932C0" w:rsidR="008D43C9" w:rsidRPr="00DB6882" w:rsidRDefault="008D43C9" w:rsidP="00823C0A">
            <w:pPr>
              <w:pStyle w:val="Listeafsnit"/>
              <w:numPr>
                <w:ilvl w:val="0"/>
                <w:numId w:val="43"/>
              </w:numPr>
              <w:spacing w:before="0" w:after="0" w:line="276" w:lineRule="auto"/>
              <w:rPr>
                <w:rFonts w:cstheme="minorHAnsi"/>
                <w:bCs/>
              </w:rPr>
            </w:pPr>
            <w:r w:rsidRPr="00DB6882">
              <w:rPr>
                <w:rFonts w:cstheme="minorHAnsi"/>
                <w:bCs/>
              </w:rPr>
              <w:t xml:space="preserve">Underelementet </w:t>
            </w:r>
            <w:r w:rsidRPr="00DB6882">
              <w:rPr>
                <w:rFonts w:cstheme="minorHAnsi"/>
                <w:bCs/>
                <w:i/>
                <w:iCs/>
              </w:rPr>
              <w:t>Afsluttende_behandler</w:t>
            </w:r>
            <w:r w:rsidRPr="00DB6882">
              <w:rPr>
                <w:rFonts w:cstheme="minorHAnsi"/>
                <w:bCs/>
              </w:rPr>
              <w:t xml:space="preserve"> og AnsvarligPerson med følgende attributter:</w:t>
            </w:r>
          </w:p>
          <w:p w14:paraId="1903E18F" w14:textId="77777777" w:rsidR="008D43C9" w:rsidRPr="00DB6882" w:rsidRDefault="008D43C9" w:rsidP="008D43C9">
            <w:pPr>
              <w:pStyle w:val="Listeafsnit"/>
              <w:spacing w:before="0" w:after="0" w:line="276" w:lineRule="auto"/>
              <w:ind w:left="1080"/>
              <w:rPr>
                <w:rFonts w:cstheme="minorHAnsi"/>
                <w:bCs/>
                <w:i/>
                <w:iCs/>
                <w:lang w:val="en-US"/>
              </w:rPr>
            </w:pPr>
            <w:r w:rsidRPr="00DB6882">
              <w:rPr>
                <w:rFonts w:cstheme="minorHAnsi"/>
                <w:bCs/>
                <w:i/>
                <w:iCs/>
                <w:lang w:val="en-US"/>
              </w:rPr>
              <w:t>a1. Identifikation</w:t>
            </w:r>
          </w:p>
          <w:p w14:paraId="44F0F9EC" w14:textId="77777777" w:rsidR="008D43C9" w:rsidRPr="00DB6882" w:rsidRDefault="008D43C9" w:rsidP="008D43C9">
            <w:pPr>
              <w:pStyle w:val="Listeafsnit"/>
              <w:spacing w:before="0" w:after="0" w:line="276" w:lineRule="auto"/>
              <w:ind w:left="1080"/>
              <w:rPr>
                <w:rFonts w:cstheme="minorHAnsi"/>
                <w:bCs/>
                <w:i/>
                <w:iCs/>
                <w:lang w:val="en-US"/>
              </w:rPr>
            </w:pPr>
            <w:r w:rsidRPr="00DB6882">
              <w:rPr>
                <w:rFonts w:cstheme="minorHAnsi"/>
                <w:bCs/>
                <w:i/>
                <w:iCs/>
                <w:lang w:val="en-US"/>
              </w:rPr>
              <w:t>a2. Navn</w:t>
            </w:r>
          </w:p>
          <w:p w14:paraId="6BB0BDCE" w14:textId="77777777" w:rsidR="008D43C9" w:rsidRPr="00DB6882" w:rsidRDefault="008D43C9" w:rsidP="008D43C9">
            <w:pPr>
              <w:pStyle w:val="Listeafsnit"/>
              <w:spacing w:before="0" w:after="0" w:line="276" w:lineRule="auto"/>
              <w:ind w:left="1080"/>
              <w:rPr>
                <w:rFonts w:cstheme="minorHAnsi"/>
                <w:bCs/>
                <w:i/>
                <w:iCs/>
                <w:lang w:val="en-US"/>
              </w:rPr>
            </w:pPr>
            <w:r w:rsidRPr="00DB6882">
              <w:rPr>
                <w:rFonts w:cstheme="minorHAnsi"/>
                <w:bCs/>
                <w:i/>
                <w:iCs/>
                <w:lang w:val="en-US"/>
              </w:rPr>
              <w:t>a3. Titel</w:t>
            </w:r>
          </w:p>
          <w:p w14:paraId="766E7754" w14:textId="41C2EB39" w:rsidR="008D43C9" w:rsidRPr="00DB6882" w:rsidRDefault="008D43C9" w:rsidP="00823C0A">
            <w:pPr>
              <w:pStyle w:val="Listeafsnit"/>
              <w:numPr>
                <w:ilvl w:val="0"/>
                <w:numId w:val="43"/>
              </w:numPr>
              <w:spacing w:before="0" w:after="0" w:line="276" w:lineRule="auto"/>
              <w:rPr>
                <w:rFonts w:cstheme="minorHAnsi"/>
                <w:bCs/>
              </w:rPr>
            </w:pPr>
            <w:r w:rsidRPr="00DB6882">
              <w:rPr>
                <w:rFonts w:cstheme="minorHAnsi"/>
                <w:bCs/>
              </w:rPr>
              <w:lastRenderedPageBreak/>
              <w:t>Og underelementeterne Afsluttende_Enhed og Organisatorisk_Enhed med tilhørende attributter:</w:t>
            </w:r>
          </w:p>
          <w:p w14:paraId="06E4B626" w14:textId="77777777" w:rsidR="008D43C9" w:rsidRPr="00DB6882" w:rsidRDefault="008D43C9" w:rsidP="008D43C9">
            <w:pPr>
              <w:pStyle w:val="Listeafsnit"/>
              <w:spacing w:before="0" w:after="0" w:line="276" w:lineRule="auto"/>
              <w:ind w:left="1080"/>
              <w:rPr>
                <w:rFonts w:cstheme="minorHAnsi"/>
                <w:bCs/>
                <w:i/>
                <w:iCs/>
              </w:rPr>
            </w:pPr>
            <w:r w:rsidRPr="00DB6882">
              <w:rPr>
                <w:rFonts w:cstheme="minorHAnsi"/>
                <w:bCs/>
                <w:i/>
                <w:iCs/>
              </w:rPr>
              <w:t>b1. Kode</w:t>
            </w:r>
          </w:p>
          <w:p w14:paraId="0F2C8130" w14:textId="77777777" w:rsidR="008D43C9" w:rsidRPr="00DB6882" w:rsidRDefault="008D43C9" w:rsidP="008D43C9">
            <w:pPr>
              <w:pStyle w:val="Listeafsnit"/>
              <w:spacing w:before="0" w:after="0" w:line="276" w:lineRule="auto"/>
              <w:ind w:left="1080"/>
              <w:rPr>
                <w:rFonts w:cstheme="minorHAnsi"/>
                <w:bCs/>
                <w:i/>
                <w:iCs/>
              </w:rPr>
            </w:pPr>
            <w:r w:rsidRPr="00DB6882">
              <w:rPr>
                <w:rFonts w:cstheme="minorHAnsi"/>
                <w:bCs/>
                <w:i/>
                <w:iCs/>
              </w:rPr>
              <w:t>b2. KodeType</w:t>
            </w:r>
          </w:p>
          <w:p w14:paraId="3964B673" w14:textId="77777777" w:rsidR="008D43C9" w:rsidRPr="00DB6882" w:rsidRDefault="008D43C9" w:rsidP="008D43C9">
            <w:pPr>
              <w:pStyle w:val="Listeafsnit"/>
              <w:spacing w:before="0" w:after="0" w:line="276" w:lineRule="auto"/>
              <w:ind w:left="1080"/>
              <w:rPr>
                <w:rFonts w:cstheme="minorHAnsi"/>
                <w:bCs/>
                <w:i/>
                <w:iCs/>
              </w:rPr>
            </w:pPr>
            <w:r w:rsidRPr="00DB6882">
              <w:rPr>
                <w:rFonts w:cstheme="minorHAnsi"/>
                <w:bCs/>
                <w:i/>
                <w:iCs/>
              </w:rPr>
              <w:t xml:space="preserve">b3. Institution_tekst </w:t>
            </w:r>
          </w:p>
          <w:p w14:paraId="67B83377" w14:textId="77777777" w:rsidR="008D43C9" w:rsidRPr="00DB6882" w:rsidRDefault="008D43C9" w:rsidP="008D43C9">
            <w:pPr>
              <w:pStyle w:val="Listeafsnit"/>
              <w:spacing w:before="0" w:after="0" w:line="276" w:lineRule="auto"/>
              <w:rPr>
                <w:rFonts w:cstheme="minorHAnsi"/>
              </w:rPr>
            </w:pPr>
            <w:r w:rsidRPr="00DB6882">
              <w:rPr>
                <w:rFonts w:cstheme="minorHAnsi"/>
                <w:bCs/>
                <w:i/>
                <w:iCs/>
              </w:rPr>
              <w:t xml:space="preserve">        b4. Afdeling_tekst</w:t>
            </w:r>
          </w:p>
          <w:p w14:paraId="45524850" w14:textId="77777777" w:rsidR="008D43C9" w:rsidRPr="00DB6882" w:rsidRDefault="008D43C9" w:rsidP="008D43C9">
            <w:pPr>
              <w:pStyle w:val="Listeafsnit"/>
              <w:spacing w:line="276" w:lineRule="auto"/>
              <w:rPr>
                <w:rFonts w:cstheme="minorHAnsi"/>
                <w:i/>
                <w:iCs/>
              </w:rPr>
            </w:pPr>
          </w:p>
          <w:p w14:paraId="67F5D5E0" w14:textId="77777777" w:rsidR="008C19AF" w:rsidRPr="00DB6882" w:rsidRDefault="008C19AF" w:rsidP="00823C0A">
            <w:pPr>
              <w:pStyle w:val="Listeafsnit"/>
              <w:numPr>
                <w:ilvl w:val="0"/>
                <w:numId w:val="44"/>
              </w:numPr>
              <w:spacing w:line="276" w:lineRule="auto"/>
              <w:rPr>
                <w:rFonts w:cstheme="minorHAnsi"/>
              </w:rPr>
            </w:pPr>
            <w:r w:rsidRPr="00DB6882">
              <w:rPr>
                <w:rFonts w:cstheme="minorHAnsi"/>
                <w:i/>
                <w:iCs/>
              </w:rPr>
              <w:t>Diagn_ref_til_proc</w:t>
            </w:r>
            <w:r w:rsidRPr="00DB6882">
              <w:rPr>
                <w:rFonts w:cstheme="minorHAnsi"/>
              </w:rPr>
              <w:t xml:space="preserve"> herunder følgende</w:t>
            </w:r>
            <w:r w:rsidR="00823C0A" w:rsidRPr="00DB6882">
              <w:rPr>
                <w:rFonts w:cstheme="minorHAnsi"/>
              </w:rPr>
              <w:t xml:space="preserve"> attribut:</w:t>
            </w:r>
          </w:p>
          <w:p w14:paraId="7F9A671F" w14:textId="4C5BAD10" w:rsidR="00823C0A" w:rsidRPr="00DB6882" w:rsidRDefault="00823C0A" w:rsidP="00823C0A">
            <w:pPr>
              <w:pStyle w:val="Listeafsnit"/>
              <w:spacing w:line="276" w:lineRule="auto"/>
              <w:rPr>
                <w:rFonts w:cstheme="minorHAnsi"/>
                <w:i/>
                <w:iCs/>
              </w:rPr>
            </w:pPr>
            <w:r w:rsidRPr="00DB6882">
              <w:rPr>
                <w:rFonts w:cstheme="minorHAnsi"/>
                <w:i/>
                <w:iCs/>
              </w:rPr>
              <w:t>i1. Procedure_identifikation</w:t>
            </w:r>
          </w:p>
        </w:tc>
        <w:tc>
          <w:tcPr>
            <w:tcW w:w="750" w:type="pct"/>
          </w:tcPr>
          <w:p w14:paraId="61730C91" w14:textId="77777777" w:rsidR="00AC5A0C" w:rsidRPr="00DB6882" w:rsidRDefault="00AC5A0C" w:rsidP="00F65695">
            <w:pPr>
              <w:spacing w:after="0"/>
              <w:rPr>
                <w:rFonts w:cstheme="minorHAnsi"/>
              </w:rPr>
            </w:pPr>
          </w:p>
        </w:tc>
        <w:tc>
          <w:tcPr>
            <w:tcW w:w="1126" w:type="pct"/>
          </w:tcPr>
          <w:p w14:paraId="15B5FDB5" w14:textId="77777777" w:rsidR="00AC5A0C" w:rsidRPr="00DB6882" w:rsidRDefault="00AC5A0C" w:rsidP="002C6843">
            <w:pPr>
              <w:spacing w:line="276" w:lineRule="auto"/>
              <w:rPr>
                <w:rFonts w:cstheme="minorHAnsi"/>
              </w:rPr>
            </w:pPr>
          </w:p>
        </w:tc>
        <w:tc>
          <w:tcPr>
            <w:tcW w:w="1049" w:type="pct"/>
          </w:tcPr>
          <w:p w14:paraId="01D2B2DE" w14:textId="77777777" w:rsidR="00AC5A0C" w:rsidRPr="00DB6882" w:rsidRDefault="00AC5A0C" w:rsidP="00F65695">
            <w:pPr>
              <w:spacing w:after="0"/>
              <w:rPr>
                <w:rFonts w:cstheme="minorHAnsi"/>
              </w:rPr>
            </w:pPr>
          </w:p>
        </w:tc>
        <w:tc>
          <w:tcPr>
            <w:tcW w:w="400" w:type="pct"/>
          </w:tcPr>
          <w:p w14:paraId="0B24A546" w14:textId="77777777" w:rsidR="00AC5A0C" w:rsidRPr="00DB6882" w:rsidRDefault="00AC5A0C" w:rsidP="00F65695">
            <w:pPr>
              <w:spacing w:after="0"/>
              <w:rPr>
                <w:rFonts w:cstheme="minorHAnsi"/>
              </w:rPr>
            </w:pPr>
          </w:p>
        </w:tc>
      </w:tr>
      <w:tr w:rsidR="008E42F1" w:rsidRPr="00DB6882" w14:paraId="0E1E4CD0" w14:textId="77777777" w:rsidTr="004B4572">
        <w:tc>
          <w:tcPr>
            <w:tcW w:w="250" w:type="pct"/>
          </w:tcPr>
          <w:p w14:paraId="1061313B" w14:textId="77777777" w:rsidR="008E42F1" w:rsidRPr="00DB6882" w:rsidRDefault="008E42F1" w:rsidP="00F65695">
            <w:pPr>
              <w:pStyle w:val="Listeafsnit"/>
              <w:numPr>
                <w:ilvl w:val="0"/>
                <w:numId w:val="6"/>
              </w:numPr>
              <w:ind w:left="0" w:hanging="11"/>
              <w:rPr>
                <w:rFonts w:eastAsia="Calibri" w:cstheme="minorHAnsi"/>
                <w:iCs/>
                <w:lang w:eastAsia="de-DE"/>
              </w:rPr>
            </w:pPr>
          </w:p>
        </w:tc>
        <w:tc>
          <w:tcPr>
            <w:tcW w:w="1425" w:type="pct"/>
          </w:tcPr>
          <w:p w14:paraId="7BAA532F" w14:textId="17433195" w:rsidR="008E42F1" w:rsidRPr="00DB6882" w:rsidRDefault="008E42F1" w:rsidP="00F65695">
            <w:pPr>
              <w:spacing w:line="276" w:lineRule="auto"/>
              <w:rPr>
                <w:rFonts w:cstheme="minorHAnsi"/>
              </w:rPr>
            </w:pPr>
            <w:r w:rsidRPr="00DB6882">
              <w:rPr>
                <w:rFonts w:cstheme="minorHAnsi"/>
              </w:rPr>
              <w:t>Gå tilbage til teststep</w:t>
            </w:r>
            <w:r w:rsidR="00840E97" w:rsidRPr="00DB6882">
              <w:rPr>
                <w:rFonts w:cstheme="minorHAnsi"/>
              </w:rPr>
              <w:t xml:space="preserve"> 2.5</w:t>
            </w:r>
          </w:p>
        </w:tc>
        <w:tc>
          <w:tcPr>
            <w:tcW w:w="750" w:type="pct"/>
          </w:tcPr>
          <w:p w14:paraId="50463F77" w14:textId="77777777" w:rsidR="008E42F1" w:rsidRPr="00DB6882" w:rsidRDefault="008E42F1" w:rsidP="00F65695">
            <w:pPr>
              <w:spacing w:after="0"/>
              <w:rPr>
                <w:rFonts w:cstheme="minorHAnsi"/>
              </w:rPr>
            </w:pPr>
          </w:p>
        </w:tc>
        <w:tc>
          <w:tcPr>
            <w:tcW w:w="1126" w:type="pct"/>
          </w:tcPr>
          <w:p w14:paraId="31FD88C8" w14:textId="77777777" w:rsidR="008E42F1" w:rsidRPr="00DB6882" w:rsidRDefault="008E42F1" w:rsidP="002C6843">
            <w:pPr>
              <w:spacing w:line="276" w:lineRule="auto"/>
              <w:rPr>
                <w:rFonts w:cstheme="minorHAnsi"/>
              </w:rPr>
            </w:pPr>
          </w:p>
        </w:tc>
        <w:tc>
          <w:tcPr>
            <w:tcW w:w="1049" w:type="pct"/>
          </w:tcPr>
          <w:p w14:paraId="66751E3F" w14:textId="77777777" w:rsidR="008E42F1" w:rsidRPr="00DB6882" w:rsidRDefault="008E42F1" w:rsidP="00F65695">
            <w:pPr>
              <w:spacing w:after="0"/>
              <w:rPr>
                <w:rFonts w:cstheme="minorHAnsi"/>
              </w:rPr>
            </w:pPr>
          </w:p>
        </w:tc>
        <w:tc>
          <w:tcPr>
            <w:tcW w:w="400" w:type="pct"/>
          </w:tcPr>
          <w:p w14:paraId="36163C91" w14:textId="77777777" w:rsidR="008E42F1" w:rsidRPr="00DB6882" w:rsidRDefault="008E42F1" w:rsidP="00F65695">
            <w:pPr>
              <w:spacing w:after="0"/>
              <w:rPr>
                <w:rFonts w:cstheme="minorHAnsi"/>
              </w:rPr>
            </w:pPr>
          </w:p>
        </w:tc>
      </w:tr>
      <w:tr w:rsidR="00F65695" w:rsidRPr="00DB6882" w14:paraId="7275CA0A" w14:textId="77777777" w:rsidTr="004B4572">
        <w:tc>
          <w:tcPr>
            <w:tcW w:w="250" w:type="pct"/>
          </w:tcPr>
          <w:p w14:paraId="5759BCD2" w14:textId="77777777" w:rsidR="00F65695" w:rsidRPr="00DB6882" w:rsidRDefault="00F65695" w:rsidP="00F65695">
            <w:pPr>
              <w:pStyle w:val="Listeafsnit"/>
              <w:numPr>
                <w:ilvl w:val="0"/>
                <w:numId w:val="6"/>
              </w:numPr>
              <w:ind w:left="0" w:hanging="11"/>
              <w:rPr>
                <w:rFonts w:eastAsia="Calibri" w:cstheme="minorHAnsi"/>
                <w:iCs/>
                <w:lang w:eastAsia="de-DE"/>
              </w:rPr>
            </w:pPr>
          </w:p>
        </w:tc>
        <w:tc>
          <w:tcPr>
            <w:tcW w:w="1425" w:type="pct"/>
          </w:tcPr>
          <w:p w14:paraId="28ADB3DC" w14:textId="4453C345" w:rsidR="00F65695" w:rsidRPr="00DB6882" w:rsidRDefault="00F65695" w:rsidP="00F65695">
            <w:pPr>
              <w:spacing w:after="0"/>
              <w:rPr>
                <w:rFonts w:cstheme="minorHAnsi"/>
              </w:rPr>
            </w:pPr>
            <w:r w:rsidRPr="00DB6882">
              <w:rPr>
                <w:rFonts w:eastAsia="Calibri"/>
                <w:lang w:eastAsia="de-DE"/>
              </w:rPr>
              <w:t xml:space="preserve">Dokumenter med filer og skærmdump samt fra step </w:t>
            </w:r>
            <w:r w:rsidRPr="00DB6882">
              <w:rPr>
                <w:rFonts w:eastAsia="Calibri"/>
                <w:lang w:eastAsia="de-DE"/>
              </w:rPr>
              <w:fldChar w:fldCharType="begin"/>
            </w:r>
            <w:r w:rsidRPr="00DB6882">
              <w:rPr>
                <w:rFonts w:eastAsia="Calibri"/>
                <w:lang w:eastAsia="de-DE"/>
              </w:rPr>
              <w:instrText xml:space="preserve"> REF _Ref56155676 \r \h </w:instrText>
            </w:r>
            <w:r w:rsidRPr="00DB6882">
              <w:rPr>
                <w:rFonts w:eastAsia="Calibri"/>
                <w:lang w:eastAsia="de-DE"/>
              </w:rPr>
            </w:r>
            <w:r w:rsidR="00DB6882">
              <w:rPr>
                <w:rFonts w:eastAsia="Calibri"/>
                <w:lang w:eastAsia="de-DE"/>
              </w:rPr>
              <w:instrText xml:space="preserve"> \* MERGEFORMAT </w:instrText>
            </w:r>
            <w:r w:rsidRPr="00DB6882">
              <w:rPr>
                <w:rFonts w:eastAsia="Calibri"/>
                <w:lang w:eastAsia="de-DE"/>
              </w:rPr>
              <w:fldChar w:fldCharType="separate"/>
            </w:r>
            <w:r w:rsidR="00A11203" w:rsidRPr="00DB6882">
              <w:rPr>
                <w:rFonts w:eastAsia="Calibri"/>
                <w:lang w:eastAsia="de-DE"/>
              </w:rPr>
              <w:t>3.1</w:t>
            </w:r>
            <w:r w:rsidRPr="00DB6882">
              <w:rPr>
                <w:rFonts w:eastAsia="Calibri"/>
                <w:lang w:eastAsia="de-DE"/>
              </w:rPr>
              <w:fldChar w:fldCharType="end"/>
            </w:r>
          </w:p>
        </w:tc>
        <w:tc>
          <w:tcPr>
            <w:tcW w:w="750" w:type="pct"/>
          </w:tcPr>
          <w:p w14:paraId="2AD9C428" w14:textId="77777777" w:rsidR="00F65695" w:rsidRPr="00DB6882" w:rsidRDefault="00F65695" w:rsidP="00F65695">
            <w:pPr>
              <w:spacing w:after="0"/>
              <w:rPr>
                <w:rFonts w:ascii="Courier New" w:hAnsi="Courier New" w:cs="Courier New"/>
              </w:rPr>
            </w:pPr>
          </w:p>
        </w:tc>
        <w:tc>
          <w:tcPr>
            <w:tcW w:w="1126" w:type="pct"/>
          </w:tcPr>
          <w:p w14:paraId="7F470613" w14:textId="77777777" w:rsidR="00F65695" w:rsidRPr="00DB6882" w:rsidRDefault="00F65695" w:rsidP="00F65695">
            <w:r w:rsidRPr="00DB6882">
              <w:t>Eksempel på korrekt navngivning:</w:t>
            </w:r>
          </w:p>
          <w:p w14:paraId="62C0F50C" w14:textId="77777777" w:rsidR="00F65695" w:rsidRPr="00DB6882" w:rsidRDefault="00F65695" w:rsidP="00F65695">
            <w:pPr>
              <w:jc w:val="center"/>
              <w:rPr>
                <w:rFonts w:cstheme="minorHAnsi"/>
              </w:rPr>
            </w:pPr>
            <w:r w:rsidRPr="00DB6882">
              <w:rPr>
                <w:rFonts w:ascii="Courier New" w:hAnsi="Courier New" w:cs="Courier New"/>
                <w:i/>
                <w:iCs/>
                <w:sz w:val="16"/>
                <w:szCs w:val="16"/>
              </w:rPr>
              <w:t>XDIS01_M_3.2_A.xml</w:t>
            </w:r>
            <w:r w:rsidRPr="00DB6882">
              <w:rPr>
                <w:rFonts w:ascii="Courier New" w:hAnsi="Courier New" w:cs="Courier New"/>
                <w:i/>
                <w:iCs/>
                <w:sz w:val="16"/>
                <w:szCs w:val="16"/>
              </w:rPr>
              <w:br/>
              <w:t>XDIS01_M_3.2_B.png</w:t>
            </w:r>
          </w:p>
        </w:tc>
        <w:tc>
          <w:tcPr>
            <w:tcW w:w="1049" w:type="pct"/>
          </w:tcPr>
          <w:p w14:paraId="1F85A7CD" w14:textId="77777777" w:rsidR="00F65695" w:rsidRPr="00DB6882" w:rsidRDefault="00F65695" w:rsidP="00F65695">
            <w:pPr>
              <w:spacing w:after="0"/>
              <w:rPr>
                <w:rFonts w:cstheme="minorHAnsi"/>
              </w:rPr>
            </w:pPr>
          </w:p>
        </w:tc>
        <w:tc>
          <w:tcPr>
            <w:tcW w:w="400" w:type="pct"/>
          </w:tcPr>
          <w:p w14:paraId="6583202A" w14:textId="77777777" w:rsidR="00F65695" w:rsidRPr="00DB6882" w:rsidRDefault="00F65695" w:rsidP="00F65695">
            <w:pPr>
              <w:spacing w:after="0"/>
              <w:rPr>
                <w:rFonts w:cstheme="minorHAnsi"/>
              </w:rPr>
            </w:pPr>
          </w:p>
        </w:tc>
      </w:tr>
    </w:tbl>
    <w:p w14:paraId="2BD4D938" w14:textId="77777777" w:rsidR="008E7AB0" w:rsidRPr="00DB6882" w:rsidRDefault="008E7AB0">
      <w:pPr>
        <w:spacing w:before="0" w:after="0"/>
        <w:rPr>
          <w:rFonts w:eastAsia="Calibri" w:cstheme="minorHAnsi"/>
          <w:lang w:eastAsia="de-DE"/>
        </w:rPr>
      </w:pPr>
      <w:r w:rsidRPr="00DB6882">
        <w:rPr>
          <w:rFonts w:eastAsia="Calibri" w:cstheme="minorHAnsi"/>
          <w:lang w:eastAsia="de-DE"/>
        </w:rPr>
        <w:br w:type="page"/>
      </w:r>
    </w:p>
    <w:p w14:paraId="1F9E0F4A" w14:textId="77777777" w:rsidR="008E7AB0" w:rsidRPr="00DB6882" w:rsidRDefault="008E7AB0" w:rsidP="008E7AB0">
      <w:pPr>
        <w:pStyle w:val="Overskrift2"/>
        <w:rPr>
          <w:rFonts w:eastAsia="Calibri"/>
          <w:lang w:val="da-DK"/>
        </w:rPr>
      </w:pPr>
      <w:bookmarkStart w:id="39" w:name="_Toc168907244"/>
      <w:r w:rsidRPr="00DB6882">
        <w:rPr>
          <w:rFonts w:eastAsia="Calibri"/>
          <w:lang w:val="da-DK"/>
        </w:rPr>
        <w:lastRenderedPageBreak/>
        <w:t>Tekniske krav</w:t>
      </w:r>
      <w:bookmarkEnd w:id="39"/>
    </w:p>
    <w:p w14:paraId="0DBD4A79" w14:textId="77777777" w:rsidR="008E7AB0" w:rsidRPr="00DB6882" w:rsidRDefault="008E7AB0" w:rsidP="008E7AB0">
      <w:pPr>
        <w:rPr>
          <w:rFonts w:eastAsia="Calibri" w:cstheme="minorHAnsi"/>
          <w:lang w:eastAsia="de-DE"/>
        </w:rPr>
      </w:pPr>
      <w:r w:rsidRPr="00DB6882">
        <w:rPr>
          <w:rFonts w:eastAsia="Calibri" w:cstheme="minorHAnsi"/>
          <w:lang w:eastAsia="de-DE"/>
        </w:rPr>
        <w:t xml:space="preserve">Formålet med de tekniske krav er at undersøge tekniske forhold for gennemførslen af testen. </w:t>
      </w:r>
    </w:p>
    <w:p w14:paraId="31DECD76" w14:textId="77777777" w:rsidR="008E7AB0" w:rsidRPr="00DB6882" w:rsidRDefault="008E7AB0" w:rsidP="008E7AB0">
      <w:pPr>
        <w:pBdr>
          <w:top w:val="single" w:sz="18" w:space="1" w:color="27587B"/>
        </w:pBdr>
        <w:shd w:val="clear" w:color="auto" w:fill="CADEE5"/>
        <w:tabs>
          <w:tab w:val="left" w:pos="85"/>
        </w:tabs>
        <w:spacing w:after="0"/>
        <w:ind w:left="851" w:right="113" w:hanging="851"/>
        <w:rPr>
          <w:rFonts w:cstheme="minorBidi"/>
          <w:i/>
        </w:rPr>
      </w:pPr>
      <w:r w:rsidRPr="00DB6882">
        <w:rPr>
          <w:rStyle w:val="Strk"/>
        </w:rPr>
        <w:tab/>
        <w:t xml:space="preserve">OBS! </w:t>
      </w:r>
      <w:r w:rsidRPr="00DB6882">
        <w:rPr>
          <w:rFonts w:cstheme="minorHAnsi"/>
        </w:rPr>
        <w:tab/>
      </w:r>
      <w:r w:rsidRPr="00DB6882">
        <w:rPr>
          <w:rFonts w:cstheme="minorBidi"/>
        </w:rPr>
        <w:t>Dokumenter nedenstående gennemførsel ved løbende skærmdumps eller kopi af filer.</w:t>
      </w:r>
      <w:r w:rsidRPr="00DB6882">
        <w:rPr>
          <w:rFonts w:cstheme="minorHAnsi"/>
        </w:rPr>
        <w:br/>
      </w:r>
      <w:r w:rsidRPr="00DB6882">
        <w:rPr>
          <w:rFonts w:cstheme="minorBidi"/>
        </w:rPr>
        <w:t xml:space="preserve">Navngiv filer med standardtype samt det step de repræsenterer: </w:t>
      </w:r>
      <w:r w:rsidRPr="00DB6882">
        <w:rPr>
          <w:rFonts w:cstheme="minorBidi"/>
          <w:b/>
          <w:i/>
        </w:rPr>
        <w:t>&lt;standard type&gt;_&lt;test step&gt;_&lt;fortløbende bogstav&gt;</w:t>
      </w:r>
      <w:r w:rsidRPr="00DB6882">
        <w:rPr>
          <w:rFonts w:eastAsia="Calibri" w:cstheme="minorBidi"/>
          <w:b/>
          <w:i/>
          <w:lang w:eastAsia="de-DE"/>
        </w:rPr>
        <w:t>.xml</w:t>
      </w:r>
    </w:p>
    <w:p w14:paraId="4B7D08F9" w14:textId="77777777" w:rsidR="008E7AB0" w:rsidRPr="00DB6882" w:rsidRDefault="008E7AB0" w:rsidP="008E7AB0">
      <w:pPr>
        <w:pBdr>
          <w:top w:val="single" w:sz="18" w:space="1" w:color="27587B"/>
        </w:pBdr>
        <w:shd w:val="clear" w:color="auto" w:fill="CADEE5"/>
        <w:spacing w:after="0"/>
        <w:ind w:left="851" w:right="113" w:hanging="851"/>
        <w:rPr>
          <w:rFonts w:cstheme="minorHAnsi"/>
          <w:i/>
          <w:iCs/>
        </w:rPr>
      </w:pPr>
      <w:r w:rsidRPr="00DB6882">
        <w:rPr>
          <w:rStyle w:val="Strk"/>
        </w:rPr>
        <w:tab/>
      </w:r>
      <w:r w:rsidRPr="00DB6882">
        <w:rPr>
          <w:rFonts w:cstheme="minorHAnsi"/>
        </w:rPr>
        <w:t>Send dem på mail til relevant kontakt hos MedCom.</w:t>
      </w:r>
    </w:p>
    <w:p w14:paraId="16CE21E2" w14:textId="77777777" w:rsidR="008E7AB0" w:rsidRPr="00DB6882" w:rsidRDefault="008E7AB0" w:rsidP="008E7AB0">
      <w:pPr>
        <w:rPr>
          <w:rFonts w:eastAsia="Calibri" w:cstheme="minorHAnsi"/>
          <w:lang w:eastAsia="de-DE"/>
        </w:rPr>
      </w:pPr>
    </w:p>
    <w:tbl>
      <w:tblPr>
        <w:tblStyle w:val="Tabel-Gitter"/>
        <w:tblW w:w="5004" w:type="pct"/>
        <w:tblInd w:w="-5" w:type="dxa"/>
        <w:tblLayout w:type="fixed"/>
        <w:tblLook w:val="04A0" w:firstRow="1" w:lastRow="0" w:firstColumn="1" w:lastColumn="0" w:noHBand="0" w:noVBand="1"/>
      </w:tblPr>
      <w:tblGrid>
        <w:gridCol w:w="726"/>
        <w:gridCol w:w="4153"/>
        <w:gridCol w:w="2187"/>
        <w:gridCol w:w="3281"/>
        <w:gridCol w:w="3061"/>
        <w:gridCol w:w="1166"/>
      </w:tblGrid>
      <w:tr w:rsidR="0023433D" w:rsidRPr="00DB6882" w14:paraId="25DA7904" w14:textId="77777777" w:rsidTr="00A54EFA">
        <w:trPr>
          <w:tblHeader/>
        </w:trPr>
        <w:tc>
          <w:tcPr>
            <w:tcW w:w="727" w:type="dxa"/>
            <w:shd w:val="clear" w:color="auto" w:fill="315A7A"/>
            <w:vAlign w:val="center"/>
          </w:tcPr>
          <w:p w14:paraId="7CF6A461"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Step</w:t>
            </w:r>
          </w:p>
        </w:tc>
        <w:tc>
          <w:tcPr>
            <w:tcW w:w="4153" w:type="dxa"/>
            <w:shd w:val="clear" w:color="auto" w:fill="315A7A"/>
            <w:vAlign w:val="center"/>
          </w:tcPr>
          <w:p w14:paraId="1D0D0FCE"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Krav</w:t>
            </w:r>
          </w:p>
        </w:tc>
        <w:tc>
          <w:tcPr>
            <w:tcW w:w="2187" w:type="dxa"/>
            <w:shd w:val="clear" w:color="auto" w:fill="315A7A"/>
            <w:vAlign w:val="center"/>
          </w:tcPr>
          <w:p w14:paraId="19242156"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Test data</w:t>
            </w:r>
          </w:p>
        </w:tc>
        <w:tc>
          <w:tcPr>
            <w:tcW w:w="3281" w:type="dxa"/>
            <w:shd w:val="clear" w:color="auto" w:fill="315A7A"/>
            <w:vAlign w:val="center"/>
          </w:tcPr>
          <w:p w14:paraId="1A1FAF5E"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Forventet resultat</w:t>
            </w:r>
          </w:p>
        </w:tc>
        <w:tc>
          <w:tcPr>
            <w:tcW w:w="3060" w:type="dxa"/>
            <w:shd w:val="clear" w:color="auto" w:fill="315A7A"/>
            <w:vAlign w:val="center"/>
          </w:tcPr>
          <w:p w14:paraId="4C977BCB"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Aktuelt resultat</w:t>
            </w:r>
          </w:p>
        </w:tc>
        <w:tc>
          <w:tcPr>
            <w:tcW w:w="1166" w:type="dxa"/>
            <w:shd w:val="clear" w:color="auto" w:fill="315A7A"/>
            <w:vAlign w:val="center"/>
          </w:tcPr>
          <w:p w14:paraId="6A7501FF" w14:textId="77777777" w:rsidR="0023433D" w:rsidRPr="00DB6882" w:rsidRDefault="0023433D" w:rsidP="004B4572">
            <w:pPr>
              <w:spacing w:after="0"/>
              <w:rPr>
                <w:rFonts w:cstheme="minorHAnsi"/>
                <w:b/>
                <w:bCs/>
                <w:color w:val="FFFFFF" w:themeColor="background1"/>
              </w:rPr>
            </w:pPr>
            <w:r w:rsidRPr="00DB6882">
              <w:rPr>
                <w:rFonts w:cstheme="minorHAnsi"/>
                <w:b/>
                <w:bCs/>
                <w:color w:val="FFFFFF" w:themeColor="background1"/>
              </w:rPr>
              <w:t>MedCom vurdering</w:t>
            </w:r>
          </w:p>
        </w:tc>
      </w:tr>
      <w:tr w:rsidR="0023433D" w:rsidRPr="00DB6882" w14:paraId="4B11D492" w14:textId="77777777" w:rsidTr="00A54EFA">
        <w:tc>
          <w:tcPr>
            <w:tcW w:w="727" w:type="dxa"/>
          </w:tcPr>
          <w:p w14:paraId="49615F13" w14:textId="77777777" w:rsidR="0023433D" w:rsidRPr="00DB6882" w:rsidRDefault="0023433D" w:rsidP="004B4572">
            <w:pPr>
              <w:pStyle w:val="Listeafsnit"/>
              <w:numPr>
                <w:ilvl w:val="0"/>
                <w:numId w:val="7"/>
              </w:numPr>
              <w:ind w:left="0" w:hanging="11"/>
              <w:rPr>
                <w:rFonts w:eastAsia="Calibri" w:cstheme="minorHAnsi"/>
                <w:lang w:eastAsia="de-DE"/>
              </w:rPr>
            </w:pPr>
            <w:bookmarkStart w:id="40" w:name="_Ref42690247"/>
          </w:p>
        </w:tc>
        <w:bookmarkEnd w:id="40"/>
        <w:tc>
          <w:tcPr>
            <w:tcW w:w="4153" w:type="dxa"/>
          </w:tcPr>
          <w:p w14:paraId="378946D3" w14:textId="5808D224" w:rsidR="0023433D" w:rsidRPr="00DB6882" w:rsidRDefault="00A54EFA" w:rsidP="004B4572">
            <w:pPr>
              <w:spacing w:after="0"/>
              <w:rPr>
                <w:rFonts w:cstheme="minorHAnsi"/>
              </w:rPr>
            </w:pPr>
            <w:r w:rsidRPr="00DB6882">
              <w:rPr>
                <w:rFonts w:cstheme="minorHAnsi"/>
              </w:rPr>
              <w:t>Tegnsættet skal være UTF-8</w:t>
            </w:r>
          </w:p>
        </w:tc>
        <w:tc>
          <w:tcPr>
            <w:tcW w:w="2187" w:type="dxa"/>
          </w:tcPr>
          <w:p w14:paraId="286EEE36" w14:textId="3B588FA5" w:rsidR="0023433D" w:rsidRPr="00DB6882" w:rsidRDefault="0023433D" w:rsidP="004B4572">
            <w:pPr>
              <w:spacing w:after="0"/>
              <w:rPr>
                <w:rFonts w:cstheme="minorHAnsi"/>
              </w:rPr>
            </w:pPr>
          </w:p>
        </w:tc>
        <w:tc>
          <w:tcPr>
            <w:tcW w:w="3280" w:type="dxa"/>
          </w:tcPr>
          <w:p w14:paraId="42B55420" w14:textId="642550FA" w:rsidR="0023433D" w:rsidRPr="00DB6882" w:rsidRDefault="00A54EFA" w:rsidP="00A54EFA">
            <w:pPr>
              <w:shd w:val="clear" w:color="auto" w:fill="FFFFFF"/>
              <w:autoSpaceDE w:val="0"/>
              <w:autoSpaceDN w:val="0"/>
              <w:adjustRightInd w:val="0"/>
              <w:spacing w:before="0" w:after="0"/>
              <w:rPr>
                <w:rFonts w:eastAsia="Calibri" w:cstheme="minorHAnsi"/>
                <w:sz w:val="24"/>
                <w:lang w:eastAsia="de-DE"/>
              </w:rPr>
            </w:pPr>
            <w:r w:rsidRPr="00DB6882">
              <w:rPr>
                <w:rFonts w:eastAsia="Calibri" w:cstheme="minorHAnsi"/>
                <w:color w:val="8B26C9"/>
                <w:szCs w:val="20"/>
                <w:lang w:eastAsia="de-DE"/>
              </w:rPr>
              <w:t>&lt;?xml version="1.0" encoding="UTF-8"?&gt;</w:t>
            </w:r>
          </w:p>
        </w:tc>
        <w:tc>
          <w:tcPr>
            <w:tcW w:w="3061" w:type="dxa"/>
          </w:tcPr>
          <w:p w14:paraId="4169268B" w14:textId="77777777" w:rsidR="0023433D" w:rsidRPr="00DB6882" w:rsidRDefault="0023433D" w:rsidP="004B4572">
            <w:pPr>
              <w:spacing w:after="0"/>
              <w:rPr>
                <w:rFonts w:cstheme="minorHAnsi"/>
              </w:rPr>
            </w:pPr>
          </w:p>
        </w:tc>
        <w:tc>
          <w:tcPr>
            <w:tcW w:w="1166" w:type="dxa"/>
          </w:tcPr>
          <w:p w14:paraId="79F870F1" w14:textId="77777777" w:rsidR="0023433D" w:rsidRPr="00DB6882" w:rsidRDefault="0023433D" w:rsidP="004B4572">
            <w:pPr>
              <w:spacing w:after="0"/>
              <w:rPr>
                <w:rFonts w:cstheme="minorHAnsi"/>
              </w:rPr>
            </w:pPr>
          </w:p>
        </w:tc>
      </w:tr>
      <w:tr w:rsidR="0023433D" w:rsidRPr="00DB6882" w14:paraId="6F20958C" w14:textId="77777777" w:rsidTr="00A54EFA">
        <w:tc>
          <w:tcPr>
            <w:tcW w:w="727" w:type="dxa"/>
          </w:tcPr>
          <w:p w14:paraId="0614CB2C" w14:textId="77777777" w:rsidR="0023433D" w:rsidRPr="00DB6882" w:rsidRDefault="0023433D" w:rsidP="004B4572">
            <w:pPr>
              <w:pStyle w:val="Listeafsnit"/>
              <w:numPr>
                <w:ilvl w:val="0"/>
                <w:numId w:val="7"/>
              </w:numPr>
              <w:ind w:left="0" w:hanging="11"/>
              <w:rPr>
                <w:rFonts w:eastAsia="Calibri" w:cstheme="minorHAnsi"/>
                <w:lang w:eastAsia="de-DE"/>
              </w:rPr>
            </w:pPr>
          </w:p>
        </w:tc>
        <w:tc>
          <w:tcPr>
            <w:tcW w:w="4153" w:type="dxa"/>
          </w:tcPr>
          <w:p w14:paraId="66C2FA33" w14:textId="1D835CF5" w:rsidR="0023433D" w:rsidRPr="00DB6882" w:rsidRDefault="00A54EFA" w:rsidP="004B4572">
            <w:pPr>
              <w:spacing w:after="0"/>
              <w:rPr>
                <w:rFonts w:cstheme="minorHAnsi"/>
              </w:rPr>
            </w:pPr>
            <w:r w:rsidRPr="00DB6882">
              <w:rPr>
                <w:rFonts w:cstheme="minorHAnsi"/>
              </w:rPr>
              <w:t>Udtræk af SUP-XML fra SUT bør være muligt i testøjemed</w:t>
            </w:r>
          </w:p>
        </w:tc>
        <w:tc>
          <w:tcPr>
            <w:tcW w:w="2187" w:type="dxa"/>
          </w:tcPr>
          <w:p w14:paraId="61055E9A" w14:textId="77777777" w:rsidR="0023433D" w:rsidRPr="00DB6882" w:rsidRDefault="0023433D" w:rsidP="004B4572">
            <w:pPr>
              <w:spacing w:after="0"/>
              <w:rPr>
                <w:rFonts w:ascii="Courier New" w:hAnsi="Courier New" w:cs="Courier New"/>
                <w:sz w:val="18"/>
                <w:szCs w:val="18"/>
              </w:rPr>
            </w:pPr>
          </w:p>
        </w:tc>
        <w:tc>
          <w:tcPr>
            <w:tcW w:w="3280" w:type="dxa"/>
          </w:tcPr>
          <w:p w14:paraId="260B1F40" w14:textId="55EA0635" w:rsidR="0023433D" w:rsidRPr="00DB6882" w:rsidRDefault="00A54EFA" w:rsidP="004B4572">
            <w:pPr>
              <w:spacing w:after="0"/>
              <w:rPr>
                <w:rFonts w:cstheme="minorHAnsi"/>
              </w:rPr>
            </w:pPr>
            <w:r w:rsidRPr="00DB6882">
              <w:rPr>
                <w:rFonts w:cstheme="minorHAnsi"/>
              </w:rPr>
              <w:t>Der kan udtrækkes en SUP XML-fil</w:t>
            </w:r>
          </w:p>
        </w:tc>
        <w:tc>
          <w:tcPr>
            <w:tcW w:w="3061" w:type="dxa"/>
          </w:tcPr>
          <w:p w14:paraId="13BAA3E8" w14:textId="77777777" w:rsidR="0023433D" w:rsidRPr="00DB6882" w:rsidRDefault="0023433D" w:rsidP="004B4572">
            <w:pPr>
              <w:spacing w:after="0"/>
              <w:rPr>
                <w:rFonts w:cstheme="minorHAnsi"/>
              </w:rPr>
            </w:pPr>
          </w:p>
        </w:tc>
        <w:tc>
          <w:tcPr>
            <w:tcW w:w="1166" w:type="dxa"/>
          </w:tcPr>
          <w:p w14:paraId="7A2EC3F5" w14:textId="77777777" w:rsidR="0023433D" w:rsidRPr="00DB6882" w:rsidRDefault="0023433D" w:rsidP="004B4572">
            <w:pPr>
              <w:spacing w:after="0"/>
              <w:rPr>
                <w:rFonts w:cstheme="minorHAnsi"/>
              </w:rPr>
            </w:pPr>
          </w:p>
        </w:tc>
      </w:tr>
      <w:tr w:rsidR="0023433D" w:rsidRPr="00DF591E" w14:paraId="3EA25106" w14:textId="77777777" w:rsidTr="00A54EFA">
        <w:tc>
          <w:tcPr>
            <w:tcW w:w="727" w:type="dxa"/>
          </w:tcPr>
          <w:p w14:paraId="50160C53" w14:textId="77777777" w:rsidR="0023433D" w:rsidRPr="00DB6882" w:rsidRDefault="0023433D" w:rsidP="004B4572">
            <w:pPr>
              <w:pStyle w:val="Listeafsnit"/>
              <w:numPr>
                <w:ilvl w:val="0"/>
                <w:numId w:val="7"/>
              </w:numPr>
              <w:ind w:left="0" w:hanging="11"/>
              <w:rPr>
                <w:rFonts w:eastAsia="Calibri" w:cstheme="minorHAnsi"/>
                <w:lang w:eastAsia="de-DE"/>
              </w:rPr>
            </w:pPr>
          </w:p>
        </w:tc>
        <w:tc>
          <w:tcPr>
            <w:tcW w:w="4153" w:type="dxa"/>
          </w:tcPr>
          <w:p w14:paraId="78E3BEB7" w14:textId="2ADF312D" w:rsidR="0023433D" w:rsidRPr="00DB6882" w:rsidRDefault="0023433D" w:rsidP="004B4572">
            <w:pPr>
              <w:spacing w:after="0"/>
              <w:rPr>
                <w:rFonts w:cstheme="minorHAnsi"/>
              </w:rPr>
            </w:pPr>
            <w:r w:rsidRPr="00DB6882">
              <w:rPr>
                <w:rFonts w:eastAsia="Calibri"/>
                <w:lang w:eastAsia="de-DE"/>
              </w:rPr>
              <w:t xml:space="preserve">Dokumenter med filer og skærmdump samt fra step </w:t>
            </w:r>
            <w:r w:rsidRPr="00DB6882">
              <w:rPr>
                <w:rFonts w:eastAsia="Calibri"/>
                <w:lang w:eastAsia="de-DE"/>
              </w:rPr>
              <w:fldChar w:fldCharType="begin"/>
            </w:r>
            <w:r w:rsidRPr="00DB6882">
              <w:rPr>
                <w:rFonts w:eastAsia="Calibri"/>
                <w:lang w:eastAsia="de-DE"/>
              </w:rPr>
              <w:instrText xml:space="preserve"> REF _Ref42690247 \r \h  \* MERGEFORMAT </w:instrText>
            </w:r>
            <w:r w:rsidRPr="00DB6882">
              <w:rPr>
                <w:rFonts w:eastAsia="Calibri"/>
                <w:lang w:eastAsia="de-DE"/>
              </w:rPr>
            </w:r>
            <w:r w:rsidRPr="00DB6882">
              <w:rPr>
                <w:rFonts w:eastAsia="Calibri"/>
                <w:lang w:eastAsia="de-DE"/>
              </w:rPr>
              <w:fldChar w:fldCharType="separate"/>
            </w:r>
            <w:r w:rsidR="00A11203" w:rsidRPr="00DB6882">
              <w:rPr>
                <w:rFonts w:eastAsia="Calibri"/>
                <w:lang w:eastAsia="de-DE"/>
              </w:rPr>
              <w:t>4.1</w:t>
            </w:r>
            <w:r w:rsidRPr="00DB6882">
              <w:rPr>
                <w:rFonts w:eastAsia="Calibri"/>
                <w:lang w:eastAsia="de-DE"/>
              </w:rPr>
              <w:fldChar w:fldCharType="end"/>
            </w:r>
          </w:p>
        </w:tc>
        <w:tc>
          <w:tcPr>
            <w:tcW w:w="2187" w:type="dxa"/>
          </w:tcPr>
          <w:p w14:paraId="54186844" w14:textId="77777777" w:rsidR="0023433D" w:rsidRPr="00DB6882" w:rsidRDefault="0023433D" w:rsidP="004B4572">
            <w:pPr>
              <w:spacing w:after="0"/>
              <w:rPr>
                <w:rFonts w:ascii="Courier New" w:hAnsi="Courier New" w:cs="Courier New"/>
                <w:sz w:val="18"/>
                <w:szCs w:val="18"/>
              </w:rPr>
            </w:pPr>
          </w:p>
        </w:tc>
        <w:tc>
          <w:tcPr>
            <w:tcW w:w="3280" w:type="dxa"/>
          </w:tcPr>
          <w:p w14:paraId="4764E739" w14:textId="77777777" w:rsidR="0023433D" w:rsidRPr="00DB6882" w:rsidRDefault="0023433D" w:rsidP="004B4572">
            <w:r w:rsidRPr="00DB6882">
              <w:t>Eksempel på korrekt navngivning:</w:t>
            </w:r>
          </w:p>
          <w:p w14:paraId="05074C7A" w14:textId="77777777" w:rsidR="0023433D" w:rsidRPr="00DF591E" w:rsidRDefault="0023433D" w:rsidP="004B4572">
            <w:pPr>
              <w:jc w:val="center"/>
              <w:rPr>
                <w:rFonts w:cstheme="minorHAnsi"/>
              </w:rPr>
            </w:pPr>
            <w:r w:rsidRPr="00DB6882">
              <w:rPr>
                <w:rFonts w:ascii="Courier New" w:hAnsi="Courier New" w:cs="Courier New"/>
                <w:i/>
                <w:iCs/>
                <w:sz w:val="16"/>
                <w:szCs w:val="16"/>
              </w:rPr>
              <w:t>XDIS01_4.2_A.xml</w:t>
            </w:r>
            <w:r w:rsidRPr="00DB6882">
              <w:rPr>
                <w:rFonts w:ascii="Courier New" w:hAnsi="Courier New" w:cs="Courier New"/>
                <w:i/>
                <w:iCs/>
                <w:sz w:val="16"/>
                <w:szCs w:val="16"/>
              </w:rPr>
              <w:br/>
              <w:t>XDIS01_4.2_B.png</w:t>
            </w:r>
          </w:p>
        </w:tc>
        <w:tc>
          <w:tcPr>
            <w:tcW w:w="3061" w:type="dxa"/>
          </w:tcPr>
          <w:p w14:paraId="040DA4D6" w14:textId="77777777" w:rsidR="0023433D" w:rsidRPr="00DF591E" w:rsidRDefault="0023433D" w:rsidP="004B4572">
            <w:pPr>
              <w:spacing w:after="0"/>
              <w:rPr>
                <w:rFonts w:cstheme="minorHAnsi"/>
              </w:rPr>
            </w:pPr>
          </w:p>
        </w:tc>
        <w:tc>
          <w:tcPr>
            <w:tcW w:w="1166" w:type="dxa"/>
          </w:tcPr>
          <w:p w14:paraId="1A796848" w14:textId="77777777" w:rsidR="0023433D" w:rsidRPr="00DF591E" w:rsidRDefault="0023433D" w:rsidP="004B4572">
            <w:pPr>
              <w:spacing w:after="0"/>
              <w:rPr>
                <w:rFonts w:cstheme="minorHAnsi"/>
              </w:rPr>
            </w:pPr>
          </w:p>
        </w:tc>
      </w:tr>
    </w:tbl>
    <w:p w14:paraId="740B15DD" w14:textId="77777777" w:rsidR="0023433D" w:rsidRDefault="0023433D" w:rsidP="0023433D">
      <w:pPr>
        <w:rPr>
          <w:rFonts w:eastAsia="Calibri" w:cstheme="minorHAnsi"/>
          <w:lang w:eastAsia="de-DE"/>
        </w:rPr>
      </w:pPr>
    </w:p>
    <w:sectPr w:rsidR="0023433D" w:rsidSect="0010161F">
      <w:footnotePr>
        <w:numFmt w:val="lowerRoman"/>
      </w:footnotePr>
      <w:endnotePr>
        <w:numFmt w:val="decimal"/>
      </w:endnotePr>
      <w:pgSz w:w="16840" w:h="11907" w:orient="landscape" w:code="9"/>
      <w:pgMar w:top="1134" w:right="1134" w:bottom="1701" w:left="1134"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EF6135" w14:textId="77777777" w:rsidR="0010161F" w:rsidRDefault="0010161F" w:rsidP="00284613">
      <w:r>
        <w:separator/>
      </w:r>
    </w:p>
  </w:endnote>
  <w:endnote w:type="continuationSeparator" w:id="0">
    <w:p w14:paraId="1F4B97B6" w14:textId="77777777" w:rsidR="0010161F" w:rsidRDefault="0010161F" w:rsidP="00284613">
      <w:r>
        <w:continuationSeparator/>
      </w:r>
    </w:p>
  </w:endnote>
  <w:endnote w:type="continuationNotice" w:id="1">
    <w:p w14:paraId="74B53762" w14:textId="77777777" w:rsidR="0010161F" w:rsidRDefault="0010161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00000000" w:usb1="5000A1FF" w:usb2="00000000" w:usb3="00000000" w:csb0="000001BF" w:csb1="00000000"/>
  </w:font>
  <w:font w:name="Gotham Light">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Roboto Light">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Gitter"/>
      <w:tblW w:w="5000" w:type="pct"/>
      <w:tblBorders>
        <w:top w:val="single" w:sz="8" w:space="0" w:color="1F497D" w:themeColor="tex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6"/>
      <w:gridCol w:w="4386"/>
    </w:tblGrid>
    <w:tr w:rsidR="00E11D45" w:rsidRPr="00E223BC" w14:paraId="4ED0C175" w14:textId="77777777" w:rsidTr="00971845">
      <w:tc>
        <w:tcPr>
          <w:tcW w:w="3495" w:type="pct"/>
          <w:tcBorders>
            <w:top w:val="single" w:sz="8" w:space="0" w:color="315A7A"/>
          </w:tcBorders>
        </w:tcPr>
        <w:p w14:paraId="17B36AED" w14:textId="28695111" w:rsidR="00E11D45" w:rsidRPr="00DA14FE" w:rsidRDefault="00E11D45" w:rsidP="00CE1537">
          <w:pPr>
            <w:pStyle w:val="Sidefod"/>
            <w:tabs>
              <w:tab w:val="clear" w:pos="8640"/>
              <w:tab w:val="right" w:pos="8497"/>
            </w:tabs>
            <w:rPr>
              <w:rFonts w:cstheme="minorHAnsi"/>
              <w:sz w:val="18"/>
              <w:szCs w:val="18"/>
              <w:lang w:val="sv-FI"/>
            </w:rPr>
          </w:pPr>
          <w:r w:rsidRPr="00DA14FE">
            <w:rPr>
              <w:rFonts w:cstheme="minorHAnsi"/>
              <w:sz w:val="18"/>
              <w:szCs w:val="18"/>
              <w:lang w:val="sv-FI"/>
            </w:rPr>
            <w:t xml:space="preserve">Testprotokol version </w:t>
          </w:r>
          <w:r>
            <w:rPr>
              <w:rFonts w:cstheme="minorHAnsi"/>
              <w:sz w:val="18"/>
              <w:szCs w:val="18"/>
            </w:rPr>
            <w:fldChar w:fldCharType="begin"/>
          </w:r>
          <w:r w:rsidRPr="00DA14FE">
            <w:rPr>
              <w:rFonts w:cstheme="minorHAnsi"/>
              <w:sz w:val="18"/>
              <w:szCs w:val="18"/>
              <w:lang w:val="sv-FI"/>
            </w:rPr>
            <w:instrText xml:space="preserve"> DOCPROPERTY  Version  \* MERGEFORMAT </w:instrText>
          </w:r>
          <w:r>
            <w:rPr>
              <w:rFonts w:cstheme="minorHAnsi"/>
              <w:sz w:val="18"/>
              <w:szCs w:val="18"/>
            </w:rPr>
            <w:fldChar w:fldCharType="separate"/>
          </w:r>
          <w:r w:rsidR="00A11203">
            <w:rPr>
              <w:rFonts w:cstheme="minorHAnsi"/>
              <w:sz w:val="18"/>
              <w:szCs w:val="18"/>
              <w:lang w:val="sv-FI"/>
            </w:rPr>
            <w:t>1.5</w:t>
          </w:r>
          <w:r>
            <w:rPr>
              <w:rFonts w:cstheme="minorHAnsi"/>
              <w:sz w:val="18"/>
              <w:szCs w:val="18"/>
            </w:rPr>
            <w:fldChar w:fldCharType="end"/>
          </w:r>
          <w:r w:rsidRPr="00DA14FE">
            <w:rPr>
              <w:rFonts w:cstheme="minorHAnsi"/>
              <w:sz w:val="18"/>
              <w:szCs w:val="18"/>
              <w:lang w:val="sv-FI"/>
            </w:rPr>
            <w:t xml:space="preserve"> for </w:t>
          </w:r>
          <w:r w:rsidR="00DA14FE" w:rsidRPr="00DA14FE">
            <w:rPr>
              <w:rFonts w:cstheme="minorHAnsi"/>
              <w:sz w:val="18"/>
              <w:szCs w:val="18"/>
              <w:lang w:val="sv-FI"/>
            </w:rPr>
            <w:t>SUP-specifi</w:t>
          </w:r>
          <w:r w:rsidR="00DA14FE">
            <w:rPr>
              <w:rFonts w:cstheme="minorHAnsi"/>
              <w:sz w:val="18"/>
              <w:szCs w:val="18"/>
              <w:lang w:val="sv-FI"/>
            </w:rPr>
            <w:t>kation</w:t>
          </w:r>
        </w:p>
      </w:tc>
      <w:tc>
        <w:tcPr>
          <w:tcW w:w="1505" w:type="pct"/>
          <w:tcBorders>
            <w:top w:val="single" w:sz="8" w:space="0" w:color="315A7A"/>
          </w:tcBorders>
        </w:tcPr>
        <w:p w14:paraId="5919D36C" w14:textId="77777777" w:rsidR="00E11D45" w:rsidRPr="00E223BC" w:rsidRDefault="00E11D45" w:rsidP="00CE1537">
          <w:pPr>
            <w:jc w:val="right"/>
            <w:rPr>
              <w:sz w:val="18"/>
              <w:szCs w:val="18"/>
            </w:rPr>
          </w:pPr>
          <w:r w:rsidRPr="00E223BC">
            <w:rPr>
              <w:sz w:val="18"/>
              <w:szCs w:val="18"/>
            </w:rPr>
            <w:t xml:space="preserve">Side </w:t>
          </w:r>
          <w:r w:rsidRPr="00E223BC">
            <w:rPr>
              <w:rStyle w:val="Sidetal"/>
              <w:rFonts w:asciiTheme="minorHAnsi" w:hAnsiTheme="minorHAnsi" w:cstheme="minorHAnsi"/>
              <w:sz w:val="18"/>
              <w:szCs w:val="18"/>
            </w:rPr>
            <w:fldChar w:fldCharType="begin"/>
          </w:r>
          <w:r w:rsidRPr="00E223BC">
            <w:rPr>
              <w:rStyle w:val="Sidetal"/>
              <w:rFonts w:asciiTheme="minorHAnsi" w:hAnsiTheme="minorHAnsi" w:cstheme="minorHAnsi"/>
              <w:sz w:val="18"/>
              <w:szCs w:val="18"/>
            </w:rPr>
            <w:instrText xml:space="preserve"> PAGE </w:instrText>
          </w:r>
          <w:r w:rsidRPr="00E223BC">
            <w:rPr>
              <w:rStyle w:val="Sidetal"/>
              <w:rFonts w:asciiTheme="minorHAnsi" w:hAnsiTheme="minorHAnsi" w:cstheme="minorHAnsi"/>
              <w:sz w:val="18"/>
              <w:szCs w:val="18"/>
            </w:rPr>
            <w:fldChar w:fldCharType="separate"/>
          </w:r>
          <w:r w:rsidRPr="00E223BC">
            <w:rPr>
              <w:rStyle w:val="Sidetal"/>
              <w:rFonts w:asciiTheme="minorHAnsi" w:hAnsiTheme="minorHAnsi" w:cstheme="minorHAnsi"/>
              <w:sz w:val="18"/>
              <w:szCs w:val="18"/>
            </w:rPr>
            <w:t>4</w:t>
          </w:r>
          <w:r w:rsidRPr="00E223BC">
            <w:rPr>
              <w:rStyle w:val="Sidetal"/>
              <w:rFonts w:asciiTheme="minorHAnsi" w:hAnsiTheme="minorHAnsi" w:cstheme="minorHAnsi"/>
              <w:sz w:val="18"/>
              <w:szCs w:val="18"/>
            </w:rPr>
            <w:fldChar w:fldCharType="end"/>
          </w:r>
          <w:r w:rsidRPr="00E223BC">
            <w:rPr>
              <w:rStyle w:val="Sidetal"/>
              <w:rFonts w:asciiTheme="minorHAnsi" w:hAnsiTheme="minorHAnsi" w:cstheme="minorHAnsi"/>
              <w:sz w:val="18"/>
              <w:szCs w:val="18"/>
            </w:rPr>
            <w:t xml:space="preserve"> af </w:t>
          </w:r>
          <w:r w:rsidRPr="00E223BC">
            <w:rPr>
              <w:rStyle w:val="Sidetal"/>
              <w:rFonts w:asciiTheme="minorHAnsi" w:hAnsiTheme="minorHAnsi" w:cstheme="minorHAnsi"/>
              <w:sz w:val="18"/>
              <w:szCs w:val="18"/>
            </w:rPr>
            <w:fldChar w:fldCharType="begin"/>
          </w:r>
          <w:r w:rsidRPr="00E223BC">
            <w:rPr>
              <w:rStyle w:val="Sidetal"/>
              <w:rFonts w:asciiTheme="minorHAnsi" w:hAnsiTheme="minorHAnsi" w:cstheme="minorHAnsi"/>
              <w:sz w:val="18"/>
              <w:szCs w:val="18"/>
            </w:rPr>
            <w:instrText xml:space="preserve"> NUMPAGES </w:instrText>
          </w:r>
          <w:r w:rsidRPr="00E223BC">
            <w:rPr>
              <w:rStyle w:val="Sidetal"/>
              <w:rFonts w:asciiTheme="minorHAnsi" w:hAnsiTheme="minorHAnsi" w:cstheme="minorHAnsi"/>
              <w:sz w:val="18"/>
              <w:szCs w:val="18"/>
            </w:rPr>
            <w:fldChar w:fldCharType="separate"/>
          </w:r>
          <w:r w:rsidRPr="00E223BC">
            <w:rPr>
              <w:rStyle w:val="Sidetal"/>
              <w:rFonts w:asciiTheme="minorHAnsi" w:hAnsiTheme="minorHAnsi" w:cstheme="minorHAnsi"/>
              <w:sz w:val="18"/>
              <w:szCs w:val="18"/>
            </w:rPr>
            <w:t>10</w:t>
          </w:r>
          <w:r w:rsidRPr="00E223BC">
            <w:rPr>
              <w:rStyle w:val="Sidetal"/>
              <w:rFonts w:asciiTheme="minorHAnsi" w:hAnsiTheme="minorHAnsi" w:cstheme="minorHAnsi"/>
              <w:sz w:val="18"/>
              <w:szCs w:val="18"/>
            </w:rPr>
            <w:fldChar w:fldCharType="end"/>
          </w:r>
        </w:p>
      </w:tc>
    </w:tr>
  </w:tbl>
  <w:p w14:paraId="399A7C92" w14:textId="77777777" w:rsidR="00E11D45" w:rsidRPr="00E223BC" w:rsidRDefault="00E11D45" w:rsidP="002F44C6">
    <w:pPr>
      <w:pStyle w:val="Sidefod"/>
      <w:tabs>
        <w:tab w:val="clear" w:pos="8640"/>
        <w:tab w:val="right" w:pos="8497"/>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E5F61A" w14:textId="77777777" w:rsidR="0010161F" w:rsidRDefault="0010161F" w:rsidP="00284613">
      <w:r>
        <w:separator/>
      </w:r>
    </w:p>
  </w:footnote>
  <w:footnote w:type="continuationSeparator" w:id="0">
    <w:p w14:paraId="0BDDE6BA" w14:textId="77777777" w:rsidR="0010161F" w:rsidRDefault="0010161F" w:rsidP="00284613">
      <w:r>
        <w:continuationSeparator/>
      </w:r>
    </w:p>
  </w:footnote>
  <w:footnote w:type="continuationNotice" w:id="1">
    <w:p w14:paraId="3AE52F35" w14:textId="77777777" w:rsidR="0010161F" w:rsidRDefault="0010161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A13303" w14:textId="49C940D9" w:rsidR="00E11D45" w:rsidRPr="001D2174" w:rsidRDefault="00E11D45" w:rsidP="003863EB">
    <w:pPr>
      <w:pStyle w:val="Sidehoved"/>
      <w:pBdr>
        <w:bottom w:val="single" w:sz="24" w:space="1" w:color="315A7A"/>
      </w:pBdr>
      <w:spacing w:after="0"/>
      <w:jc w:val="right"/>
      <w:rPr>
        <w:rStyle w:val="Bogenstitel"/>
      </w:rPr>
    </w:pPr>
    <w:r>
      <w:rPr>
        <w:noProof/>
      </w:rPr>
      <w:drawing>
        <wp:anchor distT="0" distB="0" distL="114300" distR="114300" simplePos="0" relativeHeight="251658240" behindDoc="0" locked="0" layoutInCell="1" allowOverlap="1" wp14:anchorId="15F0CDF0" wp14:editId="52193220">
          <wp:simplePos x="0" y="0"/>
          <wp:positionH relativeFrom="column">
            <wp:posOffset>7090477</wp:posOffset>
          </wp:positionH>
          <wp:positionV relativeFrom="paragraph">
            <wp:posOffset>566530</wp:posOffset>
          </wp:positionV>
          <wp:extent cx="1440000" cy="244036"/>
          <wp:effectExtent l="0" t="0" r="8255" b="3810"/>
          <wp:wrapNone/>
          <wp:docPr id="1075479690" name="Picture 2" descr="Billedresultat for medcom log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ledresultat for medcom logo&quo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000" cy="2440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D2174">
      <w:rPr>
        <w:rStyle w:val="Bogenstitel"/>
      </w:rPr>
      <w:t xml:space="preserve"> </w:t>
    </w:r>
    <w:r w:rsidR="003A1B27">
      <w:rPr>
        <w:rStyle w:val="Bogenstitel"/>
      </w:rPr>
      <w:t>SUP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6312"/>
    <w:multiLevelType w:val="hybridMultilevel"/>
    <w:tmpl w:val="F1420388"/>
    <w:lvl w:ilvl="0" w:tplc="3036DD3C">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 w15:restartNumberingAfterBreak="0">
    <w:nsid w:val="03DF2F99"/>
    <w:multiLevelType w:val="hybridMultilevel"/>
    <w:tmpl w:val="4202D628"/>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F0B4F50"/>
    <w:multiLevelType w:val="hybridMultilevel"/>
    <w:tmpl w:val="DC60FEC0"/>
    <w:lvl w:ilvl="0" w:tplc="7D189A1E">
      <w:start w:val="1"/>
      <w:numFmt w:val="decimal"/>
      <w:lvlText w:val="3.%1"/>
      <w:lvlJc w:val="left"/>
      <w:pPr>
        <w:ind w:left="1996"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13F66E5D"/>
    <w:multiLevelType w:val="hybridMultilevel"/>
    <w:tmpl w:val="54AE0AC0"/>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 w15:restartNumberingAfterBreak="0">
    <w:nsid w:val="16A573BA"/>
    <w:multiLevelType w:val="hybridMultilevel"/>
    <w:tmpl w:val="BD48158E"/>
    <w:lvl w:ilvl="0" w:tplc="F05EE264">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5" w15:restartNumberingAfterBreak="0">
    <w:nsid w:val="16B83974"/>
    <w:multiLevelType w:val="hybridMultilevel"/>
    <w:tmpl w:val="992A891A"/>
    <w:lvl w:ilvl="0" w:tplc="4CF6E04A">
      <w:start w:val="1"/>
      <w:numFmt w:val="decimal"/>
      <w:lvlText w:val="1.%1"/>
      <w:lvlJc w:val="left"/>
      <w:pPr>
        <w:ind w:left="1996"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8522CDA"/>
    <w:multiLevelType w:val="hybridMultilevel"/>
    <w:tmpl w:val="F1E0E7C2"/>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7" w15:restartNumberingAfterBreak="0">
    <w:nsid w:val="18C5613B"/>
    <w:multiLevelType w:val="hybridMultilevel"/>
    <w:tmpl w:val="B84A8210"/>
    <w:lvl w:ilvl="0" w:tplc="2ED6102C">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8" w15:restartNumberingAfterBreak="0">
    <w:nsid w:val="1BAD6B03"/>
    <w:multiLevelType w:val="hybridMultilevel"/>
    <w:tmpl w:val="47AC1478"/>
    <w:lvl w:ilvl="0" w:tplc="04060001">
      <w:start w:val="1"/>
      <w:numFmt w:val="bullet"/>
      <w:lvlText w:val=""/>
      <w:lvlJc w:val="left"/>
      <w:pPr>
        <w:ind w:left="1996" w:hanging="360"/>
      </w:pPr>
      <w:rPr>
        <w:rFonts w:ascii="Symbol" w:hAnsi="Symbol" w:hint="default"/>
      </w:rPr>
    </w:lvl>
    <w:lvl w:ilvl="1" w:tplc="04060003" w:tentative="1">
      <w:start w:val="1"/>
      <w:numFmt w:val="bullet"/>
      <w:lvlText w:val="o"/>
      <w:lvlJc w:val="left"/>
      <w:pPr>
        <w:ind w:left="2716" w:hanging="360"/>
      </w:pPr>
      <w:rPr>
        <w:rFonts w:ascii="Courier New" w:hAnsi="Courier New" w:cs="Courier New" w:hint="default"/>
      </w:rPr>
    </w:lvl>
    <w:lvl w:ilvl="2" w:tplc="04060005" w:tentative="1">
      <w:start w:val="1"/>
      <w:numFmt w:val="bullet"/>
      <w:lvlText w:val=""/>
      <w:lvlJc w:val="left"/>
      <w:pPr>
        <w:ind w:left="3436" w:hanging="360"/>
      </w:pPr>
      <w:rPr>
        <w:rFonts w:ascii="Wingdings" w:hAnsi="Wingdings" w:hint="default"/>
      </w:rPr>
    </w:lvl>
    <w:lvl w:ilvl="3" w:tplc="04060001" w:tentative="1">
      <w:start w:val="1"/>
      <w:numFmt w:val="bullet"/>
      <w:lvlText w:val=""/>
      <w:lvlJc w:val="left"/>
      <w:pPr>
        <w:ind w:left="4156" w:hanging="360"/>
      </w:pPr>
      <w:rPr>
        <w:rFonts w:ascii="Symbol" w:hAnsi="Symbol" w:hint="default"/>
      </w:rPr>
    </w:lvl>
    <w:lvl w:ilvl="4" w:tplc="04060003" w:tentative="1">
      <w:start w:val="1"/>
      <w:numFmt w:val="bullet"/>
      <w:lvlText w:val="o"/>
      <w:lvlJc w:val="left"/>
      <w:pPr>
        <w:ind w:left="4876" w:hanging="360"/>
      </w:pPr>
      <w:rPr>
        <w:rFonts w:ascii="Courier New" w:hAnsi="Courier New" w:cs="Courier New" w:hint="default"/>
      </w:rPr>
    </w:lvl>
    <w:lvl w:ilvl="5" w:tplc="04060005" w:tentative="1">
      <w:start w:val="1"/>
      <w:numFmt w:val="bullet"/>
      <w:lvlText w:val=""/>
      <w:lvlJc w:val="left"/>
      <w:pPr>
        <w:ind w:left="5596" w:hanging="360"/>
      </w:pPr>
      <w:rPr>
        <w:rFonts w:ascii="Wingdings" w:hAnsi="Wingdings" w:hint="default"/>
      </w:rPr>
    </w:lvl>
    <w:lvl w:ilvl="6" w:tplc="04060001" w:tentative="1">
      <w:start w:val="1"/>
      <w:numFmt w:val="bullet"/>
      <w:lvlText w:val=""/>
      <w:lvlJc w:val="left"/>
      <w:pPr>
        <w:ind w:left="6316" w:hanging="360"/>
      </w:pPr>
      <w:rPr>
        <w:rFonts w:ascii="Symbol" w:hAnsi="Symbol" w:hint="default"/>
      </w:rPr>
    </w:lvl>
    <w:lvl w:ilvl="7" w:tplc="04060003" w:tentative="1">
      <w:start w:val="1"/>
      <w:numFmt w:val="bullet"/>
      <w:lvlText w:val="o"/>
      <w:lvlJc w:val="left"/>
      <w:pPr>
        <w:ind w:left="7036" w:hanging="360"/>
      </w:pPr>
      <w:rPr>
        <w:rFonts w:ascii="Courier New" w:hAnsi="Courier New" w:cs="Courier New" w:hint="default"/>
      </w:rPr>
    </w:lvl>
    <w:lvl w:ilvl="8" w:tplc="04060005" w:tentative="1">
      <w:start w:val="1"/>
      <w:numFmt w:val="bullet"/>
      <w:lvlText w:val=""/>
      <w:lvlJc w:val="left"/>
      <w:pPr>
        <w:ind w:left="7756" w:hanging="360"/>
      </w:pPr>
      <w:rPr>
        <w:rFonts w:ascii="Wingdings" w:hAnsi="Wingdings" w:hint="default"/>
      </w:rPr>
    </w:lvl>
  </w:abstractNum>
  <w:abstractNum w:abstractNumId="9" w15:restartNumberingAfterBreak="0">
    <w:nsid w:val="1C663035"/>
    <w:multiLevelType w:val="hybridMultilevel"/>
    <w:tmpl w:val="F7DC4722"/>
    <w:lvl w:ilvl="0" w:tplc="2BF491A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0" w15:restartNumberingAfterBreak="0">
    <w:nsid w:val="203B37CC"/>
    <w:multiLevelType w:val="hybridMultilevel"/>
    <w:tmpl w:val="F386F692"/>
    <w:lvl w:ilvl="0" w:tplc="2BF491A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1" w15:restartNumberingAfterBreak="0">
    <w:nsid w:val="20F93571"/>
    <w:multiLevelType w:val="hybridMultilevel"/>
    <w:tmpl w:val="F0189022"/>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2" w15:restartNumberingAfterBreak="0">
    <w:nsid w:val="22427E77"/>
    <w:multiLevelType w:val="hybridMultilevel"/>
    <w:tmpl w:val="DD5EFB36"/>
    <w:lvl w:ilvl="0" w:tplc="BD3057C0">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3" w15:restartNumberingAfterBreak="0">
    <w:nsid w:val="23757E5D"/>
    <w:multiLevelType w:val="hybridMultilevel"/>
    <w:tmpl w:val="A96C027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2BAC223F"/>
    <w:multiLevelType w:val="hybridMultilevel"/>
    <w:tmpl w:val="2BEEA690"/>
    <w:lvl w:ilvl="0" w:tplc="E77C2EE4">
      <w:start w:val="15"/>
      <w:numFmt w:val="bullet"/>
      <w:lvlText w:val="-"/>
      <w:lvlJc w:val="left"/>
      <w:pPr>
        <w:ind w:left="720" w:hanging="360"/>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BC720D3"/>
    <w:multiLevelType w:val="hybridMultilevel"/>
    <w:tmpl w:val="A53A2B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E6467E"/>
    <w:multiLevelType w:val="hybridMultilevel"/>
    <w:tmpl w:val="5922C2C4"/>
    <w:lvl w:ilvl="0" w:tplc="94F2ACA8">
      <w:start w:val="1"/>
      <w:numFmt w:val="bullet"/>
      <w:pStyle w:val="Normal-punkt"/>
      <w:lvlText w:val=""/>
      <w:lvlJc w:val="left"/>
      <w:pPr>
        <w:tabs>
          <w:tab w:val="num" w:pos="1996"/>
        </w:tabs>
        <w:ind w:left="1996" w:hanging="360"/>
      </w:pPr>
      <w:rPr>
        <w:rFonts w:ascii="Symbol" w:hAnsi="Symbol" w:hint="default"/>
      </w:rPr>
    </w:lvl>
    <w:lvl w:ilvl="1" w:tplc="04060001">
      <w:start w:val="1"/>
      <w:numFmt w:val="bullet"/>
      <w:lvlText w:val=""/>
      <w:lvlJc w:val="left"/>
      <w:pPr>
        <w:tabs>
          <w:tab w:val="num" w:pos="2716"/>
        </w:tabs>
        <w:ind w:left="2716" w:hanging="360"/>
      </w:pPr>
      <w:rPr>
        <w:rFonts w:ascii="Symbol" w:hAnsi="Symbol" w:hint="default"/>
      </w:rPr>
    </w:lvl>
    <w:lvl w:ilvl="2" w:tplc="0406001B" w:tentative="1">
      <w:start w:val="1"/>
      <w:numFmt w:val="lowerRoman"/>
      <w:lvlText w:val="%3."/>
      <w:lvlJc w:val="right"/>
      <w:pPr>
        <w:tabs>
          <w:tab w:val="num" w:pos="3436"/>
        </w:tabs>
        <w:ind w:left="3436" w:hanging="180"/>
      </w:pPr>
      <w:rPr>
        <w:rFonts w:cs="Times New Roman"/>
      </w:rPr>
    </w:lvl>
    <w:lvl w:ilvl="3" w:tplc="0406000F" w:tentative="1">
      <w:start w:val="1"/>
      <w:numFmt w:val="decimal"/>
      <w:lvlText w:val="%4."/>
      <w:lvlJc w:val="left"/>
      <w:pPr>
        <w:tabs>
          <w:tab w:val="num" w:pos="4156"/>
        </w:tabs>
        <w:ind w:left="4156" w:hanging="360"/>
      </w:pPr>
      <w:rPr>
        <w:rFonts w:cs="Times New Roman"/>
      </w:rPr>
    </w:lvl>
    <w:lvl w:ilvl="4" w:tplc="04060019" w:tentative="1">
      <w:start w:val="1"/>
      <w:numFmt w:val="lowerLetter"/>
      <w:lvlText w:val="%5."/>
      <w:lvlJc w:val="left"/>
      <w:pPr>
        <w:tabs>
          <w:tab w:val="num" w:pos="4876"/>
        </w:tabs>
        <w:ind w:left="4876" w:hanging="360"/>
      </w:pPr>
      <w:rPr>
        <w:rFonts w:cs="Times New Roman"/>
      </w:rPr>
    </w:lvl>
    <w:lvl w:ilvl="5" w:tplc="0406001B" w:tentative="1">
      <w:start w:val="1"/>
      <w:numFmt w:val="lowerRoman"/>
      <w:lvlText w:val="%6."/>
      <w:lvlJc w:val="right"/>
      <w:pPr>
        <w:tabs>
          <w:tab w:val="num" w:pos="5596"/>
        </w:tabs>
        <w:ind w:left="5596" w:hanging="180"/>
      </w:pPr>
      <w:rPr>
        <w:rFonts w:cs="Times New Roman"/>
      </w:rPr>
    </w:lvl>
    <w:lvl w:ilvl="6" w:tplc="0406000F" w:tentative="1">
      <w:start w:val="1"/>
      <w:numFmt w:val="decimal"/>
      <w:lvlText w:val="%7."/>
      <w:lvlJc w:val="left"/>
      <w:pPr>
        <w:tabs>
          <w:tab w:val="num" w:pos="6316"/>
        </w:tabs>
        <w:ind w:left="6316" w:hanging="360"/>
      </w:pPr>
      <w:rPr>
        <w:rFonts w:cs="Times New Roman"/>
      </w:rPr>
    </w:lvl>
    <w:lvl w:ilvl="7" w:tplc="04060019" w:tentative="1">
      <w:start w:val="1"/>
      <w:numFmt w:val="lowerLetter"/>
      <w:lvlText w:val="%8."/>
      <w:lvlJc w:val="left"/>
      <w:pPr>
        <w:tabs>
          <w:tab w:val="num" w:pos="7036"/>
        </w:tabs>
        <w:ind w:left="7036" w:hanging="360"/>
      </w:pPr>
      <w:rPr>
        <w:rFonts w:cs="Times New Roman"/>
      </w:rPr>
    </w:lvl>
    <w:lvl w:ilvl="8" w:tplc="0406001B" w:tentative="1">
      <w:start w:val="1"/>
      <w:numFmt w:val="lowerRoman"/>
      <w:lvlText w:val="%9."/>
      <w:lvlJc w:val="right"/>
      <w:pPr>
        <w:tabs>
          <w:tab w:val="num" w:pos="7756"/>
        </w:tabs>
        <w:ind w:left="7756" w:hanging="180"/>
      </w:pPr>
      <w:rPr>
        <w:rFonts w:cs="Times New Roman"/>
      </w:rPr>
    </w:lvl>
  </w:abstractNum>
  <w:abstractNum w:abstractNumId="17" w15:restartNumberingAfterBreak="0">
    <w:nsid w:val="2D0A087D"/>
    <w:multiLevelType w:val="hybridMultilevel"/>
    <w:tmpl w:val="A9A004C0"/>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8" w15:restartNumberingAfterBreak="0">
    <w:nsid w:val="2D1D6445"/>
    <w:multiLevelType w:val="hybridMultilevel"/>
    <w:tmpl w:val="CE2CE99A"/>
    <w:lvl w:ilvl="0" w:tplc="2BF491A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9" w15:restartNumberingAfterBreak="0">
    <w:nsid w:val="2F790342"/>
    <w:multiLevelType w:val="hybridMultilevel"/>
    <w:tmpl w:val="38E2A6D6"/>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30572F1E"/>
    <w:multiLevelType w:val="hybridMultilevel"/>
    <w:tmpl w:val="32182958"/>
    <w:lvl w:ilvl="0" w:tplc="F912C1C4">
      <w:start w:val="1"/>
      <w:numFmt w:val="decimal"/>
      <w:pStyle w:val="Normal-nummer"/>
      <w:lvlText w:val="%1."/>
      <w:lvlJc w:val="left"/>
      <w:pPr>
        <w:tabs>
          <w:tab w:val="num" w:pos="1996"/>
        </w:tabs>
        <w:ind w:left="1996" w:hanging="360"/>
      </w:pPr>
      <w:rPr>
        <w:rFonts w:cs="Times New Roman"/>
      </w:rPr>
    </w:lvl>
    <w:lvl w:ilvl="1" w:tplc="04060001">
      <w:start w:val="1"/>
      <w:numFmt w:val="bullet"/>
      <w:lvlText w:val=""/>
      <w:lvlJc w:val="left"/>
      <w:pPr>
        <w:tabs>
          <w:tab w:val="num" w:pos="2716"/>
        </w:tabs>
        <w:ind w:left="2716" w:hanging="360"/>
      </w:pPr>
      <w:rPr>
        <w:rFonts w:ascii="Symbol" w:hAnsi="Symbol" w:hint="default"/>
      </w:rPr>
    </w:lvl>
    <w:lvl w:ilvl="2" w:tplc="0406001B" w:tentative="1">
      <w:start w:val="1"/>
      <w:numFmt w:val="lowerRoman"/>
      <w:lvlText w:val="%3."/>
      <w:lvlJc w:val="right"/>
      <w:pPr>
        <w:tabs>
          <w:tab w:val="num" w:pos="3436"/>
        </w:tabs>
        <w:ind w:left="3436" w:hanging="180"/>
      </w:pPr>
      <w:rPr>
        <w:rFonts w:cs="Times New Roman"/>
      </w:rPr>
    </w:lvl>
    <w:lvl w:ilvl="3" w:tplc="0406000F" w:tentative="1">
      <w:start w:val="1"/>
      <w:numFmt w:val="decimal"/>
      <w:lvlText w:val="%4."/>
      <w:lvlJc w:val="left"/>
      <w:pPr>
        <w:tabs>
          <w:tab w:val="num" w:pos="4156"/>
        </w:tabs>
        <w:ind w:left="4156" w:hanging="360"/>
      </w:pPr>
      <w:rPr>
        <w:rFonts w:cs="Times New Roman"/>
      </w:rPr>
    </w:lvl>
    <w:lvl w:ilvl="4" w:tplc="04060019" w:tentative="1">
      <w:start w:val="1"/>
      <w:numFmt w:val="lowerLetter"/>
      <w:lvlText w:val="%5."/>
      <w:lvlJc w:val="left"/>
      <w:pPr>
        <w:tabs>
          <w:tab w:val="num" w:pos="4876"/>
        </w:tabs>
        <w:ind w:left="4876" w:hanging="360"/>
      </w:pPr>
      <w:rPr>
        <w:rFonts w:cs="Times New Roman"/>
      </w:rPr>
    </w:lvl>
    <w:lvl w:ilvl="5" w:tplc="0406001B" w:tentative="1">
      <w:start w:val="1"/>
      <w:numFmt w:val="lowerRoman"/>
      <w:lvlText w:val="%6."/>
      <w:lvlJc w:val="right"/>
      <w:pPr>
        <w:tabs>
          <w:tab w:val="num" w:pos="5596"/>
        </w:tabs>
        <w:ind w:left="5596" w:hanging="180"/>
      </w:pPr>
      <w:rPr>
        <w:rFonts w:cs="Times New Roman"/>
      </w:rPr>
    </w:lvl>
    <w:lvl w:ilvl="6" w:tplc="0406000F" w:tentative="1">
      <w:start w:val="1"/>
      <w:numFmt w:val="decimal"/>
      <w:lvlText w:val="%7."/>
      <w:lvlJc w:val="left"/>
      <w:pPr>
        <w:tabs>
          <w:tab w:val="num" w:pos="6316"/>
        </w:tabs>
        <w:ind w:left="6316" w:hanging="360"/>
      </w:pPr>
      <w:rPr>
        <w:rFonts w:cs="Times New Roman"/>
      </w:rPr>
    </w:lvl>
    <w:lvl w:ilvl="7" w:tplc="04060019" w:tentative="1">
      <w:start w:val="1"/>
      <w:numFmt w:val="lowerLetter"/>
      <w:lvlText w:val="%8."/>
      <w:lvlJc w:val="left"/>
      <w:pPr>
        <w:tabs>
          <w:tab w:val="num" w:pos="7036"/>
        </w:tabs>
        <w:ind w:left="7036" w:hanging="360"/>
      </w:pPr>
      <w:rPr>
        <w:rFonts w:cs="Times New Roman"/>
      </w:rPr>
    </w:lvl>
    <w:lvl w:ilvl="8" w:tplc="0406001B" w:tentative="1">
      <w:start w:val="1"/>
      <w:numFmt w:val="lowerRoman"/>
      <w:lvlText w:val="%9."/>
      <w:lvlJc w:val="right"/>
      <w:pPr>
        <w:tabs>
          <w:tab w:val="num" w:pos="7756"/>
        </w:tabs>
        <w:ind w:left="7756" w:hanging="180"/>
      </w:pPr>
      <w:rPr>
        <w:rFonts w:cs="Times New Roman"/>
      </w:rPr>
    </w:lvl>
  </w:abstractNum>
  <w:abstractNum w:abstractNumId="21" w15:restartNumberingAfterBreak="0">
    <w:nsid w:val="3199781A"/>
    <w:multiLevelType w:val="hybridMultilevel"/>
    <w:tmpl w:val="011A97C0"/>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2" w15:restartNumberingAfterBreak="0">
    <w:nsid w:val="37E34A4B"/>
    <w:multiLevelType w:val="hybridMultilevel"/>
    <w:tmpl w:val="5CB03BC0"/>
    <w:lvl w:ilvl="0" w:tplc="348C5B02">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3" w15:restartNumberingAfterBreak="0">
    <w:nsid w:val="3AC71306"/>
    <w:multiLevelType w:val="hybridMultilevel"/>
    <w:tmpl w:val="DF9AC898"/>
    <w:lvl w:ilvl="0" w:tplc="04060019">
      <w:start w:val="7"/>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4674134D"/>
    <w:multiLevelType w:val="hybridMultilevel"/>
    <w:tmpl w:val="B6A45CF2"/>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5" w15:restartNumberingAfterBreak="0">
    <w:nsid w:val="49D946A6"/>
    <w:multiLevelType w:val="hybridMultilevel"/>
    <w:tmpl w:val="8E62C1D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49E939DD"/>
    <w:multiLevelType w:val="hybridMultilevel"/>
    <w:tmpl w:val="A81CCDF0"/>
    <w:lvl w:ilvl="0" w:tplc="27CE6E0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7" w15:restartNumberingAfterBreak="0">
    <w:nsid w:val="4AE61605"/>
    <w:multiLevelType w:val="hybridMultilevel"/>
    <w:tmpl w:val="D6C495BA"/>
    <w:lvl w:ilvl="0" w:tplc="184208B0">
      <w:start w:val="1"/>
      <w:numFmt w:val="decimal"/>
      <w:lvlText w:val="4.%1"/>
      <w:lvlJc w:val="left"/>
      <w:pPr>
        <w:ind w:left="1996"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4B5D7C05"/>
    <w:multiLevelType w:val="hybridMultilevel"/>
    <w:tmpl w:val="560444E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4C5D52E2"/>
    <w:multiLevelType w:val="hybridMultilevel"/>
    <w:tmpl w:val="992A878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4D0E5A17"/>
    <w:multiLevelType w:val="hybridMultilevel"/>
    <w:tmpl w:val="7518A17C"/>
    <w:lvl w:ilvl="0" w:tplc="C19284DE">
      <w:start w:val="1"/>
      <w:numFmt w:val="decimal"/>
      <w:lvlText w:val="%1."/>
      <w:lvlJc w:val="left"/>
      <w:pPr>
        <w:ind w:left="720" w:hanging="360"/>
      </w:pPr>
      <w:rPr>
        <w:rFonts w:asciiTheme="minorHAnsi" w:eastAsia="Times New Roman" w:hAnsiTheme="minorHAnsi" w:cstheme="minorHAnsi"/>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51A45086"/>
    <w:multiLevelType w:val="hybridMultilevel"/>
    <w:tmpl w:val="887EBBB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5BAC0F7A"/>
    <w:multiLevelType w:val="hybridMultilevel"/>
    <w:tmpl w:val="90E08C1A"/>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5CEB5C89"/>
    <w:multiLevelType w:val="hybridMultilevel"/>
    <w:tmpl w:val="7FBCF542"/>
    <w:lvl w:ilvl="0" w:tplc="04060001">
      <w:start w:val="1"/>
      <w:numFmt w:val="bullet"/>
      <w:lvlText w:val=""/>
      <w:lvlJc w:val="left"/>
      <w:pPr>
        <w:ind w:left="1603" w:hanging="360"/>
      </w:pPr>
      <w:rPr>
        <w:rFonts w:ascii="Symbol" w:hAnsi="Symbol" w:hint="default"/>
      </w:rPr>
    </w:lvl>
    <w:lvl w:ilvl="1" w:tplc="04060003">
      <w:start w:val="1"/>
      <w:numFmt w:val="bullet"/>
      <w:lvlText w:val="o"/>
      <w:lvlJc w:val="left"/>
      <w:pPr>
        <w:ind w:left="2323" w:hanging="360"/>
      </w:pPr>
      <w:rPr>
        <w:rFonts w:ascii="Courier New" w:hAnsi="Courier New" w:cs="Courier New" w:hint="default"/>
      </w:rPr>
    </w:lvl>
    <w:lvl w:ilvl="2" w:tplc="04060005" w:tentative="1">
      <w:start w:val="1"/>
      <w:numFmt w:val="bullet"/>
      <w:lvlText w:val=""/>
      <w:lvlJc w:val="left"/>
      <w:pPr>
        <w:ind w:left="3043" w:hanging="360"/>
      </w:pPr>
      <w:rPr>
        <w:rFonts w:ascii="Wingdings" w:hAnsi="Wingdings" w:hint="default"/>
      </w:rPr>
    </w:lvl>
    <w:lvl w:ilvl="3" w:tplc="04060001" w:tentative="1">
      <w:start w:val="1"/>
      <w:numFmt w:val="bullet"/>
      <w:lvlText w:val=""/>
      <w:lvlJc w:val="left"/>
      <w:pPr>
        <w:ind w:left="3763" w:hanging="360"/>
      </w:pPr>
      <w:rPr>
        <w:rFonts w:ascii="Symbol" w:hAnsi="Symbol" w:hint="default"/>
      </w:rPr>
    </w:lvl>
    <w:lvl w:ilvl="4" w:tplc="04060003" w:tentative="1">
      <w:start w:val="1"/>
      <w:numFmt w:val="bullet"/>
      <w:lvlText w:val="o"/>
      <w:lvlJc w:val="left"/>
      <w:pPr>
        <w:ind w:left="4483" w:hanging="360"/>
      </w:pPr>
      <w:rPr>
        <w:rFonts w:ascii="Courier New" w:hAnsi="Courier New" w:cs="Courier New" w:hint="default"/>
      </w:rPr>
    </w:lvl>
    <w:lvl w:ilvl="5" w:tplc="04060005" w:tentative="1">
      <w:start w:val="1"/>
      <w:numFmt w:val="bullet"/>
      <w:lvlText w:val=""/>
      <w:lvlJc w:val="left"/>
      <w:pPr>
        <w:ind w:left="5203" w:hanging="360"/>
      </w:pPr>
      <w:rPr>
        <w:rFonts w:ascii="Wingdings" w:hAnsi="Wingdings" w:hint="default"/>
      </w:rPr>
    </w:lvl>
    <w:lvl w:ilvl="6" w:tplc="04060001" w:tentative="1">
      <w:start w:val="1"/>
      <w:numFmt w:val="bullet"/>
      <w:lvlText w:val=""/>
      <w:lvlJc w:val="left"/>
      <w:pPr>
        <w:ind w:left="5923" w:hanging="360"/>
      </w:pPr>
      <w:rPr>
        <w:rFonts w:ascii="Symbol" w:hAnsi="Symbol" w:hint="default"/>
      </w:rPr>
    </w:lvl>
    <w:lvl w:ilvl="7" w:tplc="04060003" w:tentative="1">
      <w:start w:val="1"/>
      <w:numFmt w:val="bullet"/>
      <w:lvlText w:val="o"/>
      <w:lvlJc w:val="left"/>
      <w:pPr>
        <w:ind w:left="6643" w:hanging="360"/>
      </w:pPr>
      <w:rPr>
        <w:rFonts w:ascii="Courier New" w:hAnsi="Courier New" w:cs="Courier New" w:hint="default"/>
      </w:rPr>
    </w:lvl>
    <w:lvl w:ilvl="8" w:tplc="04060005" w:tentative="1">
      <w:start w:val="1"/>
      <w:numFmt w:val="bullet"/>
      <w:lvlText w:val=""/>
      <w:lvlJc w:val="left"/>
      <w:pPr>
        <w:ind w:left="7363" w:hanging="360"/>
      </w:pPr>
      <w:rPr>
        <w:rFonts w:ascii="Wingdings" w:hAnsi="Wingdings" w:hint="default"/>
      </w:rPr>
    </w:lvl>
  </w:abstractNum>
  <w:abstractNum w:abstractNumId="34" w15:restartNumberingAfterBreak="0">
    <w:nsid w:val="5D3D3842"/>
    <w:multiLevelType w:val="hybridMultilevel"/>
    <w:tmpl w:val="B4989F44"/>
    <w:lvl w:ilvl="0" w:tplc="98DCB71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5" w15:restartNumberingAfterBreak="0">
    <w:nsid w:val="60E20CD2"/>
    <w:multiLevelType w:val="hybridMultilevel"/>
    <w:tmpl w:val="0E54F9B2"/>
    <w:lvl w:ilvl="0" w:tplc="5BC4EBAC">
      <w:start w:val="1"/>
      <w:numFmt w:val="decimal"/>
      <w:lvlText w:val="2.%1"/>
      <w:lvlJc w:val="left"/>
      <w:pPr>
        <w:ind w:left="1996"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664D63F4"/>
    <w:multiLevelType w:val="hybridMultilevel"/>
    <w:tmpl w:val="BAC490FC"/>
    <w:lvl w:ilvl="0" w:tplc="967EC81E">
      <w:start w:val="1"/>
      <w:numFmt w:val="lowerLetter"/>
      <w:lvlText w:val="%1."/>
      <w:lvlJc w:val="left"/>
      <w:pPr>
        <w:ind w:left="1080" w:hanging="360"/>
      </w:pPr>
      <w:rPr>
        <w:rFonts w:hint="default"/>
        <w:i/>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7" w15:restartNumberingAfterBreak="0">
    <w:nsid w:val="673A64C3"/>
    <w:multiLevelType w:val="hybridMultilevel"/>
    <w:tmpl w:val="A11AEE64"/>
    <w:lvl w:ilvl="0" w:tplc="52DC28E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8" w15:restartNumberingAfterBreak="0">
    <w:nsid w:val="6A7C5F86"/>
    <w:multiLevelType w:val="hybridMultilevel"/>
    <w:tmpl w:val="A53A2B2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6AF32830"/>
    <w:multiLevelType w:val="hybridMultilevel"/>
    <w:tmpl w:val="2134340A"/>
    <w:lvl w:ilvl="0" w:tplc="6FC2BFEA">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0" w15:restartNumberingAfterBreak="0">
    <w:nsid w:val="6B5146A6"/>
    <w:multiLevelType w:val="hybridMultilevel"/>
    <w:tmpl w:val="FBCE912C"/>
    <w:lvl w:ilvl="0" w:tplc="7F788BBA">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1" w15:restartNumberingAfterBreak="0">
    <w:nsid w:val="6FAA2153"/>
    <w:multiLevelType w:val="hybridMultilevel"/>
    <w:tmpl w:val="560444E0"/>
    <w:lvl w:ilvl="0" w:tplc="2BF491A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2" w15:restartNumberingAfterBreak="0">
    <w:nsid w:val="6FDB7311"/>
    <w:multiLevelType w:val="hybridMultilevel"/>
    <w:tmpl w:val="1364598C"/>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15:restartNumberingAfterBreak="0">
    <w:nsid w:val="720C1085"/>
    <w:multiLevelType w:val="hybridMultilevel"/>
    <w:tmpl w:val="560444E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729E5952"/>
    <w:multiLevelType w:val="hybridMultilevel"/>
    <w:tmpl w:val="8FD8DD84"/>
    <w:lvl w:ilvl="0" w:tplc="A060303A">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5" w15:restartNumberingAfterBreak="0">
    <w:nsid w:val="733E6E49"/>
    <w:multiLevelType w:val="hybridMultilevel"/>
    <w:tmpl w:val="EA88E266"/>
    <w:lvl w:ilvl="0" w:tplc="2BF491A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6" w15:restartNumberingAfterBreak="0">
    <w:nsid w:val="773B6EB4"/>
    <w:multiLevelType w:val="hybridMultilevel"/>
    <w:tmpl w:val="0426A006"/>
    <w:lvl w:ilvl="0" w:tplc="8814DD00">
      <w:start w:val="1"/>
      <w:numFmt w:val="lowerLetter"/>
      <w:lvlText w:val="%1."/>
      <w:lvlJc w:val="left"/>
      <w:pPr>
        <w:ind w:left="1080" w:hanging="360"/>
      </w:pPr>
      <w:rPr>
        <w:rFonts w:hint="default"/>
        <w:i/>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7" w15:restartNumberingAfterBreak="0">
    <w:nsid w:val="77CC24EC"/>
    <w:multiLevelType w:val="hybridMultilevel"/>
    <w:tmpl w:val="92A8BA74"/>
    <w:lvl w:ilvl="0" w:tplc="69A07E60">
      <w:numFmt w:val="bullet"/>
      <w:lvlText w:val="-"/>
      <w:lvlJc w:val="left"/>
      <w:pPr>
        <w:ind w:left="720" w:hanging="360"/>
      </w:pPr>
      <w:rPr>
        <w:rFonts w:ascii="Calibri" w:eastAsia="Times New Roman" w:hAnsi="Calibri" w:cs="Calibri" w:hint="default"/>
        <w:b w:val="0"/>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8" w15:restartNumberingAfterBreak="0">
    <w:nsid w:val="7DCE1AAB"/>
    <w:multiLevelType w:val="hybridMultilevel"/>
    <w:tmpl w:val="6F4E9234"/>
    <w:lvl w:ilvl="0" w:tplc="436E5C40">
      <w:start w:val="1"/>
      <w:numFmt w:val="decimal"/>
      <w:lvlText w:val="%1."/>
      <w:lvlJc w:val="left"/>
      <w:pPr>
        <w:ind w:left="720" w:hanging="360"/>
      </w:pPr>
      <w:rPr>
        <w:rFonts w:asciiTheme="minorHAnsi" w:eastAsia="Times New Roman" w:hAnsiTheme="minorHAnsi" w:cstheme="minorHAnsi"/>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47997394">
    <w:abstractNumId w:val="20"/>
  </w:num>
  <w:num w:numId="2" w16cid:durableId="2130775062">
    <w:abstractNumId w:val="16"/>
  </w:num>
  <w:num w:numId="3" w16cid:durableId="321617725">
    <w:abstractNumId w:val="8"/>
  </w:num>
  <w:num w:numId="4" w16cid:durableId="959847924">
    <w:abstractNumId w:val="5"/>
  </w:num>
  <w:num w:numId="5" w16cid:durableId="252974458">
    <w:abstractNumId w:val="35"/>
  </w:num>
  <w:num w:numId="6" w16cid:durableId="694814201">
    <w:abstractNumId w:val="2"/>
  </w:num>
  <w:num w:numId="7" w16cid:durableId="1043209582">
    <w:abstractNumId w:val="27"/>
  </w:num>
  <w:num w:numId="8" w16cid:durableId="710689870">
    <w:abstractNumId w:val="33"/>
  </w:num>
  <w:num w:numId="9" w16cid:durableId="1545948771">
    <w:abstractNumId w:val="47"/>
  </w:num>
  <w:num w:numId="10" w16cid:durableId="1806922487">
    <w:abstractNumId w:val="13"/>
  </w:num>
  <w:num w:numId="11" w16cid:durableId="887257091">
    <w:abstractNumId w:val="22"/>
  </w:num>
  <w:num w:numId="12" w16cid:durableId="806317755">
    <w:abstractNumId w:val="29"/>
  </w:num>
  <w:num w:numId="13" w16cid:durableId="104469477">
    <w:abstractNumId w:val="31"/>
  </w:num>
  <w:num w:numId="14" w16cid:durableId="363167685">
    <w:abstractNumId w:val="4"/>
  </w:num>
  <w:num w:numId="15" w16cid:durableId="1537085202">
    <w:abstractNumId w:val="38"/>
  </w:num>
  <w:num w:numId="16" w16cid:durableId="2037389544">
    <w:abstractNumId w:val="39"/>
  </w:num>
  <w:num w:numId="17" w16cid:durableId="950671746">
    <w:abstractNumId w:val="34"/>
  </w:num>
  <w:num w:numId="18" w16cid:durableId="2022003822">
    <w:abstractNumId w:val="25"/>
  </w:num>
  <w:num w:numId="19" w16cid:durableId="1682510735">
    <w:abstractNumId w:val="26"/>
  </w:num>
  <w:num w:numId="20" w16cid:durableId="1661273982">
    <w:abstractNumId w:val="37"/>
  </w:num>
  <w:num w:numId="21" w16cid:durableId="86268764">
    <w:abstractNumId w:val="7"/>
  </w:num>
  <w:num w:numId="22" w16cid:durableId="1189874795">
    <w:abstractNumId w:val="0"/>
  </w:num>
  <w:num w:numId="23" w16cid:durableId="1285383288">
    <w:abstractNumId w:val="42"/>
  </w:num>
  <w:num w:numId="24" w16cid:durableId="1782725936">
    <w:abstractNumId w:val="30"/>
  </w:num>
  <w:num w:numId="25" w16cid:durableId="2011373701">
    <w:abstractNumId w:val="44"/>
  </w:num>
  <w:num w:numId="26" w16cid:durableId="2136562595">
    <w:abstractNumId w:val="32"/>
  </w:num>
  <w:num w:numId="27" w16cid:durableId="1700466321">
    <w:abstractNumId w:val="15"/>
  </w:num>
  <w:num w:numId="28" w16cid:durableId="835847085">
    <w:abstractNumId w:val="1"/>
  </w:num>
  <w:num w:numId="29" w16cid:durableId="438836503">
    <w:abstractNumId w:val="40"/>
  </w:num>
  <w:num w:numId="30" w16cid:durableId="687830187">
    <w:abstractNumId w:val="41"/>
  </w:num>
  <w:num w:numId="31" w16cid:durableId="1571234322">
    <w:abstractNumId w:val="36"/>
  </w:num>
  <w:num w:numId="32" w16cid:durableId="1472212045">
    <w:abstractNumId w:val="46"/>
  </w:num>
  <w:num w:numId="33" w16cid:durableId="453868405">
    <w:abstractNumId w:val="23"/>
  </w:num>
  <w:num w:numId="34" w16cid:durableId="1423405282">
    <w:abstractNumId w:val="12"/>
  </w:num>
  <w:num w:numId="35" w16cid:durableId="1624264888">
    <w:abstractNumId w:val="43"/>
  </w:num>
  <w:num w:numId="36" w16cid:durableId="1948655593">
    <w:abstractNumId w:val="18"/>
  </w:num>
  <w:num w:numId="37" w16cid:durableId="1194806359">
    <w:abstractNumId w:val="45"/>
  </w:num>
  <w:num w:numId="38" w16cid:durableId="1621762766">
    <w:abstractNumId w:val="10"/>
  </w:num>
  <w:num w:numId="39" w16cid:durableId="165639108">
    <w:abstractNumId w:val="9"/>
  </w:num>
  <w:num w:numId="40" w16cid:durableId="781530240">
    <w:abstractNumId w:val="28"/>
  </w:num>
  <w:num w:numId="41" w16cid:durableId="2009944052">
    <w:abstractNumId w:val="48"/>
  </w:num>
  <w:num w:numId="42" w16cid:durableId="2047633471">
    <w:abstractNumId w:val="11"/>
  </w:num>
  <w:num w:numId="43" w16cid:durableId="1116869558">
    <w:abstractNumId w:val="24"/>
  </w:num>
  <w:num w:numId="44" w16cid:durableId="614875217">
    <w:abstractNumId w:val="19"/>
  </w:num>
  <w:num w:numId="45" w16cid:durableId="228540316">
    <w:abstractNumId w:val="6"/>
  </w:num>
  <w:num w:numId="46" w16cid:durableId="119304814">
    <w:abstractNumId w:val="3"/>
  </w:num>
  <w:num w:numId="47" w16cid:durableId="915480649">
    <w:abstractNumId w:val="17"/>
  </w:num>
  <w:num w:numId="48" w16cid:durableId="1998415474">
    <w:abstractNumId w:val="21"/>
  </w:num>
  <w:num w:numId="49" w16cid:durableId="31924275">
    <w:abstractNumId w:val="1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ttachedTemplate r:id="rId1"/>
  <w:defaultTabStop w:val="1304"/>
  <w:hyphenationZone w:val="425"/>
  <w:characterSpacingControl w:val="doNotCompress"/>
  <w:hdrShapeDefaults>
    <o:shapedefaults v:ext="edit" spidmax="2050"/>
  </w:hdrShapeDefaults>
  <w:footnotePr>
    <w:numFmt w:val="lowerRoman"/>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37"/>
    <w:rsid w:val="00000042"/>
    <w:rsid w:val="00000711"/>
    <w:rsid w:val="00002428"/>
    <w:rsid w:val="00003DA7"/>
    <w:rsid w:val="00006662"/>
    <w:rsid w:val="000066F2"/>
    <w:rsid w:val="00006F57"/>
    <w:rsid w:val="000103DC"/>
    <w:rsid w:val="00012876"/>
    <w:rsid w:val="0001302D"/>
    <w:rsid w:val="00014FA8"/>
    <w:rsid w:val="00016B63"/>
    <w:rsid w:val="00020701"/>
    <w:rsid w:val="00020862"/>
    <w:rsid w:val="00020889"/>
    <w:rsid w:val="00021B89"/>
    <w:rsid w:val="00023312"/>
    <w:rsid w:val="000310F5"/>
    <w:rsid w:val="00031620"/>
    <w:rsid w:val="00032A0F"/>
    <w:rsid w:val="00033578"/>
    <w:rsid w:val="00035D60"/>
    <w:rsid w:val="000360A5"/>
    <w:rsid w:val="00041A2A"/>
    <w:rsid w:val="00041F26"/>
    <w:rsid w:val="000427EE"/>
    <w:rsid w:val="00042D34"/>
    <w:rsid w:val="0004630A"/>
    <w:rsid w:val="00046B6A"/>
    <w:rsid w:val="00051950"/>
    <w:rsid w:val="00052768"/>
    <w:rsid w:val="00052F2A"/>
    <w:rsid w:val="00054181"/>
    <w:rsid w:val="000551B2"/>
    <w:rsid w:val="00055F3A"/>
    <w:rsid w:val="00057198"/>
    <w:rsid w:val="00060ACE"/>
    <w:rsid w:val="00061293"/>
    <w:rsid w:val="00062880"/>
    <w:rsid w:val="00062F09"/>
    <w:rsid w:val="00063673"/>
    <w:rsid w:val="00064AF4"/>
    <w:rsid w:val="00070ABC"/>
    <w:rsid w:val="00071112"/>
    <w:rsid w:val="00074590"/>
    <w:rsid w:val="000756AE"/>
    <w:rsid w:val="00076868"/>
    <w:rsid w:val="00077DF3"/>
    <w:rsid w:val="0008032F"/>
    <w:rsid w:val="00080996"/>
    <w:rsid w:val="00080BBD"/>
    <w:rsid w:val="00080E86"/>
    <w:rsid w:val="00081914"/>
    <w:rsid w:val="000826B1"/>
    <w:rsid w:val="000845B3"/>
    <w:rsid w:val="00084BCC"/>
    <w:rsid w:val="000856C2"/>
    <w:rsid w:val="00086D77"/>
    <w:rsid w:val="00090028"/>
    <w:rsid w:val="00090878"/>
    <w:rsid w:val="000908C8"/>
    <w:rsid w:val="00092C19"/>
    <w:rsid w:val="00093A92"/>
    <w:rsid w:val="00094977"/>
    <w:rsid w:val="00095DFB"/>
    <w:rsid w:val="000A0A6E"/>
    <w:rsid w:val="000A0C35"/>
    <w:rsid w:val="000A3BD7"/>
    <w:rsid w:val="000A450B"/>
    <w:rsid w:val="000A4FBE"/>
    <w:rsid w:val="000B0F88"/>
    <w:rsid w:val="000B18B3"/>
    <w:rsid w:val="000B18FC"/>
    <w:rsid w:val="000B4C8C"/>
    <w:rsid w:val="000B585B"/>
    <w:rsid w:val="000B585D"/>
    <w:rsid w:val="000B6395"/>
    <w:rsid w:val="000B65D8"/>
    <w:rsid w:val="000B6FC9"/>
    <w:rsid w:val="000C2D3E"/>
    <w:rsid w:val="000C4528"/>
    <w:rsid w:val="000C5ABC"/>
    <w:rsid w:val="000C78CC"/>
    <w:rsid w:val="000C7D91"/>
    <w:rsid w:val="000D0DD0"/>
    <w:rsid w:val="000D261B"/>
    <w:rsid w:val="000D2DF6"/>
    <w:rsid w:val="000D33C5"/>
    <w:rsid w:val="000D442E"/>
    <w:rsid w:val="000D45EF"/>
    <w:rsid w:val="000D49D2"/>
    <w:rsid w:val="000D6D6E"/>
    <w:rsid w:val="000E0FE2"/>
    <w:rsid w:val="000E5660"/>
    <w:rsid w:val="000F4126"/>
    <w:rsid w:val="000F61A5"/>
    <w:rsid w:val="000F751D"/>
    <w:rsid w:val="0010161F"/>
    <w:rsid w:val="00102F8E"/>
    <w:rsid w:val="00103D85"/>
    <w:rsid w:val="0010468B"/>
    <w:rsid w:val="00105334"/>
    <w:rsid w:val="00105507"/>
    <w:rsid w:val="001158CA"/>
    <w:rsid w:val="001209A5"/>
    <w:rsid w:val="00121D2E"/>
    <w:rsid w:val="001241C5"/>
    <w:rsid w:val="001241E4"/>
    <w:rsid w:val="001249B7"/>
    <w:rsid w:val="0012520B"/>
    <w:rsid w:val="00125ED0"/>
    <w:rsid w:val="00132088"/>
    <w:rsid w:val="00133951"/>
    <w:rsid w:val="00134E4B"/>
    <w:rsid w:val="00140138"/>
    <w:rsid w:val="00140646"/>
    <w:rsid w:val="00141681"/>
    <w:rsid w:val="00142301"/>
    <w:rsid w:val="00142D58"/>
    <w:rsid w:val="00143A71"/>
    <w:rsid w:val="00146BDD"/>
    <w:rsid w:val="00147E99"/>
    <w:rsid w:val="00151C6D"/>
    <w:rsid w:val="00153777"/>
    <w:rsid w:val="00153A04"/>
    <w:rsid w:val="00156516"/>
    <w:rsid w:val="00157580"/>
    <w:rsid w:val="00157907"/>
    <w:rsid w:val="00160EC2"/>
    <w:rsid w:val="001623FC"/>
    <w:rsid w:val="00163228"/>
    <w:rsid w:val="00163710"/>
    <w:rsid w:val="00163AAF"/>
    <w:rsid w:val="001668B3"/>
    <w:rsid w:val="001705FC"/>
    <w:rsid w:val="00173C24"/>
    <w:rsid w:val="00173C9E"/>
    <w:rsid w:val="0017504A"/>
    <w:rsid w:val="001811DA"/>
    <w:rsid w:val="001820EB"/>
    <w:rsid w:val="00184063"/>
    <w:rsid w:val="001840A9"/>
    <w:rsid w:val="00191944"/>
    <w:rsid w:val="00192D63"/>
    <w:rsid w:val="00193044"/>
    <w:rsid w:val="00195D87"/>
    <w:rsid w:val="001968B5"/>
    <w:rsid w:val="001969D6"/>
    <w:rsid w:val="001A6DA4"/>
    <w:rsid w:val="001B1104"/>
    <w:rsid w:val="001B1E9B"/>
    <w:rsid w:val="001B37CB"/>
    <w:rsid w:val="001B6C92"/>
    <w:rsid w:val="001C027B"/>
    <w:rsid w:val="001C2101"/>
    <w:rsid w:val="001C2271"/>
    <w:rsid w:val="001C35DB"/>
    <w:rsid w:val="001D01A2"/>
    <w:rsid w:val="001D2174"/>
    <w:rsid w:val="001D6799"/>
    <w:rsid w:val="001E0252"/>
    <w:rsid w:val="001E110D"/>
    <w:rsid w:val="001E1F33"/>
    <w:rsid w:val="001E2C3F"/>
    <w:rsid w:val="001E573B"/>
    <w:rsid w:val="001F0634"/>
    <w:rsid w:val="001F2E6B"/>
    <w:rsid w:val="001F3200"/>
    <w:rsid w:val="001F3845"/>
    <w:rsid w:val="001F4985"/>
    <w:rsid w:val="00200BEA"/>
    <w:rsid w:val="00203B2A"/>
    <w:rsid w:val="00204711"/>
    <w:rsid w:val="00205491"/>
    <w:rsid w:val="00206723"/>
    <w:rsid w:val="00206ECE"/>
    <w:rsid w:val="00210DB1"/>
    <w:rsid w:val="00210DC1"/>
    <w:rsid w:val="00212F56"/>
    <w:rsid w:val="00213E28"/>
    <w:rsid w:val="0021619D"/>
    <w:rsid w:val="002163D2"/>
    <w:rsid w:val="00221E59"/>
    <w:rsid w:val="00224871"/>
    <w:rsid w:val="00224BE9"/>
    <w:rsid w:val="00224C61"/>
    <w:rsid w:val="0022661F"/>
    <w:rsid w:val="00227F37"/>
    <w:rsid w:val="0023134C"/>
    <w:rsid w:val="002329A9"/>
    <w:rsid w:val="002334EA"/>
    <w:rsid w:val="00233E8F"/>
    <w:rsid w:val="0023433D"/>
    <w:rsid w:val="00234809"/>
    <w:rsid w:val="00236689"/>
    <w:rsid w:val="00236F21"/>
    <w:rsid w:val="00242BA0"/>
    <w:rsid w:val="0024739A"/>
    <w:rsid w:val="002477B0"/>
    <w:rsid w:val="002510D9"/>
    <w:rsid w:val="00252069"/>
    <w:rsid w:val="002545D0"/>
    <w:rsid w:val="00254ABF"/>
    <w:rsid w:val="00256320"/>
    <w:rsid w:val="00257012"/>
    <w:rsid w:val="00257334"/>
    <w:rsid w:val="00257F3D"/>
    <w:rsid w:val="00260FA2"/>
    <w:rsid w:val="00261D85"/>
    <w:rsid w:val="00261FEE"/>
    <w:rsid w:val="002634B0"/>
    <w:rsid w:val="00264501"/>
    <w:rsid w:val="0026585A"/>
    <w:rsid w:val="00266701"/>
    <w:rsid w:val="00266769"/>
    <w:rsid w:val="002669CB"/>
    <w:rsid w:val="00270055"/>
    <w:rsid w:val="00271FA9"/>
    <w:rsid w:val="00272731"/>
    <w:rsid w:val="00273BF0"/>
    <w:rsid w:val="00275534"/>
    <w:rsid w:val="00275E8C"/>
    <w:rsid w:val="00276B51"/>
    <w:rsid w:val="00280A80"/>
    <w:rsid w:val="002829B8"/>
    <w:rsid w:val="00283193"/>
    <w:rsid w:val="002837C6"/>
    <w:rsid w:val="00284613"/>
    <w:rsid w:val="00285211"/>
    <w:rsid w:val="00285218"/>
    <w:rsid w:val="0028550C"/>
    <w:rsid w:val="002859C4"/>
    <w:rsid w:val="00286107"/>
    <w:rsid w:val="00286AB6"/>
    <w:rsid w:val="00290671"/>
    <w:rsid w:val="002914AF"/>
    <w:rsid w:val="00291E11"/>
    <w:rsid w:val="002921E3"/>
    <w:rsid w:val="00292997"/>
    <w:rsid w:val="00293584"/>
    <w:rsid w:val="00294D51"/>
    <w:rsid w:val="00295C61"/>
    <w:rsid w:val="00295E8F"/>
    <w:rsid w:val="00296483"/>
    <w:rsid w:val="0029784B"/>
    <w:rsid w:val="002A18B2"/>
    <w:rsid w:val="002A262F"/>
    <w:rsid w:val="002A38A8"/>
    <w:rsid w:val="002A425E"/>
    <w:rsid w:val="002A54C7"/>
    <w:rsid w:val="002A5BF0"/>
    <w:rsid w:val="002B15DB"/>
    <w:rsid w:val="002B266A"/>
    <w:rsid w:val="002B5478"/>
    <w:rsid w:val="002B69EA"/>
    <w:rsid w:val="002B7370"/>
    <w:rsid w:val="002C1F02"/>
    <w:rsid w:val="002C4175"/>
    <w:rsid w:val="002C6843"/>
    <w:rsid w:val="002C6EB1"/>
    <w:rsid w:val="002C7067"/>
    <w:rsid w:val="002D0DA6"/>
    <w:rsid w:val="002D21A0"/>
    <w:rsid w:val="002D3051"/>
    <w:rsid w:val="002D30BF"/>
    <w:rsid w:val="002D4456"/>
    <w:rsid w:val="002D52E6"/>
    <w:rsid w:val="002D7C22"/>
    <w:rsid w:val="002E0C0C"/>
    <w:rsid w:val="002E1158"/>
    <w:rsid w:val="002E4CC7"/>
    <w:rsid w:val="002E4DF4"/>
    <w:rsid w:val="002E4ED8"/>
    <w:rsid w:val="002E56F2"/>
    <w:rsid w:val="002F00DD"/>
    <w:rsid w:val="002F44C6"/>
    <w:rsid w:val="002F4693"/>
    <w:rsid w:val="002F5441"/>
    <w:rsid w:val="002F739D"/>
    <w:rsid w:val="00301DA1"/>
    <w:rsid w:val="003020FF"/>
    <w:rsid w:val="00304462"/>
    <w:rsid w:val="00305038"/>
    <w:rsid w:val="003072AC"/>
    <w:rsid w:val="003145A6"/>
    <w:rsid w:val="00316742"/>
    <w:rsid w:val="00316B7F"/>
    <w:rsid w:val="00316CF9"/>
    <w:rsid w:val="0031774F"/>
    <w:rsid w:val="00323CBA"/>
    <w:rsid w:val="003256FF"/>
    <w:rsid w:val="003259C5"/>
    <w:rsid w:val="00330799"/>
    <w:rsid w:val="003309CC"/>
    <w:rsid w:val="003319E3"/>
    <w:rsid w:val="00331BC4"/>
    <w:rsid w:val="003324AD"/>
    <w:rsid w:val="003335B9"/>
    <w:rsid w:val="00333691"/>
    <w:rsid w:val="00333D43"/>
    <w:rsid w:val="00333FB9"/>
    <w:rsid w:val="003363CA"/>
    <w:rsid w:val="00341874"/>
    <w:rsid w:val="003425CC"/>
    <w:rsid w:val="00344440"/>
    <w:rsid w:val="00345AE8"/>
    <w:rsid w:val="00346324"/>
    <w:rsid w:val="0035066E"/>
    <w:rsid w:val="003615C3"/>
    <w:rsid w:val="00362640"/>
    <w:rsid w:val="003627C8"/>
    <w:rsid w:val="00362BE4"/>
    <w:rsid w:val="00367140"/>
    <w:rsid w:val="00367EC4"/>
    <w:rsid w:val="003701E7"/>
    <w:rsid w:val="00370ED5"/>
    <w:rsid w:val="003713E2"/>
    <w:rsid w:val="0037156C"/>
    <w:rsid w:val="00371767"/>
    <w:rsid w:val="00372185"/>
    <w:rsid w:val="00376B48"/>
    <w:rsid w:val="00377CFF"/>
    <w:rsid w:val="00377F99"/>
    <w:rsid w:val="00380FF6"/>
    <w:rsid w:val="00381F8C"/>
    <w:rsid w:val="00382748"/>
    <w:rsid w:val="00383AB0"/>
    <w:rsid w:val="00383CE7"/>
    <w:rsid w:val="00383FF6"/>
    <w:rsid w:val="0038423C"/>
    <w:rsid w:val="0038518E"/>
    <w:rsid w:val="003858C0"/>
    <w:rsid w:val="00386049"/>
    <w:rsid w:val="003863EB"/>
    <w:rsid w:val="0038698A"/>
    <w:rsid w:val="00386A3E"/>
    <w:rsid w:val="003903B1"/>
    <w:rsid w:val="00391AC2"/>
    <w:rsid w:val="0039255A"/>
    <w:rsid w:val="00393271"/>
    <w:rsid w:val="00396123"/>
    <w:rsid w:val="00396ADD"/>
    <w:rsid w:val="003A062A"/>
    <w:rsid w:val="003A08D6"/>
    <w:rsid w:val="003A1B27"/>
    <w:rsid w:val="003A200B"/>
    <w:rsid w:val="003A3178"/>
    <w:rsid w:val="003B0B62"/>
    <w:rsid w:val="003B24A9"/>
    <w:rsid w:val="003B2733"/>
    <w:rsid w:val="003B2D24"/>
    <w:rsid w:val="003B3DDF"/>
    <w:rsid w:val="003B607C"/>
    <w:rsid w:val="003B74E1"/>
    <w:rsid w:val="003C13A5"/>
    <w:rsid w:val="003C13DF"/>
    <w:rsid w:val="003C4359"/>
    <w:rsid w:val="003C5510"/>
    <w:rsid w:val="003C6F9B"/>
    <w:rsid w:val="003D11D8"/>
    <w:rsid w:val="003D2F7A"/>
    <w:rsid w:val="003E15A5"/>
    <w:rsid w:val="003E1ED6"/>
    <w:rsid w:val="003E6190"/>
    <w:rsid w:val="003E6921"/>
    <w:rsid w:val="003F0468"/>
    <w:rsid w:val="003F2819"/>
    <w:rsid w:val="003F5E85"/>
    <w:rsid w:val="003F6712"/>
    <w:rsid w:val="003F6CA5"/>
    <w:rsid w:val="003F7C56"/>
    <w:rsid w:val="003F7E01"/>
    <w:rsid w:val="00400872"/>
    <w:rsid w:val="00401238"/>
    <w:rsid w:val="00401439"/>
    <w:rsid w:val="00402611"/>
    <w:rsid w:val="004029FF"/>
    <w:rsid w:val="00403FCE"/>
    <w:rsid w:val="00404CAC"/>
    <w:rsid w:val="00404D72"/>
    <w:rsid w:val="0040515C"/>
    <w:rsid w:val="0040688C"/>
    <w:rsid w:val="00406C0E"/>
    <w:rsid w:val="0040787A"/>
    <w:rsid w:val="004101EA"/>
    <w:rsid w:val="00411FE8"/>
    <w:rsid w:val="00412359"/>
    <w:rsid w:val="00414A2A"/>
    <w:rsid w:val="004153BF"/>
    <w:rsid w:val="00415EC9"/>
    <w:rsid w:val="004164C9"/>
    <w:rsid w:val="004178E5"/>
    <w:rsid w:val="00420248"/>
    <w:rsid w:val="00422582"/>
    <w:rsid w:val="004238E6"/>
    <w:rsid w:val="004255D4"/>
    <w:rsid w:val="00425ED6"/>
    <w:rsid w:val="0043122D"/>
    <w:rsid w:val="004325FD"/>
    <w:rsid w:val="00432E94"/>
    <w:rsid w:val="00441786"/>
    <w:rsid w:val="004425AA"/>
    <w:rsid w:val="0044593E"/>
    <w:rsid w:val="00446B61"/>
    <w:rsid w:val="004473D4"/>
    <w:rsid w:val="004476DF"/>
    <w:rsid w:val="0044770A"/>
    <w:rsid w:val="00447899"/>
    <w:rsid w:val="00451844"/>
    <w:rsid w:val="0045357A"/>
    <w:rsid w:val="00457E49"/>
    <w:rsid w:val="0046745F"/>
    <w:rsid w:val="00474576"/>
    <w:rsid w:val="00474D80"/>
    <w:rsid w:val="00482CD9"/>
    <w:rsid w:val="0048339E"/>
    <w:rsid w:val="00483BCD"/>
    <w:rsid w:val="00484473"/>
    <w:rsid w:val="00484F1C"/>
    <w:rsid w:val="004851ED"/>
    <w:rsid w:val="00490FB0"/>
    <w:rsid w:val="00490FE9"/>
    <w:rsid w:val="00491150"/>
    <w:rsid w:val="00492FFE"/>
    <w:rsid w:val="004935B1"/>
    <w:rsid w:val="00494FC1"/>
    <w:rsid w:val="00497BEF"/>
    <w:rsid w:val="004A0870"/>
    <w:rsid w:val="004A1A69"/>
    <w:rsid w:val="004A1C99"/>
    <w:rsid w:val="004A22C2"/>
    <w:rsid w:val="004A2598"/>
    <w:rsid w:val="004A354B"/>
    <w:rsid w:val="004A4405"/>
    <w:rsid w:val="004A5D7E"/>
    <w:rsid w:val="004A674F"/>
    <w:rsid w:val="004B116C"/>
    <w:rsid w:val="004B19AE"/>
    <w:rsid w:val="004B4BB5"/>
    <w:rsid w:val="004B550E"/>
    <w:rsid w:val="004B7E8C"/>
    <w:rsid w:val="004C1CBC"/>
    <w:rsid w:val="004C2273"/>
    <w:rsid w:val="004C2CFC"/>
    <w:rsid w:val="004C5526"/>
    <w:rsid w:val="004C557A"/>
    <w:rsid w:val="004C598C"/>
    <w:rsid w:val="004C6234"/>
    <w:rsid w:val="004D3482"/>
    <w:rsid w:val="004D56C9"/>
    <w:rsid w:val="004D640C"/>
    <w:rsid w:val="004D7322"/>
    <w:rsid w:val="004D7625"/>
    <w:rsid w:val="004E0919"/>
    <w:rsid w:val="004E2E2C"/>
    <w:rsid w:val="004E35CE"/>
    <w:rsid w:val="004E49A5"/>
    <w:rsid w:val="004E6560"/>
    <w:rsid w:val="004E6F55"/>
    <w:rsid w:val="004E7050"/>
    <w:rsid w:val="004E75FB"/>
    <w:rsid w:val="004E781A"/>
    <w:rsid w:val="004F0E66"/>
    <w:rsid w:val="004F327E"/>
    <w:rsid w:val="004F380A"/>
    <w:rsid w:val="004F3BFA"/>
    <w:rsid w:val="004F597B"/>
    <w:rsid w:val="004F6BDF"/>
    <w:rsid w:val="005017AA"/>
    <w:rsid w:val="00501B51"/>
    <w:rsid w:val="00502319"/>
    <w:rsid w:val="005034A7"/>
    <w:rsid w:val="00506F08"/>
    <w:rsid w:val="005076BB"/>
    <w:rsid w:val="0050778B"/>
    <w:rsid w:val="0051233F"/>
    <w:rsid w:val="00517326"/>
    <w:rsid w:val="00520E16"/>
    <w:rsid w:val="0052130E"/>
    <w:rsid w:val="005231AE"/>
    <w:rsid w:val="005263C2"/>
    <w:rsid w:val="0053003F"/>
    <w:rsid w:val="0053128E"/>
    <w:rsid w:val="00532495"/>
    <w:rsid w:val="00532497"/>
    <w:rsid w:val="00535662"/>
    <w:rsid w:val="005358F0"/>
    <w:rsid w:val="00535C67"/>
    <w:rsid w:val="005376DB"/>
    <w:rsid w:val="0054047D"/>
    <w:rsid w:val="00541BC4"/>
    <w:rsid w:val="00541E7F"/>
    <w:rsid w:val="00543843"/>
    <w:rsid w:val="00544BFE"/>
    <w:rsid w:val="005452F3"/>
    <w:rsid w:val="005464F1"/>
    <w:rsid w:val="00547B5B"/>
    <w:rsid w:val="00550018"/>
    <w:rsid w:val="00550296"/>
    <w:rsid w:val="00550DC0"/>
    <w:rsid w:val="00551CF6"/>
    <w:rsid w:val="00553CC3"/>
    <w:rsid w:val="00555339"/>
    <w:rsid w:val="00556E97"/>
    <w:rsid w:val="005573C8"/>
    <w:rsid w:val="005605DB"/>
    <w:rsid w:val="005607DF"/>
    <w:rsid w:val="00560F0D"/>
    <w:rsid w:val="005647A3"/>
    <w:rsid w:val="0056524B"/>
    <w:rsid w:val="00567324"/>
    <w:rsid w:val="00567F82"/>
    <w:rsid w:val="00571554"/>
    <w:rsid w:val="00571BDF"/>
    <w:rsid w:val="0057477B"/>
    <w:rsid w:val="00583AC7"/>
    <w:rsid w:val="005846EB"/>
    <w:rsid w:val="00585080"/>
    <w:rsid w:val="00585A01"/>
    <w:rsid w:val="005901EB"/>
    <w:rsid w:val="005903F1"/>
    <w:rsid w:val="0059239F"/>
    <w:rsid w:val="00592CCA"/>
    <w:rsid w:val="00592F81"/>
    <w:rsid w:val="005A38C8"/>
    <w:rsid w:val="005A3BDC"/>
    <w:rsid w:val="005A4066"/>
    <w:rsid w:val="005A6D07"/>
    <w:rsid w:val="005A77FB"/>
    <w:rsid w:val="005B130A"/>
    <w:rsid w:val="005B194C"/>
    <w:rsid w:val="005B45C7"/>
    <w:rsid w:val="005B76B9"/>
    <w:rsid w:val="005B7ACC"/>
    <w:rsid w:val="005C0A7B"/>
    <w:rsid w:val="005C1111"/>
    <w:rsid w:val="005C16BA"/>
    <w:rsid w:val="005C26C5"/>
    <w:rsid w:val="005C2AC9"/>
    <w:rsid w:val="005C4A14"/>
    <w:rsid w:val="005C7C97"/>
    <w:rsid w:val="005D0023"/>
    <w:rsid w:val="005D024F"/>
    <w:rsid w:val="005D2375"/>
    <w:rsid w:val="005D42A3"/>
    <w:rsid w:val="005E09C7"/>
    <w:rsid w:val="005E102C"/>
    <w:rsid w:val="005E1266"/>
    <w:rsid w:val="005E129D"/>
    <w:rsid w:val="005E4148"/>
    <w:rsid w:val="005E4561"/>
    <w:rsid w:val="005E77F8"/>
    <w:rsid w:val="005E7917"/>
    <w:rsid w:val="005E7D33"/>
    <w:rsid w:val="005F12DA"/>
    <w:rsid w:val="005F2937"/>
    <w:rsid w:val="005F2A72"/>
    <w:rsid w:val="005F4BFF"/>
    <w:rsid w:val="005F53E9"/>
    <w:rsid w:val="005F5575"/>
    <w:rsid w:val="005F7F44"/>
    <w:rsid w:val="006016F6"/>
    <w:rsid w:val="00604E94"/>
    <w:rsid w:val="00605BBA"/>
    <w:rsid w:val="0060637B"/>
    <w:rsid w:val="006102F7"/>
    <w:rsid w:val="00611713"/>
    <w:rsid w:val="00617E9C"/>
    <w:rsid w:val="00622285"/>
    <w:rsid w:val="00625847"/>
    <w:rsid w:val="006273C9"/>
    <w:rsid w:val="0063112F"/>
    <w:rsid w:val="00634B6B"/>
    <w:rsid w:val="00634EB7"/>
    <w:rsid w:val="00635488"/>
    <w:rsid w:val="00635E44"/>
    <w:rsid w:val="00636116"/>
    <w:rsid w:val="0063612D"/>
    <w:rsid w:val="006379C8"/>
    <w:rsid w:val="00637C99"/>
    <w:rsid w:val="00637FC8"/>
    <w:rsid w:val="00641DE0"/>
    <w:rsid w:val="00643A26"/>
    <w:rsid w:val="0064400B"/>
    <w:rsid w:val="00644FB0"/>
    <w:rsid w:val="006463CC"/>
    <w:rsid w:val="00651EF6"/>
    <w:rsid w:val="00652A82"/>
    <w:rsid w:val="00654515"/>
    <w:rsid w:val="00655399"/>
    <w:rsid w:val="00655A56"/>
    <w:rsid w:val="006562CC"/>
    <w:rsid w:val="006566D4"/>
    <w:rsid w:val="00661D67"/>
    <w:rsid w:val="00662790"/>
    <w:rsid w:val="00662815"/>
    <w:rsid w:val="00662A2C"/>
    <w:rsid w:val="00663676"/>
    <w:rsid w:val="00663A8E"/>
    <w:rsid w:val="00664006"/>
    <w:rsid w:val="00665A46"/>
    <w:rsid w:val="00666BC2"/>
    <w:rsid w:val="00667426"/>
    <w:rsid w:val="00667C92"/>
    <w:rsid w:val="00670CC5"/>
    <w:rsid w:val="00672106"/>
    <w:rsid w:val="0067264C"/>
    <w:rsid w:val="006732B8"/>
    <w:rsid w:val="00674C21"/>
    <w:rsid w:val="00680F2F"/>
    <w:rsid w:val="00681788"/>
    <w:rsid w:val="006842E7"/>
    <w:rsid w:val="00684682"/>
    <w:rsid w:val="00687E0D"/>
    <w:rsid w:val="00687ECB"/>
    <w:rsid w:val="00690E18"/>
    <w:rsid w:val="00691C6A"/>
    <w:rsid w:val="006921EC"/>
    <w:rsid w:val="006923AF"/>
    <w:rsid w:val="00697392"/>
    <w:rsid w:val="006977DC"/>
    <w:rsid w:val="006A3B66"/>
    <w:rsid w:val="006A4BFF"/>
    <w:rsid w:val="006A73E3"/>
    <w:rsid w:val="006B180E"/>
    <w:rsid w:val="006B1D4F"/>
    <w:rsid w:val="006B2A50"/>
    <w:rsid w:val="006B2A7F"/>
    <w:rsid w:val="006B2DB3"/>
    <w:rsid w:val="006B3266"/>
    <w:rsid w:val="006B45A8"/>
    <w:rsid w:val="006B52F3"/>
    <w:rsid w:val="006B6C89"/>
    <w:rsid w:val="006C14AB"/>
    <w:rsid w:val="006C1A26"/>
    <w:rsid w:val="006C37C0"/>
    <w:rsid w:val="006C3B71"/>
    <w:rsid w:val="006C7900"/>
    <w:rsid w:val="006C7919"/>
    <w:rsid w:val="006D02B9"/>
    <w:rsid w:val="006D0C83"/>
    <w:rsid w:val="006D151E"/>
    <w:rsid w:val="006D5E7A"/>
    <w:rsid w:val="006D7CFD"/>
    <w:rsid w:val="006E5780"/>
    <w:rsid w:val="006E6DA1"/>
    <w:rsid w:val="006E7B82"/>
    <w:rsid w:val="006F0554"/>
    <w:rsid w:val="006F39F7"/>
    <w:rsid w:val="006F6630"/>
    <w:rsid w:val="00700C96"/>
    <w:rsid w:val="00703005"/>
    <w:rsid w:val="00703044"/>
    <w:rsid w:val="007040AB"/>
    <w:rsid w:val="0070611D"/>
    <w:rsid w:val="00706803"/>
    <w:rsid w:val="00710675"/>
    <w:rsid w:val="00710992"/>
    <w:rsid w:val="00710BF5"/>
    <w:rsid w:val="0071541B"/>
    <w:rsid w:val="0071556E"/>
    <w:rsid w:val="00722736"/>
    <w:rsid w:val="007228D4"/>
    <w:rsid w:val="00722A08"/>
    <w:rsid w:val="00723B9C"/>
    <w:rsid w:val="0072636A"/>
    <w:rsid w:val="00730E62"/>
    <w:rsid w:val="0073533A"/>
    <w:rsid w:val="0073731E"/>
    <w:rsid w:val="0073772B"/>
    <w:rsid w:val="007418B3"/>
    <w:rsid w:val="00741A64"/>
    <w:rsid w:val="00741EDC"/>
    <w:rsid w:val="0074385A"/>
    <w:rsid w:val="00743DDC"/>
    <w:rsid w:val="00745719"/>
    <w:rsid w:val="007462B4"/>
    <w:rsid w:val="007476A2"/>
    <w:rsid w:val="00747A92"/>
    <w:rsid w:val="00747B67"/>
    <w:rsid w:val="00753424"/>
    <w:rsid w:val="00761848"/>
    <w:rsid w:val="00763B48"/>
    <w:rsid w:val="0076633E"/>
    <w:rsid w:val="0077026A"/>
    <w:rsid w:val="007707E5"/>
    <w:rsid w:val="00770B67"/>
    <w:rsid w:val="00771752"/>
    <w:rsid w:val="0077542B"/>
    <w:rsid w:val="007758A1"/>
    <w:rsid w:val="0077651A"/>
    <w:rsid w:val="00777AE9"/>
    <w:rsid w:val="00780A35"/>
    <w:rsid w:val="00780FAD"/>
    <w:rsid w:val="00781749"/>
    <w:rsid w:val="007839D9"/>
    <w:rsid w:val="0078551E"/>
    <w:rsid w:val="007864B5"/>
    <w:rsid w:val="007865FA"/>
    <w:rsid w:val="00790962"/>
    <w:rsid w:val="00791B14"/>
    <w:rsid w:val="00791DFE"/>
    <w:rsid w:val="0079264D"/>
    <w:rsid w:val="00794513"/>
    <w:rsid w:val="00796EC3"/>
    <w:rsid w:val="007A1315"/>
    <w:rsid w:val="007A140E"/>
    <w:rsid w:val="007A4D06"/>
    <w:rsid w:val="007B00CE"/>
    <w:rsid w:val="007B09AA"/>
    <w:rsid w:val="007B2F9C"/>
    <w:rsid w:val="007B3820"/>
    <w:rsid w:val="007B4C37"/>
    <w:rsid w:val="007B51BE"/>
    <w:rsid w:val="007C0E16"/>
    <w:rsid w:val="007C1193"/>
    <w:rsid w:val="007C142C"/>
    <w:rsid w:val="007C6699"/>
    <w:rsid w:val="007D0558"/>
    <w:rsid w:val="007D06D7"/>
    <w:rsid w:val="007D13A2"/>
    <w:rsid w:val="007D474D"/>
    <w:rsid w:val="007D5C9F"/>
    <w:rsid w:val="007D6500"/>
    <w:rsid w:val="007D71ED"/>
    <w:rsid w:val="007E05FA"/>
    <w:rsid w:val="007E09E6"/>
    <w:rsid w:val="007E0C4A"/>
    <w:rsid w:val="007E0F35"/>
    <w:rsid w:val="007E3211"/>
    <w:rsid w:val="007E3A03"/>
    <w:rsid w:val="007E55CB"/>
    <w:rsid w:val="007F0282"/>
    <w:rsid w:val="007F2E46"/>
    <w:rsid w:val="007F593B"/>
    <w:rsid w:val="007F70BE"/>
    <w:rsid w:val="007F739E"/>
    <w:rsid w:val="007F7F2E"/>
    <w:rsid w:val="00801927"/>
    <w:rsid w:val="00801F34"/>
    <w:rsid w:val="00804344"/>
    <w:rsid w:val="00804739"/>
    <w:rsid w:val="008052AB"/>
    <w:rsid w:val="00806C35"/>
    <w:rsid w:val="00807B41"/>
    <w:rsid w:val="00807E6E"/>
    <w:rsid w:val="008130D1"/>
    <w:rsid w:val="008131C3"/>
    <w:rsid w:val="008165EF"/>
    <w:rsid w:val="00823C0A"/>
    <w:rsid w:val="008242DD"/>
    <w:rsid w:val="0082544C"/>
    <w:rsid w:val="00825F68"/>
    <w:rsid w:val="00827249"/>
    <w:rsid w:val="008278BE"/>
    <w:rsid w:val="00827DD3"/>
    <w:rsid w:val="00830B20"/>
    <w:rsid w:val="008318A4"/>
    <w:rsid w:val="00831B14"/>
    <w:rsid w:val="0083227E"/>
    <w:rsid w:val="0083373B"/>
    <w:rsid w:val="00834348"/>
    <w:rsid w:val="00834B7B"/>
    <w:rsid w:val="0083543F"/>
    <w:rsid w:val="008374DD"/>
    <w:rsid w:val="00840E97"/>
    <w:rsid w:val="00841980"/>
    <w:rsid w:val="00842FE7"/>
    <w:rsid w:val="00846780"/>
    <w:rsid w:val="008472C3"/>
    <w:rsid w:val="00850DAE"/>
    <w:rsid w:val="00852EF0"/>
    <w:rsid w:val="00853856"/>
    <w:rsid w:val="00855F0E"/>
    <w:rsid w:val="00861183"/>
    <w:rsid w:val="00862879"/>
    <w:rsid w:val="008631BC"/>
    <w:rsid w:val="0086428F"/>
    <w:rsid w:val="00864BC9"/>
    <w:rsid w:val="008651B5"/>
    <w:rsid w:val="008669D7"/>
    <w:rsid w:val="00866DD6"/>
    <w:rsid w:val="00870FFD"/>
    <w:rsid w:val="00871A32"/>
    <w:rsid w:val="00872B78"/>
    <w:rsid w:val="00876E38"/>
    <w:rsid w:val="00880086"/>
    <w:rsid w:val="00880172"/>
    <w:rsid w:val="00883093"/>
    <w:rsid w:val="008855C7"/>
    <w:rsid w:val="0088653F"/>
    <w:rsid w:val="00890260"/>
    <w:rsid w:val="0089227A"/>
    <w:rsid w:val="00893C56"/>
    <w:rsid w:val="00895AE5"/>
    <w:rsid w:val="008A2EC7"/>
    <w:rsid w:val="008A404A"/>
    <w:rsid w:val="008A5621"/>
    <w:rsid w:val="008A5E60"/>
    <w:rsid w:val="008B2B39"/>
    <w:rsid w:val="008B3518"/>
    <w:rsid w:val="008B403F"/>
    <w:rsid w:val="008B4F21"/>
    <w:rsid w:val="008B71BA"/>
    <w:rsid w:val="008B7C4F"/>
    <w:rsid w:val="008C0E0D"/>
    <w:rsid w:val="008C0E90"/>
    <w:rsid w:val="008C170E"/>
    <w:rsid w:val="008C171E"/>
    <w:rsid w:val="008C19AF"/>
    <w:rsid w:val="008C7373"/>
    <w:rsid w:val="008C777C"/>
    <w:rsid w:val="008D0811"/>
    <w:rsid w:val="008D0D0B"/>
    <w:rsid w:val="008D331A"/>
    <w:rsid w:val="008D3363"/>
    <w:rsid w:val="008D4045"/>
    <w:rsid w:val="008D43C9"/>
    <w:rsid w:val="008D4D7E"/>
    <w:rsid w:val="008D690F"/>
    <w:rsid w:val="008E0804"/>
    <w:rsid w:val="008E1F22"/>
    <w:rsid w:val="008E202B"/>
    <w:rsid w:val="008E2B44"/>
    <w:rsid w:val="008E3D78"/>
    <w:rsid w:val="008E3E3C"/>
    <w:rsid w:val="008E42F1"/>
    <w:rsid w:val="008E46CC"/>
    <w:rsid w:val="008E7AB0"/>
    <w:rsid w:val="008E7BF4"/>
    <w:rsid w:val="008F1105"/>
    <w:rsid w:val="008F16CF"/>
    <w:rsid w:val="008F2FB2"/>
    <w:rsid w:val="008F3F3E"/>
    <w:rsid w:val="008F4BE0"/>
    <w:rsid w:val="008F4CE1"/>
    <w:rsid w:val="008F76A3"/>
    <w:rsid w:val="009004A8"/>
    <w:rsid w:val="00901364"/>
    <w:rsid w:val="00903AC1"/>
    <w:rsid w:val="00904AD9"/>
    <w:rsid w:val="00906041"/>
    <w:rsid w:val="00906354"/>
    <w:rsid w:val="00907E07"/>
    <w:rsid w:val="0091169B"/>
    <w:rsid w:val="009124B0"/>
    <w:rsid w:val="00912A89"/>
    <w:rsid w:val="00912E21"/>
    <w:rsid w:val="009132CB"/>
    <w:rsid w:val="00914FF2"/>
    <w:rsid w:val="00916CEA"/>
    <w:rsid w:val="00917880"/>
    <w:rsid w:val="00917FC2"/>
    <w:rsid w:val="00921694"/>
    <w:rsid w:val="00921ABD"/>
    <w:rsid w:val="00923A5E"/>
    <w:rsid w:val="00924539"/>
    <w:rsid w:val="00925208"/>
    <w:rsid w:val="0093036D"/>
    <w:rsid w:val="009334CB"/>
    <w:rsid w:val="009356B9"/>
    <w:rsid w:val="009357CA"/>
    <w:rsid w:val="00935D4D"/>
    <w:rsid w:val="00936ED0"/>
    <w:rsid w:val="00940CC3"/>
    <w:rsid w:val="00942701"/>
    <w:rsid w:val="00943740"/>
    <w:rsid w:val="00943C2D"/>
    <w:rsid w:val="00944DD0"/>
    <w:rsid w:val="00950DEA"/>
    <w:rsid w:val="009531D8"/>
    <w:rsid w:val="00953E1F"/>
    <w:rsid w:val="00957E16"/>
    <w:rsid w:val="00962D98"/>
    <w:rsid w:val="00963B68"/>
    <w:rsid w:val="009654E4"/>
    <w:rsid w:val="00965DDD"/>
    <w:rsid w:val="00966898"/>
    <w:rsid w:val="00970B4C"/>
    <w:rsid w:val="00970C35"/>
    <w:rsid w:val="00970EA1"/>
    <w:rsid w:val="00971845"/>
    <w:rsid w:val="00975F66"/>
    <w:rsid w:val="00977EBA"/>
    <w:rsid w:val="009808BC"/>
    <w:rsid w:val="00981AD9"/>
    <w:rsid w:val="0098271C"/>
    <w:rsid w:val="00992AB9"/>
    <w:rsid w:val="00994D53"/>
    <w:rsid w:val="009961D5"/>
    <w:rsid w:val="009962C0"/>
    <w:rsid w:val="009A16C9"/>
    <w:rsid w:val="009A248C"/>
    <w:rsid w:val="009A3ACB"/>
    <w:rsid w:val="009A48BE"/>
    <w:rsid w:val="009A5476"/>
    <w:rsid w:val="009A5F84"/>
    <w:rsid w:val="009A7B0F"/>
    <w:rsid w:val="009B0311"/>
    <w:rsid w:val="009B225A"/>
    <w:rsid w:val="009B6F85"/>
    <w:rsid w:val="009B7238"/>
    <w:rsid w:val="009B7E35"/>
    <w:rsid w:val="009B7F83"/>
    <w:rsid w:val="009C0E93"/>
    <w:rsid w:val="009C23EC"/>
    <w:rsid w:val="009C570A"/>
    <w:rsid w:val="009C5972"/>
    <w:rsid w:val="009C5ECA"/>
    <w:rsid w:val="009C747F"/>
    <w:rsid w:val="009D0867"/>
    <w:rsid w:val="009D1490"/>
    <w:rsid w:val="009D1EE1"/>
    <w:rsid w:val="009D26C3"/>
    <w:rsid w:val="009D30BA"/>
    <w:rsid w:val="009D3FE5"/>
    <w:rsid w:val="009D4B61"/>
    <w:rsid w:val="009E04DD"/>
    <w:rsid w:val="009E24D3"/>
    <w:rsid w:val="009E3670"/>
    <w:rsid w:val="009E4A10"/>
    <w:rsid w:val="009E4FE0"/>
    <w:rsid w:val="009E5880"/>
    <w:rsid w:val="009E69C0"/>
    <w:rsid w:val="009E74B5"/>
    <w:rsid w:val="009E7A48"/>
    <w:rsid w:val="009F2BD4"/>
    <w:rsid w:val="009F3489"/>
    <w:rsid w:val="009F3EAD"/>
    <w:rsid w:val="009F4C1B"/>
    <w:rsid w:val="009F7B13"/>
    <w:rsid w:val="009F7EE1"/>
    <w:rsid w:val="00A02FD9"/>
    <w:rsid w:val="00A066A3"/>
    <w:rsid w:val="00A0684B"/>
    <w:rsid w:val="00A110AD"/>
    <w:rsid w:val="00A11203"/>
    <w:rsid w:val="00A11745"/>
    <w:rsid w:val="00A12360"/>
    <w:rsid w:val="00A16B57"/>
    <w:rsid w:val="00A17D2B"/>
    <w:rsid w:val="00A219DD"/>
    <w:rsid w:val="00A21FFE"/>
    <w:rsid w:val="00A225A8"/>
    <w:rsid w:val="00A24702"/>
    <w:rsid w:val="00A252ED"/>
    <w:rsid w:val="00A25DBC"/>
    <w:rsid w:val="00A269AE"/>
    <w:rsid w:val="00A307F4"/>
    <w:rsid w:val="00A30E8C"/>
    <w:rsid w:val="00A31361"/>
    <w:rsid w:val="00A33D91"/>
    <w:rsid w:val="00A3507F"/>
    <w:rsid w:val="00A36D8F"/>
    <w:rsid w:val="00A3714C"/>
    <w:rsid w:val="00A375DE"/>
    <w:rsid w:val="00A37970"/>
    <w:rsid w:val="00A41408"/>
    <w:rsid w:val="00A41FAF"/>
    <w:rsid w:val="00A46EF2"/>
    <w:rsid w:val="00A5016F"/>
    <w:rsid w:val="00A50520"/>
    <w:rsid w:val="00A507F2"/>
    <w:rsid w:val="00A53906"/>
    <w:rsid w:val="00A54070"/>
    <w:rsid w:val="00A54EFA"/>
    <w:rsid w:val="00A55E9C"/>
    <w:rsid w:val="00A60251"/>
    <w:rsid w:val="00A60BA9"/>
    <w:rsid w:val="00A61AC6"/>
    <w:rsid w:val="00A6323F"/>
    <w:rsid w:val="00A649E0"/>
    <w:rsid w:val="00A740C5"/>
    <w:rsid w:val="00A748F2"/>
    <w:rsid w:val="00A77A7C"/>
    <w:rsid w:val="00A77BD6"/>
    <w:rsid w:val="00A818C4"/>
    <w:rsid w:val="00A81A92"/>
    <w:rsid w:val="00A849FE"/>
    <w:rsid w:val="00A86D28"/>
    <w:rsid w:val="00A93419"/>
    <w:rsid w:val="00A93E87"/>
    <w:rsid w:val="00A95DF7"/>
    <w:rsid w:val="00A9625D"/>
    <w:rsid w:val="00A9790E"/>
    <w:rsid w:val="00AA0888"/>
    <w:rsid w:val="00AA12D7"/>
    <w:rsid w:val="00AA2F7D"/>
    <w:rsid w:val="00AA3002"/>
    <w:rsid w:val="00AA4C4B"/>
    <w:rsid w:val="00AB09F2"/>
    <w:rsid w:val="00AB2856"/>
    <w:rsid w:val="00AB56C0"/>
    <w:rsid w:val="00AB69CB"/>
    <w:rsid w:val="00AB71FB"/>
    <w:rsid w:val="00AC0186"/>
    <w:rsid w:val="00AC3AFB"/>
    <w:rsid w:val="00AC50D0"/>
    <w:rsid w:val="00AC54C7"/>
    <w:rsid w:val="00AC58BF"/>
    <w:rsid w:val="00AC5A0C"/>
    <w:rsid w:val="00AC7331"/>
    <w:rsid w:val="00AC7AB2"/>
    <w:rsid w:val="00AC7CEB"/>
    <w:rsid w:val="00AD07A8"/>
    <w:rsid w:val="00AD0E38"/>
    <w:rsid w:val="00AD107B"/>
    <w:rsid w:val="00AD139F"/>
    <w:rsid w:val="00AD3210"/>
    <w:rsid w:val="00AD340E"/>
    <w:rsid w:val="00AD4462"/>
    <w:rsid w:val="00AD45F4"/>
    <w:rsid w:val="00AD5F74"/>
    <w:rsid w:val="00AD7E07"/>
    <w:rsid w:val="00AE0809"/>
    <w:rsid w:val="00AE0F1B"/>
    <w:rsid w:val="00AE129C"/>
    <w:rsid w:val="00AE722D"/>
    <w:rsid w:val="00AF018B"/>
    <w:rsid w:val="00AF1562"/>
    <w:rsid w:val="00AF201D"/>
    <w:rsid w:val="00AF2A7E"/>
    <w:rsid w:val="00AF2B68"/>
    <w:rsid w:val="00AF2E86"/>
    <w:rsid w:val="00AF31D4"/>
    <w:rsid w:val="00AF40C7"/>
    <w:rsid w:val="00AF494C"/>
    <w:rsid w:val="00AF53CF"/>
    <w:rsid w:val="00AF6A10"/>
    <w:rsid w:val="00B0002A"/>
    <w:rsid w:val="00B01FDD"/>
    <w:rsid w:val="00B0290A"/>
    <w:rsid w:val="00B03028"/>
    <w:rsid w:val="00B03618"/>
    <w:rsid w:val="00B03B48"/>
    <w:rsid w:val="00B047C8"/>
    <w:rsid w:val="00B07039"/>
    <w:rsid w:val="00B117EC"/>
    <w:rsid w:val="00B121B1"/>
    <w:rsid w:val="00B130AD"/>
    <w:rsid w:val="00B1328A"/>
    <w:rsid w:val="00B147AD"/>
    <w:rsid w:val="00B14CD4"/>
    <w:rsid w:val="00B15102"/>
    <w:rsid w:val="00B20291"/>
    <w:rsid w:val="00B22422"/>
    <w:rsid w:val="00B23212"/>
    <w:rsid w:val="00B2391C"/>
    <w:rsid w:val="00B23C7A"/>
    <w:rsid w:val="00B2686F"/>
    <w:rsid w:val="00B26B67"/>
    <w:rsid w:val="00B273BA"/>
    <w:rsid w:val="00B325D1"/>
    <w:rsid w:val="00B353C4"/>
    <w:rsid w:val="00B3669D"/>
    <w:rsid w:val="00B36CB5"/>
    <w:rsid w:val="00B404AD"/>
    <w:rsid w:val="00B40B56"/>
    <w:rsid w:val="00B50067"/>
    <w:rsid w:val="00B566C8"/>
    <w:rsid w:val="00B61C8C"/>
    <w:rsid w:val="00B62199"/>
    <w:rsid w:val="00B62F33"/>
    <w:rsid w:val="00B64437"/>
    <w:rsid w:val="00B65C1E"/>
    <w:rsid w:val="00B67565"/>
    <w:rsid w:val="00B7047A"/>
    <w:rsid w:val="00B71A70"/>
    <w:rsid w:val="00B73D4F"/>
    <w:rsid w:val="00B74672"/>
    <w:rsid w:val="00B776BA"/>
    <w:rsid w:val="00B80361"/>
    <w:rsid w:val="00B82041"/>
    <w:rsid w:val="00B83576"/>
    <w:rsid w:val="00B84B05"/>
    <w:rsid w:val="00B8527F"/>
    <w:rsid w:val="00B90D06"/>
    <w:rsid w:val="00B91BA4"/>
    <w:rsid w:val="00B9297A"/>
    <w:rsid w:val="00B9389A"/>
    <w:rsid w:val="00BA0875"/>
    <w:rsid w:val="00BA0C20"/>
    <w:rsid w:val="00BA0D18"/>
    <w:rsid w:val="00BA139B"/>
    <w:rsid w:val="00BA1707"/>
    <w:rsid w:val="00BA764C"/>
    <w:rsid w:val="00BB3DB5"/>
    <w:rsid w:val="00BB441B"/>
    <w:rsid w:val="00BB5B4B"/>
    <w:rsid w:val="00BB770F"/>
    <w:rsid w:val="00BC133A"/>
    <w:rsid w:val="00BC2EB2"/>
    <w:rsid w:val="00BC2EB7"/>
    <w:rsid w:val="00BC6796"/>
    <w:rsid w:val="00BD02F9"/>
    <w:rsid w:val="00BD13C0"/>
    <w:rsid w:val="00BD3F8D"/>
    <w:rsid w:val="00BD47EA"/>
    <w:rsid w:val="00BD4D40"/>
    <w:rsid w:val="00BD5E5A"/>
    <w:rsid w:val="00BD67B1"/>
    <w:rsid w:val="00BD67F9"/>
    <w:rsid w:val="00BD71DC"/>
    <w:rsid w:val="00BD72C0"/>
    <w:rsid w:val="00BD7426"/>
    <w:rsid w:val="00BE0086"/>
    <w:rsid w:val="00BE2BCB"/>
    <w:rsid w:val="00BE63F0"/>
    <w:rsid w:val="00BE6EBA"/>
    <w:rsid w:val="00BF34E9"/>
    <w:rsid w:val="00BF429B"/>
    <w:rsid w:val="00BF4F5D"/>
    <w:rsid w:val="00BF7DC9"/>
    <w:rsid w:val="00C02AEA"/>
    <w:rsid w:val="00C04066"/>
    <w:rsid w:val="00C0625A"/>
    <w:rsid w:val="00C06368"/>
    <w:rsid w:val="00C07A87"/>
    <w:rsid w:val="00C10708"/>
    <w:rsid w:val="00C10D64"/>
    <w:rsid w:val="00C1118B"/>
    <w:rsid w:val="00C11246"/>
    <w:rsid w:val="00C11923"/>
    <w:rsid w:val="00C11EDD"/>
    <w:rsid w:val="00C12A39"/>
    <w:rsid w:val="00C1364F"/>
    <w:rsid w:val="00C155DB"/>
    <w:rsid w:val="00C165C4"/>
    <w:rsid w:val="00C2055F"/>
    <w:rsid w:val="00C20566"/>
    <w:rsid w:val="00C21314"/>
    <w:rsid w:val="00C245AB"/>
    <w:rsid w:val="00C30522"/>
    <w:rsid w:val="00C30681"/>
    <w:rsid w:val="00C30F8A"/>
    <w:rsid w:val="00C31166"/>
    <w:rsid w:val="00C3193E"/>
    <w:rsid w:val="00C338E6"/>
    <w:rsid w:val="00C34CB0"/>
    <w:rsid w:val="00C35231"/>
    <w:rsid w:val="00C4069A"/>
    <w:rsid w:val="00C43D7A"/>
    <w:rsid w:val="00C45971"/>
    <w:rsid w:val="00C467E8"/>
    <w:rsid w:val="00C50F3D"/>
    <w:rsid w:val="00C53321"/>
    <w:rsid w:val="00C5398D"/>
    <w:rsid w:val="00C548CB"/>
    <w:rsid w:val="00C57141"/>
    <w:rsid w:val="00C638B1"/>
    <w:rsid w:val="00C63E8A"/>
    <w:rsid w:val="00C657AB"/>
    <w:rsid w:val="00C70EEC"/>
    <w:rsid w:val="00C7210F"/>
    <w:rsid w:val="00C72594"/>
    <w:rsid w:val="00C72629"/>
    <w:rsid w:val="00C74594"/>
    <w:rsid w:val="00C74BF1"/>
    <w:rsid w:val="00C75A40"/>
    <w:rsid w:val="00C770B3"/>
    <w:rsid w:val="00C77CB5"/>
    <w:rsid w:val="00C80293"/>
    <w:rsid w:val="00C80994"/>
    <w:rsid w:val="00C832E3"/>
    <w:rsid w:val="00C838E7"/>
    <w:rsid w:val="00C83987"/>
    <w:rsid w:val="00C83FA2"/>
    <w:rsid w:val="00C84C1D"/>
    <w:rsid w:val="00C90E49"/>
    <w:rsid w:val="00C91701"/>
    <w:rsid w:val="00C93B18"/>
    <w:rsid w:val="00C94655"/>
    <w:rsid w:val="00C94DA4"/>
    <w:rsid w:val="00CA07C1"/>
    <w:rsid w:val="00CA09B9"/>
    <w:rsid w:val="00CA10A5"/>
    <w:rsid w:val="00CA360F"/>
    <w:rsid w:val="00CA3B25"/>
    <w:rsid w:val="00CA3B8B"/>
    <w:rsid w:val="00CA516F"/>
    <w:rsid w:val="00CA7AF0"/>
    <w:rsid w:val="00CB04D3"/>
    <w:rsid w:val="00CB06D3"/>
    <w:rsid w:val="00CB3BD2"/>
    <w:rsid w:val="00CB502E"/>
    <w:rsid w:val="00CB7384"/>
    <w:rsid w:val="00CC1E3A"/>
    <w:rsid w:val="00CC405A"/>
    <w:rsid w:val="00CC45C9"/>
    <w:rsid w:val="00CC7DD0"/>
    <w:rsid w:val="00CD0A9C"/>
    <w:rsid w:val="00CD1CD7"/>
    <w:rsid w:val="00CD2E73"/>
    <w:rsid w:val="00CD6EF6"/>
    <w:rsid w:val="00CE0451"/>
    <w:rsid w:val="00CE1537"/>
    <w:rsid w:val="00CE6279"/>
    <w:rsid w:val="00CE6BC5"/>
    <w:rsid w:val="00CE7B2B"/>
    <w:rsid w:val="00CF01D0"/>
    <w:rsid w:val="00CF02E4"/>
    <w:rsid w:val="00CF0B76"/>
    <w:rsid w:val="00CF1852"/>
    <w:rsid w:val="00CF2C24"/>
    <w:rsid w:val="00CF466D"/>
    <w:rsid w:val="00CF5399"/>
    <w:rsid w:val="00CF5640"/>
    <w:rsid w:val="00D03D89"/>
    <w:rsid w:val="00D03E26"/>
    <w:rsid w:val="00D04904"/>
    <w:rsid w:val="00D078D8"/>
    <w:rsid w:val="00D0793E"/>
    <w:rsid w:val="00D07DD9"/>
    <w:rsid w:val="00D111FB"/>
    <w:rsid w:val="00D126E4"/>
    <w:rsid w:val="00D147D7"/>
    <w:rsid w:val="00D154A0"/>
    <w:rsid w:val="00D161D2"/>
    <w:rsid w:val="00D25E14"/>
    <w:rsid w:val="00D26B8B"/>
    <w:rsid w:val="00D31BF5"/>
    <w:rsid w:val="00D31FDD"/>
    <w:rsid w:val="00D34BB2"/>
    <w:rsid w:val="00D35B02"/>
    <w:rsid w:val="00D35C09"/>
    <w:rsid w:val="00D36F15"/>
    <w:rsid w:val="00D4018E"/>
    <w:rsid w:val="00D40FA6"/>
    <w:rsid w:val="00D41D2A"/>
    <w:rsid w:val="00D4238E"/>
    <w:rsid w:val="00D4312B"/>
    <w:rsid w:val="00D431D1"/>
    <w:rsid w:val="00D500D3"/>
    <w:rsid w:val="00D5125C"/>
    <w:rsid w:val="00D5303A"/>
    <w:rsid w:val="00D538D3"/>
    <w:rsid w:val="00D55797"/>
    <w:rsid w:val="00D567C6"/>
    <w:rsid w:val="00D56FF6"/>
    <w:rsid w:val="00D61333"/>
    <w:rsid w:val="00D6184F"/>
    <w:rsid w:val="00D61964"/>
    <w:rsid w:val="00D61BAC"/>
    <w:rsid w:val="00D64658"/>
    <w:rsid w:val="00D64902"/>
    <w:rsid w:val="00D6655B"/>
    <w:rsid w:val="00D667CF"/>
    <w:rsid w:val="00D67684"/>
    <w:rsid w:val="00D70F75"/>
    <w:rsid w:val="00D73454"/>
    <w:rsid w:val="00D803D9"/>
    <w:rsid w:val="00D85538"/>
    <w:rsid w:val="00D866FA"/>
    <w:rsid w:val="00D86929"/>
    <w:rsid w:val="00D8791E"/>
    <w:rsid w:val="00D87FBF"/>
    <w:rsid w:val="00D902CB"/>
    <w:rsid w:val="00D908AA"/>
    <w:rsid w:val="00D94CED"/>
    <w:rsid w:val="00D9599E"/>
    <w:rsid w:val="00D973E7"/>
    <w:rsid w:val="00D9761C"/>
    <w:rsid w:val="00D976EC"/>
    <w:rsid w:val="00D97ADD"/>
    <w:rsid w:val="00DA0BB6"/>
    <w:rsid w:val="00DA14FE"/>
    <w:rsid w:val="00DA18AB"/>
    <w:rsid w:val="00DA3C80"/>
    <w:rsid w:val="00DA4922"/>
    <w:rsid w:val="00DA756C"/>
    <w:rsid w:val="00DA79F0"/>
    <w:rsid w:val="00DB2938"/>
    <w:rsid w:val="00DB2EBB"/>
    <w:rsid w:val="00DB380F"/>
    <w:rsid w:val="00DB3908"/>
    <w:rsid w:val="00DB6882"/>
    <w:rsid w:val="00DC172A"/>
    <w:rsid w:val="00DC255C"/>
    <w:rsid w:val="00DC2EFC"/>
    <w:rsid w:val="00DC6682"/>
    <w:rsid w:val="00DC674F"/>
    <w:rsid w:val="00DC75AA"/>
    <w:rsid w:val="00DC799D"/>
    <w:rsid w:val="00DC7CF5"/>
    <w:rsid w:val="00DD0DE1"/>
    <w:rsid w:val="00DD15B0"/>
    <w:rsid w:val="00DD190B"/>
    <w:rsid w:val="00DD302F"/>
    <w:rsid w:val="00DD4288"/>
    <w:rsid w:val="00DD4EF3"/>
    <w:rsid w:val="00DD54D0"/>
    <w:rsid w:val="00DD6971"/>
    <w:rsid w:val="00DE0158"/>
    <w:rsid w:val="00DE1553"/>
    <w:rsid w:val="00DE22C5"/>
    <w:rsid w:val="00DE2F79"/>
    <w:rsid w:val="00DE3785"/>
    <w:rsid w:val="00DE714A"/>
    <w:rsid w:val="00DF034F"/>
    <w:rsid w:val="00DF1382"/>
    <w:rsid w:val="00DF1479"/>
    <w:rsid w:val="00DF4F03"/>
    <w:rsid w:val="00DF4F5B"/>
    <w:rsid w:val="00DF591E"/>
    <w:rsid w:val="00E011EA"/>
    <w:rsid w:val="00E0172F"/>
    <w:rsid w:val="00E02A4C"/>
    <w:rsid w:val="00E03350"/>
    <w:rsid w:val="00E037F7"/>
    <w:rsid w:val="00E04AEF"/>
    <w:rsid w:val="00E06EA8"/>
    <w:rsid w:val="00E0744F"/>
    <w:rsid w:val="00E10B0E"/>
    <w:rsid w:val="00E11D45"/>
    <w:rsid w:val="00E11FE4"/>
    <w:rsid w:val="00E12F06"/>
    <w:rsid w:val="00E13C2C"/>
    <w:rsid w:val="00E14341"/>
    <w:rsid w:val="00E15DF2"/>
    <w:rsid w:val="00E16060"/>
    <w:rsid w:val="00E223BC"/>
    <w:rsid w:val="00E2448E"/>
    <w:rsid w:val="00E24CD4"/>
    <w:rsid w:val="00E3028C"/>
    <w:rsid w:val="00E30D31"/>
    <w:rsid w:val="00E3327D"/>
    <w:rsid w:val="00E43766"/>
    <w:rsid w:val="00E5232A"/>
    <w:rsid w:val="00E5600C"/>
    <w:rsid w:val="00E56B86"/>
    <w:rsid w:val="00E56CE2"/>
    <w:rsid w:val="00E6249D"/>
    <w:rsid w:val="00E63510"/>
    <w:rsid w:val="00E63A0D"/>
    <w:rsid w:val="00E64427"/>
    <w:rsid w:val="00E64E74"/>
    <w:rsid w:val="00E66110"/>
    <w:rsid w:val="00E66CC3"/>
    <w:rsid w:val="00E71AC0"/>
    <w:rsid w:val="00E737E7"/>
    <w:rsid w:val="00E768EE"/>
    <w:rsid w:val="00E76E06"/>
    <w:rsid w:val="00E775FD"/>
    <w:rsid w:val="00E851FB"/>
    <w:rsid w:val="00E87839"/>
    <w:rsid w:val="00E905DE"/>
    <w:rsid w:val="00E91832"/>
    <w:rsid w:val="00E91E6C"/>
    <w:rsid w:val="00E91EAB"/>
    <w:rsid w:val="00E929C8"/>
    <w:rsid w:val="00E93EDE"/>
    <w:rsid w:val="00E9469D"/>
    <w:rsid w:val="00E94CCE"/>
    <w:rsid w:val="00E95E7E"/>
    <w:rsid w:val="00E96C59"/>
    <w:rsid w:val="00E96E45"/>
    <w:rsid w:val="00E97B2B"/>
    <w:rsid w:val="00EA0681"/>
    <w:rsid w:val="00EA2ABF"/>
    <w:rsid w:val="00EA510E"/>
    <w:rsid w:val="00EA58AD"/>
    <w:rsid w:val="00EA5D14"/>
    <w:rsid w:val="00EA648F"/>
    <w:rsid w:val="00EA68E9"/>
    <w:rsid w:val="00EB1356"/>
    <w:rsid w:val="00EB1A82"/>
    <w:rsid w:val="00EB3F06"/>
    <w:rsid w:val="00EC255D"/>
    <w:rsid w:val="00EC3141"/>
    <w:rsid w:val="00EC377B"/>
    <w:rsid w:val="00EC7717"/>
    <w:rsid w:val="00ED1F42"/>
    <w:rsid w:val="00ED357D"/>
    <w:rsid w:val="00ED3FB2"/>
    <w:rsid w:val="00ED7994"/>
    <w:rsid w:val="00EE1AC3"/>
    <w:rsid w:val="00EE3526"/>
    <w:rsid w:val="00EE4541"/>
    <w:rsid w:val="00EE5DE5"/>
    <w:rsid w:val="00EE7638"/>
    <w:rsid w:val="00EE768B"/>
    <w:rsid w:val="00EE7917"/>
    <w:rsid w:val="00EF0697"/>
    <w:rsid w:val="00EF1488"/>
    <w:rsid w:val="00EF20BF"/>
    <w:rsid w:val="00EF5771"/>
    <w:rsid w:val="00EF6AD6"/>
    <w:rsid w:val="00EF7751"/>
    <w:rsid w:val="00F00070"/>
    <w:rsid w:val="00F0313D"/>
    <w:rsid w:val="00F03644"/>
    <w:rsid w:val="00F049CD"/>
    <w:rsid w:val="00F04E5F"/>
    <w:rsid w:val="00F07E32"/>
    <w:rsid w:val="00F10EF4"/>
    <w:rsid w:val="00F15AD4"/>
    <w:rsid w:val="00F15AF2"/>
    <w:rsid w:val="00F166AD"/>
    <w:rsid w:val="00F21474"/>
    <w:rsid w:val="00F21D30"/>
    <w:rsid w:val="00F22701"/>
    <w:rsid w:val="00F24AF0"/>
    <w:rsid w:val="00F273A5"/>
    <w:rsid w:val="00F30B5D"/>
    <w:rsid w:val="00F30CE9"/>
    <w:rsid w:val="00F32CE9"/>
    <w:rsid w:val="00F32FDC"/>
    <w:rsid w:val="00F33679"/>
    <w:rsid w:val="00F33E4A"/>
    <w:rsid w:val="00F34A95"/>
    <w:rsid w:val="00F35020"/>
    <w:rsid w:val="00F36407"/>
    <w:rsid w:val="00F404E0"/>
    <w:rsid w:val="00F41E7E"/>
    <w:rsid w:val="00F42546"/>
    <w:rsid w:val="00F43028"/>
    <w:rsid w:val="00F44EBC"/>
    <w:rsid w:val="00F4553C"/>
    <w:rsid w:val="00F4553F"/>
    <w:rsid w:val="00F467DE"/>
    <w:rsid w:val="00F47A3B"/>
    <w:rsid w:val="00F5051B"/>
    <w:rsid w:val="00F51BBE"/>
    <w:rsid w:val="00F52A92"/>
    <w:rsid w:val="00F52CF5"/>
    <w:rsid w:val="00F5448E"/>
    <w:rsid w:val="00F548CD"/>
    <w:rsid w:val="00F604FE"/>
    <w:rsid w:val="00F60867"/>
    <w:rsid w:val="00F61D5A"/>
    <w:rsid w:val="00F63D44"/>
    <w:rsid w:val="00F63E8E"/>
    <w:rsid w:val="00F65695"/>
    <w:rsid w:val="00F67911"/>
    <w:rsid w:val="00F7068B"/>
    <w:rsid w:val="00F719B8"/>
    <w:rsid w:val="00F73C36"/>
    <w:rsid w:val="00F74908"/>
    <w:rsid w:val="00F765FC"/>
    <w:rsid w:val="00F81E3B"/>
    <w:rsid w:val="00F84DFC"/>
    <w:rsid w:val="00F867F5"/>
    <w:rsid w:val="00F871A3"/>
    <w:rsid w:val="00F87A87"/>
    <w:rsid w:val="00F87FC5"/>
    <w:rsid w:val="00F92BDE"/>
    <w:rsid w:val="00F92C94"/>
    <w:rsid w:val="00F9310B"/>
    <w:rsid w:val="00F9401F"/>
    <w:rsid w:val="00F94472"/>
    <w:rsid w:val="00F9633E"/>
    <w:rsid w:val="00F96727"/>
    <w:rsid w:val="00FA35FA"/>
    <w:rsid w:val="00FA67BB"/>
    <w:rsid w:val="00FA6A76"/>
    <w:rsid w:val="00FA6B3F"/>
    <w:rsid w:val="00FA7D26"/>
    <w:rsid w:val="00FB5CCE"/>
    <w:rsid w:val="00FC0130"/>
    <w:rsid w:val="00FC429F"/>
    <w:rsid w:val="00FC652A"/>
    <w:rsid w:val="00FD0143"/>
    <w:rsid w:val="00FD0CEF"/>
    <w:rsid w:val="00FD22A6"/>
    <w:rsid w:val="00FD432D"/>
    <w:rsid w:val="00FD4C55"/>
    <w:rsid w:val="00FD6340"/>
    <w:rsid w:val="00FE063E"/>
    <w:rsid w:val="00FE1AED"/>
    <w:rsid w:val="00FE2F4F"/>
    <w:rsid w:val="00FE325C"/>
    <w:rsid w:val="00FE3EBD"/>
    <w:rsid w:val="00FE4F7B"/>
    <w:rsid w:val="00FE5AF1"/>
    <w:rsid w:val="00FE66D8"/>
    <w:rsid w:val="00FE68B9"/>
    <w:rsid w:val="00FF192C"/>
    <w:rsid w:val="00FF7175"/>
    <w:rsid w:val="00FF7D4F"/>
    <w:rsid w:val="0427D1B7"/>
    <w:rsid w:val="059970D3"/>
    <w:rsid w:val="1964754A"/>
    <w:rsid w:val="2250A3CF"/>
    <w:rsid w:val="235D2046"/>
    <w:rsid w:val="2859C380"/>
    <w:rsid w:val="2B409D02"/>
    <w:rsid w:val="3FB010DC"/>
    <w:rsid w:val="41598022"/>
    <w:rsid w:val="4F0F85FF"/>
    <w:rsid w:val="55E47571"/>
    <w:rsid w:val="6444DCF9"/>
    <w:rsid w:val="66FBFD55"/>
    <w:rsid w:val="67DB68C5"/>
    <w:rsid w:val="6AC63CDC"/>
    <w:rsid w:val="6B5F76FB"/>
    <w:rsid w:val="796CE2ED"/>
    <w:rsid w:val="7A5C2E9E"/>
    <w:rsid w:val="7B86A786"/>
    <w:rsid w:val="7CA94FB9"/>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1E43F"/>
  <w15:docId w15:val="{9A898FC0-EDF7-4757-B585-E766E08DC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locked="1" w:qFormat="1"/>
    <w:lsdException w:name="heading 2" w:locked="1" w:uiPriority="0" w:qFormat="1"/>
    <w:lsdException w:name="heading 3" w:locked="1" w:uiPriority="0"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qFormat="1"/>
    <w:lsdException w:name="Emphasis" w:uiPriority="20" w:qFormat="1"/>
    <w:lsdException w:name="Document Map" w:semiHidden="1" w:unhideWhenUsed="1"/>
    <w:lsdException w:name="Plain Text" w:lock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edCom: Brødtekst"/>
    <w:qFormat/>
    <w:rsid w:val="000103DC"/>
    <w:pPr>
      <w:spacing w:before="60" w:after="120"/>
    </w:pPr>
    <w:rPr>
      <w:rFonts w:asciiTheme="minorHAnsi" w:eastAsia="Times New Roman" w:hAnsiTheme="minorHAnsi"/>
      <w:szCs w:val="24"/>
      <w:lang w:val="da-DK" w:eastAsia="en-US"/>
    </w:rPr>
  </w:style>
  <w:style w:type="paragraph" w:styleId="Overskrift1">
    <w:name w:val="heading 1"/>
    <w:aliases w:val="MedCom: Overskrift 1"/>
    <w:basedOn w:val="Indholdsfortegnelse1"/>
    <w:next w:val="Normal"/>
    <w:link w:val="Overskrift1Tegn"/>
    <w:uiPriority w:val="99"/>
    <w:qFormat/>
    <w:rsid w:val="003863EB"/>
    <w:pPr>
      <w:keepNext/>
      <w:tabs>
        <w:tab w:val="left" w:pos="1276"/>
      </w:tabs>
      <w:spacing w:after="120"/>
      <w:outlineLvl w:val="0"/>
    </w:pPr>
    <w:rPr>
      <w:rFonts w:cs="Arial"/>
      <w:color w:val="315A7A"/>
      <w:kern w:val="32"/>
      <w:sz w:val="32"/>
      <w:szCs w:val="32"/>
    </w:rPr>
  </w:style>
  <w:style w:type="paragraph" w:styleId="Overskrift2">
    <w:name w:val="heading 2"/>
    <w:aliases w:val="MedCom;Overskrift 2"/>
    <w:basedOn w:val="Normal"/>
    <w:next w:val="Normal"/>
    <w:link w:val="Overskrift2Tegn"/>
    <w:qFormat/>
    <w:rsid w:val="002545D0"/>
    <w:pPr>
      <w:keepNext/>
      <w:tabs>
        <w:tab w:val="left" w:pos="1276"/>
      </w:tabs>
      <w:spacing w:before="240"/>
      <w:outlineLvl w:val="1"/>
    </w:pPr>
    <w:rPr>
      <w:rFonts w:cs="Arial"/>
      <w:iCs/>
      <w:sz w:val="28"/>
      <w:szCs w:val="28"/>
      <w:lang w:val="en-GB"/>
    </w:rPr>
  </w:style>
  <w:style w:type="paragraph" w:styleId="Overskrift3">
    <w:name w:val="heading 3"/>
    <w:basedOn w:val="Normal"/>
    <w:next w:val="Normal"/>
    <w:link w:val="Overskrift3Tegn"/>
    <w:qFormat/>
    <w:rsid w:val="00966898"/>
    <w:pPr>
      <w:keepNext/>
      <w:tabs>
        <w:tab w:val="left" w:pos="1276"/>
      </w:tabs>
      <w:spacing w:before="240" w:after="60"/>
      <w:outlineLvl w:val="2"/>
    </w:pPr>
    <w:rPr>
      <w:rFonts w:cs="Arial"/>
      <w:sz w:val="24"/>
      <w:szCs w:val="26"/>
      <w:lang w:val="en-GB"/>
    </w:rPr>
  </w:style>
  <w:style w:type="paragraph" w:styleId="Overskrift4">
    <w:name w:val="heading 4"/>
    <w:basedOn w:val="Normal"/>
    <w:next w:val="Normal"/>
    <w:link w:val="Overskrift4Tegn"/>
    <w:uiPriority w:val="99"/>
    <w:qFormat/>
    <w:rsid w:val="00284613"/>
    <w:pPr>
      <w:keepNext/>
      <w:tabs>
        <w:tab w:val="left" w:pos="1276"/>
      </w:tabs>
      <w:spacing w:before="240" w:after="60"/>
      <w:outlineLvl w:val="3"/>
    </w:pPr>
    <w:rPr>
      <w:rFonts w:ascii="Arial" w:hAnsi="Arial"/>
      <w:b/>
      <w:bCs/>
    </w:rPr>
  </w:style>
  <w:style w:type="paragraph" w:styleId="Overskrift5">
    <w:name w:val="heading 5"/>
    <w:basedOn w:val="Normal"/>
    <w:next w:val="Normal"/>
    <w:link w:val="Overskrift5Tegn"/>
    <w:uiPriority w:val="99"/>
    <w:qFormat/>
    <w:rsid w:val="00284613"/>
    <w:pPr>
      <w:spacing w:before="240" w:after="60"/>
      <w:outlineLvl w:val="4"/>
    </w:pPr>
    <w:rPr>
      <w:b/>
      <w:bCs/>
      <w:i/>
      <w:iCs/>
      <w:sz w:val="26"/>
      <w:szCs w:val="26"/>
    </w:rPr>
  </w:style>
  <w:style w:type="paragraph" w:styleId="Overskrift6">
    <w:name w:val="heading 6"/>
    <w:basedOn w:val="Normal"/>
    <w:next w:val="Normal"/>
    <w:link w:val="Overskrift6Tegn"/>
    <w:uiPriority w:val="99"/>
    <w:qFormat/>
    <w:rsid w:val="00284613"/>
    <w:pPr>
      <w:spacing w:before="240" w:after="60"/>
      <w:outlineLvl w:val="5"/>
    </w:pPr>
    <w:rPr>
      <w:b/>
      <w:bCs/>
      <w:szCs w:val="22"/>
    </w:rPr>
  </w:style>
  <w:style w:type="paragraph" w:styleId="Overskrift7">
    <w:name w:val="heading 7"/>
    <w:basedOn w:val="Normal"/>
    <w:next w:val="Normal"/>
    <w:link w:val="Overskrift7Tegn"/>
    <w:uiPriority w:val="99"/>
    <w:qFormat/>
    <w:rsid w:val="00284613"/>
    <w:pPr>
      <w:spacing w:before="240" w:after="60"/>
      <w:outlineLvl w:val="6"/>
    </w:pPr>
  </w:style>
  <w:style w:type="paragraph" w:styleId="Overskrift8">
    <w:name w:val="heading 8"/>
    <w:basedOn w:val="Normal"/>
    <w:next w:val="Normal"/>
    <w:link w:val="Overskrift8Tegn"/>
    <w:uiPriority w:val="99"/>
    <w:qFormat/>
    <w:rsid w:val="00284613"/>
    <w:pPr>
      <w:spacing w:before="240" w:after="60"/>
      <w:outlineLvl w:val="7"/>
    </w:pPr>
    <w:rPr>
      <w:i/>
      <w:iCs/>
    </w:rPr>
  </w:style>
  <w:style w:type="paragraph" w:styleId="Overskrift9">
    <w:name w:val="heading 9"/>
    <w:basedOn w:val="Normal"/>
    <w:next w:val="Normal"/>
    <w:link w:val="Overskrift9Tegn"/>
    <w:uiPriority w:val="99"/>
    <w:qFormat/>
    <w:rsid w:val="00284613"/>
    <w:pPr>
      <w:spacing w:before="240" w:after="60"/>
      <w:outlineLvl w:val="8"/>
    </w:pPr>
    <w:rPr>
      <w:rFonts w:ascii="Arial" w:hAnsi="Arial" w:cs="Arial"/>
      <w:szCs w:val="2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MedCom: Overskrift 1 Tegn"/>
    <w:basedOn w:val="Standardskrifttypeiafsnit"/>
    <w:link w:val="Overskrift1"/>
    <w:uiPriority w:val="99"/>
    <w:locked/>
    <w:rsid w:val="003863EB"/>
    <w:rPr>
      <w:rFonts w:asciiTheme="minorHAnsi" w:eastAsia="Times New Roman" w:hAnsiTheme="minorHAnsi" w:cs="Arial"/>
      <w:b/>
      <w:bCs/>
      <w:caps/>
      <w:color w:val="315A7A"/>
      <w:kern w:val="32"/>
      <w:sz w:val="32"/>
      <w:szCs w:val="32"/>
      <w:lang w:val="da-DK" w:eastAsia="en-US"/>
    </w:rPr>
  </w:style>
  <w:style w:type="character" w:customStyle="1" w:styleId="Overskrift2Tegn">
    <w:name w:val="Overskrift 2 Tegn"/>
    <w:aliases w:val="MedCom;Overskrift 2 Tegn"/>
    <w:basedOn w:val="Standardskrifttypeiafsnit"/>
    <w:link w:val="Overskrift2"/>
    <w:locked/>
    <w:rsid w:val="002545D0"/>
    <w:rPr>
      <w:rFonts w:asciiTheme="minorHAnsi" w:eastAsia="Times New Roman" w:hAnsiTheme="minorHAnsi" w:cs="Arial"/>
      <w:iCs/>
      <w:sz w:val="28"/>
      <w:szCs w:val="28"/>
      <w:lang w:val="en-GB" w:eastAsia="en-US"/>
    </w:rPr>
  </w:style>
  <w:style w:type="character" w:customStyle="1" w:styleId="Overskrift3Tegn">
    <w:name w:val="Overskrift 3 Tegn"/>
    <w:basedOn w:val="Standardskrifttypeiafsnit"/>
    <w:link w:val="Overskrift3"/>
    <w:locked/>
    <w:rsid w:val="00966898"/>
    <w:rPr>
      <w:rFonts w:asciiTheme="minorHAnsi" w:eastAsia="Times New Roman" w:hAnsiTheme="minorHAnsi" w:cs="Arial"/>
      <w:sz w:val="24"/>
      <w:szCs w:val="26"/>
      <w:lang w:val="en-GB" w:eastAsia="en-US"/>
    </w:rPr>
  </w:style>
  <w:style w:type="character" w:customStyle="1" w:styleId="Overskrift4Tegn">
    <w:name w:val="Overskrift 4 Tegn"/>
    <w:basedOn w:val="Standardskrifttypeiafsnit"/>
    <w:link w:val="Overskrift4"/>
    <w:uiPriority w:val="99"/>
    <w:locked/>
    <w:rsid w:val="00284613"/>
    <w:rPr>
      <w:rFonts w:ascii="Arial" w:eastAsia="Times New Roman" w:hAnsi="Arial"/>
      <w:b/>
      <w:bCs/>
      <w:szCs w:val="24"/>
      <w:lang w:val="da-DK" w:eastAsia="en-US"/>
    </w:rPr>
  </w:style>
  <w:style w:type="character" w:customStyle="1" w:styleId="Overskrift5Tegn">
    <w:name w:val="Overskrift 5 Tegn"/>
    <w:basedOn w:val="Standardskrifttypeiafsnit"/>
    <w:link w:val="Overskrift5"/>
    <w:uiPriority w:val="99"/>
    <w:locked/>
    <w:rsid w:val="00284613"/>
    <w:rPr>
      <w:rFonts w:ascii="Tahoma" w:eastAsia="Times New Roman" w:hAnsi="Tahoma"/>
      <w:b/>
      <w:bCs/>
      <w:i/>
      <w:iCs/>
      <w:sz w:val="26"/>
      <w:szCs w:val="26"/>
      <w:lang w:val="da-DK" w:eastAsia="en-US"/>
    </w:rPr>
  </w:style>
  <w:style w:type="character" w:customStyle="1" w:styleId="Overskrift6Tegn">
    <w:name w:val="Overskrift 6 Tegn"/>
    <w:basedOn w:val="Standardskrifttypeiafsnit"/>
    <w:link w:val="Overskrift6"/>
    <w:uiPriority w:val="99"/>
    <w:locked/>
    <w:rsid w:val="00284613"/>
    <w:rPr>
      <w:rFonts w:ascii="Tahoma" w:eastAsia="Times New Roman" w:hAnsi="Tahoma"/>
      <w:b/>
      <w:bCs/>
      <w:lang w:val="da-DK" w:eastAsia="en-US"/>
    </w:rPr>
  </w:style>
  <w:style w:type="character" w:customStyle="1" w:styleId="Overskrift7Tegn">
    <w:name w:val="Overskrift 7 Tegn"/>
    <w:basedOn w:val="Standardskrifttypeiafsnit"/>
    <w:link w:val="Overskrift7"/>
    <w:uiPriority w:val="99"/>
    <w:locked/>
    <w:rsid w:val="00284613"/>
    <w:rPr>
      <w:rFonts w:ascii="Tahoma" w:eastAsia="Times New Roman" w:hAnsi="Tahoma"/>
      <w:szCs w:val="24"/>
      <w:lang w:val="da-DK" w:eastAsia="en-US"/>
    </w:rPr>
  </w:style>
  <w:style w:type="character" w:customStyle="1" w:styleId="Overskrift8Tegn">
    <w:name w:val="Overskrift 8 Tegn"/>
    <w:basedOn w:val="Standardskrifttypeiafsnit"/>
    <w:link w:val="Overskrift8"/>
    <w:uiPriority w:val="99"/>
    <w:locked/>
    <w:rsid w:val="00284613"/>
    <w:rPr>
      <w:rFonts w:ascii="Tahoma" w:eastAsia="Times New Roman" w:hAnsi="Tahoma"/>
      <w:i/>
      <w:iCs/>
      <w:szCs w:val="24"/>
      <w:lang w:val="da-DK" w:eastAsia="en-US"/>
    </w:rPr>
  </w:style>
  <w:style w:type="character" w:customStyle="1" w:styleId="Overskrift9Tegn">
    <w:name w:val="Overskrift 9 Tegn"/>
    <w:basedOn w:val="Standardskrifttypeiafsnit"/>
    <w:link w:val="Overskrift9"/>
    <w:uiPriority w:val="99"/>
    <w:locked/>
    <w:rsid w:val="00284613"/>
    <w:rPr>
      <w:rFonts w:ascii="Arial" w:eastAsia="Times New Roman" w:hAnsi="Arial" w:cs="Arial"/>
      <w:lang w:val="da-DK" w:eastAsia="en-US"/>
    </w:rPr>
  </w:style>
  <w:style w:type="paragraph" w:styleId="Markeringsbobletekst">
    <w:name w:val="Balloon Text"/>
    <w:basedOn w:val="Normal"/>
    <w:link w:val="MarkeringsbobletekstTegn"/>
    <w:uiPriority w:val="99"/>
    <w:semiHidden/>
    <w:rsid w:val="00441786"/>
    <w:rPr>
      <w:rFonts w:cs="Tahoma"/>
      <w:sz w:val="16"/>
      <w:szCs w:val="16"/>
    </w:rPr>
  </w:style>
  <w:style w:type="character" w:customStyle="1" w:styleId="MarkeringsbobletekstTegn">
    <w:name w:val="Markeringsbobletekst Tegn"/>
    <w:basedOn w:val="Standardskrifttypeiafsnit"/>
    <w:link w:val="Markeringsbobletekst"/>
    <w:uiPriority w:val="99"/>
    <w:semiHidden/>
    <w:locked/>
    <w:rsid w:val="00441786"/>
    <w:rPr>
      <w:rFonts w:ascii="Tahoma" w:hAnsi="Tahoma" w:cs="Tahoma"/>
      <w:sz w:val="16"/>
      <w:szCs w:val="16"/>
      <w:lang w:eastAsia="en-US"/>
    </w:rPr>
  </w:style>
  <w:style w:type="character" w:customStyle="1" w:styleId="TextedebullesCar">
    <w:name w:val="Texte de bulles Car"/>
    <w:basedOn w:val="Standardskrifttypeiafsnit"/>
    <w:uiPriority w:val="99"/>
    <w:semiHidden/>
    <w:locked/>
    <w:rsid w:val="00441786"/>
    <w:rPr>
      <w:rFonts w:ascii="Lucida Grande" w:hAnsi="Lucida Grande" w:cs="Times New Roman"/>
      <w:sz w:val="18"/>
      <w:szCs w:val="18"/>
    </w:rPr>
  </w:style>
  <w:style w:type="paragraph" w:styleId="Indholdsfortegnelse1">
    <w:name w:val="toc 1"/>
    <w:basedOn w:val="Normal"/>
    <w:next w:val="Normal"/>
    <w:uiPriority w:val="39"/>
    <w:rsid w:val="00BA139B"/>
    <w:pPr>
      <w:spacing w:before="240" w:after="60"/>
    </w:pPr>
    <w:rPr>
      <w:b/>
      <w:bCs/>
      <w:caps/>
      <w:szCs w:val="28"/>
    </w:rPr>
  </w:style>
  <w:style w:type="paragraph" w:styleId="Indholdsfortegnelse2">
    <w:name w:val="toc 2"/>
    <w:basedOn w:val="Normal"/>
    <w:next w:val="Normal"/>
    <w:uiPriority w:val="39"/>
    <w:rsid w:val="00BA139B"/>
    <w:pPr>
      <w:spacing w:before="120" w:after="60"/>
    </w:pPr>
    <w:rPr>
      <w:bCs/>
    </w:rPr>
  </w:style>
  <w:style w:type="character" w:styleId="Hyperlink">
    <w:name w:val="Hyperlink"/>
    <w:basedOn w:val="Standardskrifttypeiafsnit"/>
    <w:uiPriority w:val="99"/>
    <w:rsid w:val="00747A92"/>
    <w:rPr>
      <w:rFonts w:asciiTheme="minorHAnsi" w:hAnsiTheme="minorHAnsi" w:cs="Times New Roman"/>
      <w:color w:val="0000FF"/>
      <w:u w:val="single"/>
    </w:rPr>
  </w:style>
  <w:style w:type="paragraph" w:styleId="Sidehoved">
    <w:name w:val="header"/>
    <w:basedOn w:val="Normal"/>
    <w:link w:val="SidehovedTegn"/>
    <w:uiPriority w:val="99"/>
    <w:rsid w:val="00284613"/>
    <w:pPr>
      <w:tabs>
        <w:tab w:val="center" w:pos="4320"/>
        <w:tab w:val="right" w:pos="8640"/>
      </w:tabs>
    </w:pPr>
  </w:style>
  <w:style w:type="character" w:customStyle="1" w:styleId="SidehovedTegn">
    <w:name w:val="Sidehoved Tegn"/>
    <w:basedOn w:val="Standardskrifttypeiafsnit"/>
    <w:link w:val="Sidehoved"/>
    <w:uiPriority w:val="99"/>
    <w:locked/>
    <w:rsid w:val="00284613"/>
    <w:rPr>
      <w:rFonts w:ascii="Tahoma" w:hAnsi="Tahoma" w:cs="Times New Roman"/>
      <w:sz w:val="24"/>
      <w:szCs w:val="24"/>
    </w:rPr>
  </w:style>
  <w:style w:type="paragraph" w:styleId="Sidefod">
    <w:name w:val="footer"/>
    <w:basedOn w:val="Normal"/>
    <w:link w:val="SidefodTegn"/>
    <w:uiPriority w:val="99"/>
    <w:rsid w:val="00284613"/>
    <w:pPr>
      <w:tabs>
        <w:tab w:val="center" w:pos="4320"/>
        <w:tab w:val="right" w:pos="8640"/>
      </w:tabs>
    </w:pPr>
  </w:style>
  <w:style w:type="character" w:customStyle="1" w:styleId="SidefodTegn">
    <w:name w:val="Sidefod Tegn"/>
    <w:basedOn w:val="Standardskrifttypeiafsnit"/>
    <w:link w:val="Sidefod"/>
    <w:uiPriority w:val="99"/>
    <w:locked/>
    <w:rsid w:val="00284613"/>
    <w:rPr>
      <w:rFonts w:ascii="Tahoma" w:hAnsi="Tahoma" w:cs="Times New Roman"/>
      <w:sz w:val="24"/>
      <w:szCs w:val="24"/>
    </w:rPr>
  </w:style>
  <w:style w:type="character" w:styleId="Sidetal">
    <w:name w:val="page number"/>
    <w:basedOn w:val="Standardskrifttypeiafsnit"/>
    <w:uiPriority w:val="99"/>
    <w:semiHidden/>
    <w:rsid w:val="00284613"/>
    <w:rPr>
      <w:rFonts w:ascii="Tahoma" w:hAnsi="Tahoma" w:cs="Times New Roman"/>
    </w:rPr>
  </w:style>
  <w:style w:type="character" w:styleId="Slutnotehenvisning">
    <w:name w:val="endnote reference"/>
    <w:basedOn w:val="Standardskrifttypeiafsnit"/>
    <w:uiPriority w:val="99"/>
    <w:rsid w:val="00284613"/>
    <w:rPr>
      <w:rFonts w:ascii="Tahoma" w:hAnsi="Tahoma" w:cs="Times New Roman"/>
      <w:vertAlign w:val="superscript"/>
    </w:rPr>
  </w:style>
  <w:style w:type="paragraph" w:styleId="Slutnotetekst">
    <w:name w:val="endnote text"/>
    <w:basedOn w:val="Normal"/>
    <w:link w:val="SlutnotetekstTegn"/>
    <w:uiPriority w:val="99"/>
    <w:rsid w:val="00284613"/>
    <w:rPr>
      <w:szCs w:val="20"/>
    </w:rPr>
  </w:style>
  <w:style w:type="character" w:customStyle="1" w:styleId="SlutnotetekstTegn">
    <w:name w:val="Slutnotetekst Tegn"/>
    <w:basedOn w:val="Standardskrifttypeiafsnit"/>
    <w:link w:val="Slutnotetekst"/>
    <w:uiPriority w:val="99"/>
    <w:locked/>
    <w:rsid w:val="00284613"/>
    <w:rPr>
      <w:rFonts w:ascii="Tahoma" w:hAnsi="Tahoma" w:cs="Times New Roman"/>
      <w:sz w:val="20"/>
      <w:szCs w:val="20"/>
    </w:rPr>
  </w:style>
  <w:style w:type="paragraph" w:styleId="Billedtekst">
    <w:name w:val="caption"/>
    <w:basedOn w:val="Normal"/>
    <w:next w:val="Normal"/>
    <w:uiPriority w:val="99"/>
    <w:qFormat/>
    <w:rsid w:val="00284613"/>
    <w:pPr>
      <w:spacing w:before="120"/>
    </w:pPr>
    <w:rPr>
      <w:b/>
      <w:bCs/>
      <w:sz w:val="20"/>
      <w:szCs w:val="20"/>
    </w:rPr>
  </w:style>
  <w:style w:type="paragraph" w:customStyle="1" w:styleId="Tabel-overskrift">
    <w:name w:val="Tabel-overskrift"/>
    <w:basedOn w:val="Slutnotetekst"/>
    <w:uiPriority w:val="99"/>
    <w:rsid w:val="00284613"/>
    <w:rPr>
      <w:b/>
      <w:bCs/>
      <w:szCs w:val="24"/>
    </w:rPr>
  </w:style>
  <w:style w:type="paragraph" w:styleId="Fodnotetekst">
    <w:name w:val="footnote text"/>
    <w:basedOn w:val="Normal"/>
    <w:link w:val="FodnotetekstTegn"/>
    <w:rsid w:val="00284613"/>
    <w:rPr>
      <w:sz w:val="18"/>
      <w:szCs w:val="20"/>
    </w:rPr>
  </w:style>
  <w:style w:type="character" w:customStyle="1" w:styleId="FodnotetekstTegn">
    <w:name w:val="Fodnotetekst Tegn"/>
    <w:basedOn w:val="Standardskrifttypeiafsnit"/>
    <w:link w:val="Fodnotetekst"/>
    <w:locked/>
    <w:rsid w:val="00284613"/>
    <w:rPr>
      <w:rFonts w:ascii="Tahoma" w:hAnsi="Tahoma" w:cs="Times New Roman"/>
      <w:sz w:val="20"/>
      <w:szCs w:val="20"/>
    </w:rPr>
  </w:style>
  <w:style w:type="character" w:styleId="Fodnotehenvisning">
    <w:name w:val="footnote reference"/>
    <w:basedOn w:val="Standardskrifttypeiafsnit"/>
    <w:rsid w:val="00284613"/>
    <w:rPr>
      <w:rFonts w:ascii="Tahoma" w:hAnsi="Tahoma" w:cs="Times New Roman"/>
      <w:vertAlign w:val="superscript"/>
    </w:rPr>
  </w:style>
  <w:style w:type="paragraph" w:styleId="Brdtekstindrykning">
    <w:name w:val="Body Text Indent"/>
    <w:basedOn w:val="Normal"/>
    <w:link w:val="BrdtekstindrykningTegn"/>
    <w:uiPriority w:val="99"/>
    <w:rsid w:val="00284613"/>
    <w:rPr>
      <w:color w:val="0000FF"/>
    </w:rPr>
  </w:style>
  <w:style w:type="character" w:customStyle="1" w:styleId="BrdtekstindrykningTegn">
    <w:name w:val="Brødtekstindrykning Tegn"/>
    <w:basedOn w:val="Standardskrifttypeiafsnit"/>
    <w:link w:val="Brdtekstindrykning"/>
    <w:uiPriority w:val="99"/>
    <w:locked/>
    <w:rsid w:val="00284613"/>
    <w:rPr>
      <w:rFonts w:ascii="Tahoma" w:hAnsi="Tahoma" w:cs="Times New Roman"/>
      <w:color w:val="0000FF"/>
      <w:sz w:val="24"/>
      <w:szCs w:val="24"/>
    </w:rPr>
  </w:style>
  <w:style w:type="paragraph" w:customStyle="1" w:styleId="Tabel-normal0">
    <w:name w:val="Tabel-normal"/>
    <w:basedOn w:val="Normal"/>
    <w:uiPriority w:val="99"/>
    <w:rsid w:val="00284613"/>
  </w:style>
  <w:style w:type="paragraph" w:styleId="Brdtekst">
    <w:name w:val="Body Text"/>
    <w:basedOn w:val="Normal"/>
    <w:link w:val="BrdtekstTegn"/>
    <w:uiPriority w:val="99"/>
    <w:rsid w:val="00284613"/>
    <w:pPr>
      <w:shd w:val="clear" w:color="auto" w:fill="FFFF00"/>
    </w:pPr>
  </w:style>
  <w:style w:type="character" w:customStyle="1" w:styleId="BrdtekstTegn">
    <w:name w:val="Brødtekst Tegn"/>
    <w:basedOn w:val="Standardskrifttypeiafsnit"/>
    <w:link w:val="Brdtekst"/>
    <w:uiPriority w:val="99"/>
    <w:locked/>
    <w:rsid w:val="00284613"/>
    <w:rPr>
      <w:rFonts w:ascii="Tahoma" w:hAnsi="Tahoma" w:cs="Times New Roman"/>
      <w:sz w:val="24"/>
      <w:szCs w:val="24"/>
      <w:shd w:val="clear" w:color="auto" w:fill="FFFF00"/>
    </w:rPr>
  </w:style>
  <w:style w:type="paragraph" w:customStyle="1" w:styleId="Normal-nummer">
    <w:name w:val="Normal-nummer"/>
    <w:basedOn w:val="Normal"/>
    <w:uiPriority w:val="99"/>
    <w:rsid w:val="00284613"/>
    <w:pPr>
      <w:numPr>
        <w:numId w:val="1"/>
      </w:numPr>
    </w:pPr>
  </w:style>
  <w:style w:type="paragraph" w:customStyle="1" w:styleId="Normal-punkt">
    <w:name w:val="Normal-punkt"/>
    <w:basedOn w:val="Normal-nummer"/>
    <w:uiPriority w:val="99"/>
    <w:rsid w:val="00284613"/>
    <w:pPr>
      <w:numPr>
        <w:numId w:val="2"/>
      </w:numPr>
    </w:pPr>
  </w:style>
  <w:style w:type="character" w:styleId="Strk">
    <w:name w:val="Strong"/>
    <w:aliases w:val="MedCom: Stærk"/>
    <w:basedOn w:val="Standardskrifttypeiafsnit"/>
    <w:uiPriority w:val="99"/>
    <w:qFormat/>
    <w:rsid w:val="00441786"/>
    <w:rPr>
      <w:rFonts w:cs="Times New Roman"/>
      <w:b/>
      <w:bCs/>
    </w:rPr>
  </w:style>
  <w:style w:type="paragraph" w:customStyle="1" w:styleId="Overskrift-udennummer">
    <w:name w:val="Overskrift-udennummer"/>
    <w:basedOn w:val="Normal"/>
    <w:link w:val="Overskrift-udennummerTegn"/>
    <w:uiPriority w:val="99"/>
    <w:rsid w:val="00441786"/>
    <w:rPr>
      <w:rFonts w:ascii="Arial" w:hAnsi="Arial"/>
      <w:b/>
      <w:bCs/>
      <w:color w:val="0A6CC4"/>
      <w:sz w:val="28"/>
      <w:szCs w:val="28"/>
    </w:rPr>
  </w:style>
  <w:style w:type="character" w:customStyle="1" w:styleId="Overskrift-udennummerTegn">
    <w:name w:val="Overskrift-udennummer Tegn"/>
    <w:basedOn w:val="Standardskrifttypeiafsnit"/>
    <w:link w:val="Overskrift-udennummer"/>
    <w:uiPriority w:val="99"/>
    <w:locked/>
    <w:rsid w:val="00441786"/>
    <w:rPr>
      <w:rFonts w:ascii="Arial" w:hAnsi="Arial" w:cs="Times New Roman"/>
      <w:b/>
      <w:bCs/>
      <w:color w:val="0A6CC4"/>
      <w:sz w:val="28"/>
      <w:szCs w:val="28"/>
      <w:lang w:eastAsia="en-US"/>
    </w:rPr>
  </w:style>
  <w:style w:type="paragraph" w:customStyle="1" w:styleId="Pa9">
    <w:name w:val="Pa9"/>
    <w:basedOn w:val="Normal"/>
    <w:next w:val="Normal"/>
    <w:uiPriority w:val="99"/>
    <w:rsid w:val="00441786"/>
    <w:pPr>
      <w:autoSpaceDE w:val="0"/>
      <w:autoSpaceDN w:val="0"/>
      <w:adjustRightInd w:val="0"/>
      <w:spacing w:line="171" w:lineRule="atLeast"/>
    </w:pPr>
    <w:rPr>
      <w:rFonts w:ascii="Gotham Light" w:eastAsia="Calibri" w:hAnsi="Gotham Light"/>
      <w:sz w:val="24"/>
      <w:lang w:eastAsia="da-DK"/>
    </w:rPr>
  </w:style>
  <w:style w:type="paragraph" w:customStyle="1" w:styleId="frontpage">
    <w:name w:val="frontpage"/>
    <w:basedOn w:val="Overskrift6"/>
    <w:uiPriority w:val="99"/>
    <w:rsid w:val="00441786"/>
    <w:pPr>
      <w:keepNext/>
      <w:spacing w:before="0" w:after="120"/>
      <w:ind w:left="1260" w:hanging="1260"/>
      <w:jc w:val="center"/>
    </w:pPr>
    <w:rPr>
      <w:rFonts w:ascii="Arial" w:hAnsi="Arial"/>
      <w:b w:val="0"/>
      <w:bCs w:val="0"/>
      <w:sz w:val="72"/>
      <w:szCs w:val="72"/>
      <w:lang w:val="en-GB" w:eastAsia="da-DK"/>
    </w:rPr>
  </w:style>
  <w:style w:type="paragraph" w:styleId="Listeafsnit">
    <w:name w:val="List Paragraph"/>
    <w:basedOn w:val="Normal"/>
    <w:uiPriority w:val="34"/>
    <w:qFormat/>
    <w:rsid w:val="00441786"/>
    <w:pPr>
      <w:ind w:left="720"/>
      <w:contextualSpacing/>
    </w:pPr>
  </w:style>
  <w:style w:type="paragraph" w:customStyle="1" w:styleId="sans12">
    <w:name w:val="sans12"/>
    <w:basedOn w:val="Normal"/>
    <w:uiPriority w:val="99"/>
    <w:rsid w:val="00441786"/>
    <w:pPr>
      <w:spacing w:before="100" w:beforeAutospacing="1" w:after="100" w:afterAutospacing="1"/>
    </w:pPr>
    <w:rPr>
      <w:rFonts w:ascii="Arial" w:hAnsi="Arial" w:cs="Arial"/>
      <w:color w:val="CECFCE"/>
      <w:sz w:val="15"/>
      <w:szCs w:val="15"/>
      <w:lang w:eastAsia="da-DK"/>
    </w:rPr>
  </w:style>
  <w:style w:type="paragraph" w:styleId="NormalWeb">
    <w:name w:val="Normal (Web)"/>
    <w:basedOn w:val="Normal"/>
    <w:uiPriority w:val="99"/>
    <w:semiHidden/>
    <w:rsid w:val="00441786"/>
    <w:pPr>
      <w:spacing w:before="100" w:beforeAutospacing="1" w:after="100" w:afterAutospacing="1"/>
    </w:pPr>
    <w:rPr>
      <w:rFonts w:ascii="Times New Roman" w:hAnsi="Times New Roman"/>
      <w:color w:val="CECFCE"/>
      <w:sz w:val="24"/>
      <w:lang w:eastAsia="da-DK"/>
    </w:rPr>
  </w:style>
  <w:style w:type="table" w:styleId="Tabel-Gitter">
    <w:name w:val="Table Grid"/>
    <w:basedOn w:val="Tabel-Normal"/>
    <w:uiPriority w:val="59"/>
    <w:rsid w:val="0044178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elbody">
    <w:name w:val="tabelbody"/>
    <w:basedOn w:val="Normal"/>
    <w:uiPriority w:val="99"/>
    <w:rsid w:val="00441786"/>
    <w:pPr>
      <w:spacing w:before="100" w:beforeAutospacing="1" w:after="100" w:afterAutospacing="1"/>
    </w:pPr>
    <w:rPr>
      <w:rFonts w:ascii="Verdana" w:hAnsi="Verdana"/>
      <w:color w:val="415F79"/>
      <w:sz w:val="14"/>
      <w:szCs w:val="14"/>
      <w:lang w:eastAsia="da-DK"/>
    </w:rPr>
  </w:style>
  <w:style w:type="character" w:styleId="Kommentarhenvisning">
    <w:name w:val="annotation reference"/>
    <w:basedOn w:val="Standardskrifttypeiafsnit"/>
    <w:uiPriority w:val="99"/>
    <w:rsid w:val="00441786"/>
    <w:rPr>
      <w:rFonts w:cs="Times New Roman"/>
      <w:sz w:val="16"/>
      <w:szCs w:val="16"/>
    </w:rPr>
  </w:style>
  <w:style w:type="paragraph" w:styleId="Kommentartekst">
    <w:name w:val="annotation text"/>
    <w:basedOn w:val="Normal"/>
    <w:link w:val="KommentartekstTegn"/>
    <w:uiPriority w:val="99"/>
    <w:rsid w:val="00441786"/>
    <w:rPr>
      <w:sz w:val="20"/>
      <w:szCs w:val="20"/>
    </w:rPr>
  </w:style>
  <w:style w:type="character" w:customStyle="1" w:styleId="KommentartekstTegn">
    <w:name w:val="Kommentartekst Tegn"/>
    <w:basedOn w:val="Standardskrifttypeiafsnit"/>
    <w:link w:val="Kommentartekst"/>
    <w:uiPriority w:val="99"/>
    <w:locked/>
    <w:rsid w:val="00441786"/>
    <w:rPr>
      <w:rFonts w:ascii="Tahoma" w:hAnsi="Tahoma" w:cs="Times New Roman"/>
      <w:sz w:val="20"/>
      <w:szCs w:val="20"/>
      <w:lang w:eastAsia="en-US"/>
    </w:rPr>
  </w:style>
  <w:style w:type="paragraph" w:styleId="Kommentaremne">
    <w:name w:val="annotation subject"/>
    <w:basedOn w:val="Kommentartekst"/>
    <w:next w:val="Kommentartekst"/>
    <w:link w:val="KommentaremneTegn"/>
    <w:uiPriority w:val="99"/>
    <w:rsid w:val="00441786"/>
    <w:rPr>
      <w:b/>
      <w:bCs/>
    </w:rPr>
  </w:style>
  <w:style w:type="character" w:customStyle="1" w:styleId="KommentaremneTegn">
    <w:name w:val="Kommentaremne Tegn"/>
    <w:basedOn w:val="KommentartekstTegn"/>
    <w:link w:val="Kommentaremne"/>
    <w:uiPriority w:val="99"/>
    <w:locked/>
    <w:rsid w:val="00441786"/>
    <w:rPr>
      <w:rFonts w:ascii="Tahoma" w:hAnsi="Tahoma" w:cs="Times New Roman"/>
      <w:b/>
      <w:bCs/>
      <w:sz w:val="20"/>
      <w:szCs w:val="20"/>
      <w:lang w:eastAsia="en-US"/>
    </w:rPr>
  </w:style>
  <w:style w:type="character" w:styleId="BesgtLink">
    <w:name w:val="FollowedHyperlink"/>
    <w:basedOn w:val="Standardskrifttypeiafsnit"/>
    <w:uiPriority w:val="99"/>
    <w:rsid w:val="00441786"/>
    <w:rPr>
      <w:rFonts w:cs="Times New Roman"/>
      <w:color w:val="800080"/>
      <w:u w:val="single"/>
    </w:rPr>
  </w:style>
  <w:style w:type="paragraph" w:styleId="Korrektur">
    <w:name w:val="Revision"/>
    <w:hidden/>
    <w:uiPriority w:val="99"/>
    <w:rsid w:val="00441786"/>
    <w:rPr>
      <w:rFonts w:ascii="Tahoma" w:eastAsia="Times New Roman" w:hAnsi="Tahoma"/>
      <w:szCs w:val="24"/>
      <w:lang w:val="da-DK" w:eastAsia="en-US"/>
    </w:rPr>
  </w:style>
  <w:style w:type="paragraph" w:styleId="Almindeligtekst">
    <w:name w:val="Plain Text"/>
    <w:basedOn w:val="Normal"/>
    <w:link w:val="AlmindeligtekstTegn"/>
    <w:uiPriority w:val="99"/>
    <w:rsid w:val="006B1D4F"/>
    <w:rPr>
      <w:rFonts w:ascii="Consolas" w:eastAsia="Calibri" w:hAnsi="Consolas"/>
      <w:sz w:val="21"/>
      <w:szCs w:val="21"/>
    </w:rPr>
  </w:style>
  <w:style w:type="character" w:customStyle="1" w:styleId="AlmindeligtekstTegn">
    <w:name w:val="Almindelig tekst Tegn"/>
    <w:basedOn w:val="Standardskrifttypeiafsnit"/>
    <w:link w:val="Almindeligtekst"/>
    <w:uiPriority w:val="99"/>
    <w:locked/>
    <w:rsid w:val="006B1D4F"/>
    <w:rPr>
      <w:rFonts w:ascii="Consolas" w:eastAsia="Times New Roman" w:hAnsi="Consolas" w:cs="Times New Roman"/>
      <w:sz w:val="21"/>
      <w:szCs w:val="21"/>
      <w:lang w:eastAsia="en-US"/>
    </w:rPr>
  </w:style>
  <w:style w:type="paragraph" w:styleId="Overskrift">
    <w:name w:val="TOC Heading"/>
    <w:basedOn w:val="Overskrift1"/>
    <w:next w:val="Normal"/>
    <w:uiPriority w:val="39"/>
    <w:semiHidden/>
    <w:unhideWhenUsed/>
    <w:qFormat/>
    <w:rsid w:val="00FC0130"/>
    <w:pPr>
      <w:keepLines/>
      <w:tabs>
        <w:tab w:val="clear" w:pos="1276"/>
      </w:tabs>
      <w:spacing w:before="480" w:after="0" w:line="276" w:lineRule="auto"/>
      <w:outlineLvl w:val="9"/>
    </w:pPr>
    <w:rPr>
      <w:rFonts w:asciiTheme="majorHAnsi" w:eastAsiaTheme="majorEastAsia" w:hAnsiTheme="majorHAnsi" w:cstheme="majorBidi"/>
      <w:caps w:val="0"/>
      <w:color w:val="365F91" w:themeColor="accent1" w:themeShade="BF"/>
      <w:kern w:val="0"/>
      <w:sz w:val="28"/>
      <w:szCs w:val="28"/>
      <w:lang w:eastAsia="da-DK"/>
    </w:rPr>
  </w:style>
  <w:style w:type="paragraph" w:styleId="Indholdsfortegnelse3">
    <w:name w:val="toc 3"/>
    <w:basedOn w:val="Normal"/>
    <w:next w:val="Normal"/>
    <w:autoRedefine/>
    <w:uiPriority w:val="39"/>
    <w:unhideWhenUsed/>
    <w:rsid w:val="00FC0130"/>
    <w:pPr>
      <w:spacing w:after="100"/>
      <w:ind w:left="440"/>
    </w:pPr>
  </w:style>
  <w:style w:type="paragraph" w:customStyle="1" w:styleId="xl24">
    <w:name w:val="xl24"/>
    <w:basedOn w:val="Normal"/>
    <w:rsid w:val="00F21D30"/>
    <w:pPr>
      <w:spacing w:before="100" w:beforeAutospacing="1" w:after="100" w:afterAutospacing="1"/>
      <w:jc w:val="center"/>
    </w:pPr>
    <w:rPr>
      <w:rFonts w:ascii="Arial" w:eastAsia="Arial Unicode MS" w:hAnsi="Arial" w:cs="Arial"/>
      <w:b/>
      <w:bCs/>
      <w:sz w:val="24"/>
      <w:lang w:val="en-GB"/>
    </w:rPr>
  </w:style>
  <w:style w:type="character" w:styleId="Ulstomtale">
    <w:name w:val="Unresolved Mention"/>
    <w:basedOn w:val="Standardskrifttypeiafsnit"/>
    <w:uiPriority w:val="99"/>
    <w:semiHidden/>
    <w:unhideWhenUsed/>
    <w:rsid w:val="003B607C"/>
    <w:rPr>
      <w:color w:val="808080"/>
      <w:shd w:val="clear" w:color="auto" w:fill="E6E6E6"/>
    </w:rPr>
  </w:style>
  <w:style w:type="paragraph" w:customStyle="1" w:styleId="MedComHyperlink">
    <w:name w:val="MedCom: Hyperlink"/>
    <w:basedOn w:val="Normal"/>
    <w:link w:val="MedComHyperlinkChar"/>
    <w:qFormat/>
    <w:rsid w:val="006C1A26"/>
    <w:pPr>
      <w:spacing w:after="60"/>
    </w:pPr>
    <w:rPr>
      <w:color w:val="315A7A"/>
      <w:sz w:val="20"/>
      <w:u w:val="single"/>
    </w:rPr>
  </w:style>
  <w:style w:type="paragraph" w:styleId="Titel">
    <w:name w:val="Title"/>
    <w:aliases w:val="MedCom: Title"/>
    <w:basedOn w:val="Normal"/>
    <w:next w:val="Normal"/>
    <w:link w:val="TitelTegn"/>
    <w:uiPriority w:val="10"/>
    <w:qFormat/>
    <w:rsid w:val="001D2174"/>
    <w:pPr>
      <w:jc w:val="center"/>
    </w:pPr>
    <w:rPr>
      <w:b/>
      <w:sz w:val="36"/>
      <w:szCs w:val="36"/>
    </w:rPr>
  </w:style>
  <w:style w:type="character" w:customStyle="1" w:styleId="MedComHyperlinkChar">
    <w:name w:val="MedCom: Hyperlink Char"/>
    <w:basedOn w:val="Standardskrifttypeiafsnit"/>
    <w:link w:val="MedComHyperlink"/>
    <w:rsid w:val="006C1A26"/>
    <w:rPr>
      <w:rFonts w:asciiTheme="minorHAnsi" w:eastAsia="Times New Roman" w:hAnsiTheme="minorHAnsi"/>
      <w:color w:val="315A7A"/>
      <w:sz w:val="20"/>
      <w:szCs w:val="24"/>
      <w:u w:val="single"/>
      <w:lang w:val="da-DK" w:eastAsia="en-US"/>
    </w:rPr>
  </w:style>
  <w:style w:type="character" w:customStyle="1" w:styleId="TitelTegn">
    <w:name w:val="Titel Tegn"/>
    <w:aliases w:val="MedCom: Title Tegn"/>
    <w:basedOn w:val="Standardskrifttypeiafsnit"/>
    <w:link w:val="Titel"/>
    <w:uiPriority w:val="10"/>
    <w:rsid w:val="001D2174"/>
    <w:rPr>
      <w:rFonts w:asciiTheme="minorHAnsi" w:eastAsia="Times New Roman" w:hAnsiTheme="minorHAnsi"/>
      <w:b/>
      <w:sz w:val="36"/>
      <w:szCs w:val="36"/>
      <w:lang w:val="da-DK" w:eastAsia="en-US"/>
    </w:rPr>
  </w:style>
  <w:style w:type="paragraph" w:customStyle="1" w:styleId="MedCom">
    <w:name w:val="MedCom"/>
    <w:aliases w:val="heading 2,Brødtekst typografi"/>
    <w:basedOn w:val="Normal"/>
    <w:rsid w:val="000F4126"/>
    <w:rPr>
      <w:rFonts w:cstheme="minorHAnsi"/>
    </w:rPr>
  </w:style>
  <w:style w:type="character" w:styleId="Bogenstitel">
    <w:name w:val="Book Title"/>
    <w:aliases w:val="MedCom: Dokument titel"/>
    <w:uiPriority w:val="33"/>
    <w:qFormat/>
    <w:rsid w:val="001D2174"/>
    <w:rPr>
      <w:sz w:val="60"/>
      <w:szCs w:val="60"/>
    </w:rPr>
  </w:style>
  <w:style w:type="character" w:styleId="Pladsholdertekst">
    <w:name w:val="Placeholder Text"/>
    <w:basedOn w:val="Standardskrifttypeiafsnit"/>
    <w:uiPriority w:val="99"/>
    <w:semiHidden/>
    <w:rsid w:val="00801927"/>
    <w:rPr>
      <w:color w:val="808080"/>
    </w:rPr>
  </w:style>
  <w:style w:type="character" w:customStyle="1" w:styleId="html-attribute-name">
    <w:name w:val="html-attribute-name"/>
    <w:basedOn w:val="Standardskrifttypeiafsnit"/>
    <w:rsid w:val="009E24D3"/>
  </w:style>
  <w:style w:type="character" w:customStyle="1" w:styleId="html-attribute-value">
    <w:name w:val="html-attribute-value"/>
    <w:basedOn w:val="Standardskrifttypeiafsnit"/>
    <w:rsid w:val="009E2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7655151">
      <w:marLeft w:val="0"/>
      <w:marRight w:val="0"/>
      <w:marTop w:val="0"/>
      <w:marBottom w:val="0"/>
      <w:divBdr>
        <w:top w:val="none" w:sz="0" w:space="0" w:color="auto"/>
        <w:left w:val="none" w:sz="0" w:space="0" w:color="auto"/>
        <w:bottom w:val="none" w:sz="0" w:space="0" w:color="auto"/>
        <w:right w:val="none" w:sz="0" w:space="0" w:color="auto"/>
      </w:divBdr>
    </w:div>
    <w:div w:id="997655152">
      <w:marLeft w:val="0"/>
      <w:marRight w:val="0"/>
      <w:marTop w:val="0"/>
      <w:marBottom w:val="0"/>
      <w:divBdr>
        <w:top w:val="none" w:sz="0" w:space="0" w:color="auto"/>
        <w:left w:val="none" w:sz="0" w:space="0" w:color="auto"/>
        <w:bottom w:val="none" w:sz="0" w:space="0" w:color="auto"/>
        <w:right w:val="none" w:sz="0" w:space="0" w:color="auto"/>
      </w:divBdr>
    </w:div>
    <w:div w:id="997655155">
      <w:marLeft w:val="0"/>
      <w:marRight w:val="0"/>
      <w:marTop w:val="0"/>
      <w:marBottom w:val="0"/>
      <w:divBdr>
        <w:top w:val="none" w:sz="0" w:space="0" w:color="auto"/>
        <w:left w:val="none" w:sz="0" w:space="0" w:color="auto"/>
        <w:bottom w:val="none" w:sz="0" w:space="0" w:color="auto"/>
        <w:right w:val="none" w:sz="0" w:space="0" w:color="auto"/>
      </w:divBdr>
    </w:div>
    <w:div w:id="997655157">
      <w:marLeft w:val="0"/>
      <w:marRight w:val="0"/>
      <w:marTop w:val="0"/>
      <w:marBottom w:val="0"/>
      <w:divBdr>
        <w:top w:val="none" w:sz="0" w:space="0" w:color="auto"/>
        <w:left w:val="none" w:sz="0" w:space="0" w:color="auto"/>
        <w:bottom w:val="none" w:sz="0" w:space="0" w:color="auto"/>
        <w:right w:val="none" w:sz="0" w:space="0" w:color="auto"/>
      </w:divBdr>
    </w:div>
    <w:div w:id="997655158">
      <w:marLeft w:val="0"/>
      <w:marRight w:val="0"/>
      <w:marTop w:val="0"/>
      <w:marBottom w:val="0"/>
      <w:divBdr>
        <w:top w:val="none" w:sz="0" w:space="0" w:color="auto"/>
        <w:left w:val="none" w:sz="0" w:space="0" w:color="auto"/>
        <w:bottom w:val="none" w:sz="0" w:space="0" w:color="auto"/>
        <w:right w:val="none" w:sz="0" w:space="0" w:color="auto"/>
      </w:divBdr>
    </w:div>
    <w:div w:id="997655160">
      <w:marLeft w:val="0"/>
      <w:marRight w:val="0"/>
      <w:marTop w:val="0"/>
      <w:marBottom w:val="0"/>
      <w:divBdr>
        <w:top w:val="none" w:sz="0" w:space="0" w:color="auto"/>
        <w:left w:val="none" w:sz="0" w:space="0" w:color="auto"/>
        <w:bottom w:val="none" w:sz="0" w:space="0" w:color="auto"/>
        <w:right w:val="none" w:sz="0" w:space="0" w:color="auto"/>
      </w:divBdr>
    </w:div>
    <w:div w:id="997655161">
      <w:marLeft w:val="0"/>
      <w:marRight w:val="0"/>
      <w:marTop w:val="0"/>
      <w:marBottom w:val="0"/>
      <w:divBdr>
        <w:top w:val="none" w:sz="0" w:space="0" w:color="auto"/>
        <w:left w:val="none" w:sz="0" w:space="0" w:color="auto"/>
        <w:bottom w:val="none" w:sz="0" w:space="0" w:color="auto"/>
        <w:right w:val="none" w:sz="0" w:space="0" w:color="auto"/>
      </w:divBdr>
    </w:div>
    <w:div w:id="997655162">
      <w:marLeft w:val="0"/>
      <w:marRight w:val="0"/>
      <w:marTop w:val="0"/>
      <w:marBottom w:val="0"/>
      <w:divBdr>
        <w:top w:val="none" w:sz="0" w:space="0" w:color="auto"/>
        <w:left w:val="none" w:sz="0" w:space="0" w:color="auto"/>
        <w:bottom w:val="none" w:sz="0" w:space="0" w:color="auto"/>
        <w:right w:val="none" w:sz="0" w:space="0" w:color="auto"/>
      </w:divBdr>
    </w:div>
    <w:div w:id="997655168">
      <w:marLeft w:val="0"/>
      <w:marRight w:val="0"/>
      <w:marTop w:val="0"/>
      <w:marBottom w:val="0"/>
      <w:divBdr>
        <w:top w:val="none" w:sz="0" w:space="0" w:color="auto"/>
        <w:left w:val="none" w:sz="0" w:space="0" w:color="auto"/>
        <w:bottom w:val="none" w:sz="0" w:space="0" w:color="auto"/>
        <w:right w:val="none" w:sz="0" w:space="0" w:color="auto"/>
      </w:divBdr>
      <w:divsChild>
        <w:div w:id="997655166">
          <w:marLeft w:val="0"/>
          <w:marRight w:val="0"/>
          <w:marTop w:val="0"/>
          <w:marBottom w:val="0"/>
          <w:divBdr>
            <w:top w:val="none" w:sz="0" w:space="0" w:color="auto"/>
            <w:left w:val="single" w:sz="12" w:space="0" w:color="F1F1F1"/>
            <w:bottom w:val="none" w:sz="0" w:space="0" w:color="auto"/>
            <w:right w:val="single" w:sz="12" w:space="0" w:color="F1F1F1"/>
          </w:divBdr>
          <w:divsChild>
            <w:div w:id="997655165">
              <w:marLeft w:val="0"/>
              <w:marRight w:val="0"/>
              <w:marTop w:val="0"/>
              <w:marBottom w:val="0"/>
              <w:divBdr>
                <w:top w:val="none" w:sz="0" w:space="0" w:color="auto"/>
                <w:left w:val="none" w:sz="0" w:space="0" w:color="auto"/>
                <w:bottom w:val="none" w:sz="0" w:space="0" w:color="auto"/>
                <w:right w:val="none" w:sz="0" w:space="0" w:color="auto"/>
              </w:divBdr>
              <w:divsChild>
                <w:div w:id="997655167">
                  <w:marLeft w:val="0"/>
                  <w:marRight w:val="0"/>
                  <w:marTop w:val="0"/>
                  <w:marBottom w:val="0"/>
                  <w:divBdr>
                    <w:top w:val="none" w:sz="0" w:space="0" w:color="auto"/>
                    <w:left w:val="none" w:sz="0" w:space="0" w:color="auto"/>
                    <w:bottom w:val="none" w:sz="0" w:space="0" w:color="auto"/>
                    <w:right w:val="none" w:sz="0" w:space="0" w:color="auto"/>
                  </w:divBdr>
                  <w:divsChild>
                    <w:div w:id="997655164">
                      <w:marLeft w:val="0"/>
                      <w:marRight w:val="0"/>
                      <w:marTop w:val="0"/>
                      <w:marBottom w:val="0"/>
                      <w:divBdr>
                        <w:top w:val="none" w:sz="0" w:space="0" w:color="auto"/>
                        <w:left w:val="none" w:sz="0" w:space="0" w:color="auto"/>
                        <w:bottom w:val="none" w:sz="0" w:space="0" w:color="auto"/>
                        <w:right w:val="none" w:sz="0" w:space="0" w:color="auto"/>
                      </w:divBdr>
                      <w:divsChild>
                        <w:div w:id="997655154">
                          <w:marLeft w:val="0"/>
                          <w:marRight w:val="0"/>
                          <w:marTop w:val="0"/>
                          <w:marBottom w:val="0"/>
                          <w:divBdr>
                            <w:top w:val="none" w:sz="0" w:space="0" w:color="auto"/>
                            <w:left w:val="none" w:sz="0" w:space="0" w:color="auto"/>
                            <w:bottom w:val="none" w:sz="0" w:space="0" w:color="auto"/>
                            <w:right w:val="none" w:sz="0" w:space="0" w:color="auto"/>
                          </w:divBdr>
                          <w:divsChild>
                            <w:div w:id="99765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655171">
      <w:marLeft w:val="0"/>
      <w:marRight w:val="0"/>
      <w:marTop w:val="0"/>
      <w:marBottom w:val="0"/>
      <w:divBdr>
        <w:top w:val="none" w:sz="0" w:space="0" w:color="auto"/>
        <w:left w:val="none" w:sz="0" w:space="0" w:color="auto"/>
        <w:bottom w:val="none" w:sz="0" w:space="0" w:color="auto"/>
        <w:right w:val="none" w:sz="0" w:space="0" w:color="auto"/>
      </w:divBdr>
    </w:div>
    <w:div w:id="997655172">
      <w:marLeft w:val="0"/>
      <w:marRight w:val="0"/>
      <w:marTop w:val="0"/>
      <w:marBottom w:val="0"/>
      <w:divBdr>
        <w:top w:val="none" w:sz="0" w:space="0" w:color="auto"/>
        <w:left w:val="none" w:sz="0" w:space="0" w:color="auto"/>
        <w:bottom w:val="none" w:sz="0" w:space="0" w:color="auto"/>
        <w:right w:val="none" w:sz="0" w:space="0" w:color="auto"/>
      </w:divBdr>
    </w:div>
    <w:div w:id="997655173">
      <w:marLeft w:val="0"/>
      <w:marRight w:val="0"/>
      <w:marTop w:val="0"/>
      <w:marBottom w:val="0"/>
      <w:divBdr>
        <w:top w:val="none" w:sz="0" w:space="0" w:color="auto"/>
        <w:left w:val="none" w:sz="0" w:space="0" w:color="auto"/>
        <w:bottom w:val="none" w:sz="0" w:space="0" w:color="auto"/>
        <w:right w:val="none" w:sz="0" w:space="0" w:color="auto"/>
      </w:divBdr>
    </w:div>
    <w:div w:id="997655174">
      <w:marLeft w:val="0"/>
      <w:marRight w:val="0"/>
      <w:marTop w:val="0"/>
      <w:marBottom w:val="0"/>
      <w:divBdr>
        <w:top w:val="none" w:sz="0" w:space="0" w:color="auto"/>
        <w:left w:val="none" w:sz="0" w:space="0" w:color="auto"/>
        <w:bottom w:val="none" w:sz="0" w:space="0" w:color="auto"/>
        <w:right w:val="none" w:sz="0" w:space="0" w:color="auto"/>
      </w:divBdr>
    </w:div>
    <w:div w:id="997655175">
      <w:marLeft w:val="0"/>
      <w:marRight w:val="0"/>
      <w:marTop w:val="0"/>
      <w:marBottom w:val="0"/>
      <w:divBdr>
        <w:top w:val="none" w:sz="0" w:space="0" w:color="auto"/>
        <w:left w:val="none" w:sz="0" w:space="0" w:color="auto"/>
        <w:bottom w:val="none" w:sz="0" w:space="0" w:color="auto"/>
        <w:right w:val="none" w:sz="0" w:space="0" w:color="auto"/>
      </w:divBdr>
      <w:divsChild>
        <w:div w:id="997655153">
          <w:marLeft w:val="0"/>
          <w:marRight w:val="0"/>
          <w:marTop w:val="0"/>
          <w:marBottom w:val="0"/>
          <w:divBdr>
            <w:top w:val="none" w:sz="0" w:space="0" w:color="auto"/>
            <w:left w:val="single" w:sz="8" w:space="0" w:color="F1F1F1"/>
            <w:bottom w:val="none" w:sz="0" w:space="0" w:color="auto"/>
            <w:right w:val="single" w:sz="8" w:space="0" w:color="F1F1F1"/>
          </w:divBdr>
          <w:divsChild>
            <w:div w:id="997655159">
              <w:marLeft w:val="0"/>
              <w:marRight w:val="0"/>
              <w:marTop w:val="0"/>
              <w:marBottom w:val="0"/>
              <w:divBdr>
                <w:top w:val="none" w:sz="0" w:space="0" w:color="auto"/>
                <w:left w:val="none" w:sz="0" w:space="0" w:color="auto"/>
                <w:bottom w:val="none" w:sz="0" w:space="0" w:color="auto"/>
                <w:right w:val="none" w:sz="0" w:space="0" w:color="auto"/>
              </w:divBdr>
              <w:divsChild>
                <w:div w:id="997655176">
                  <w:marLeft w:val="0"/>
                  <w:marRight w:val="0"/>
                  <w:marTop w:val="0"/>
                  <w:marBottom w:val="0"/>
                  <w:divBdr>
                    <w:top w:val="none" w:sz="0" w:space="0" w:color="auto"/>
                    <w:left w:val="none" w:sz="0" w:space="0" w:color="auto"/>
                    <w:bottom w:val="none" w:sz="0" w:space="0" w:color="auto"/>
                    <w:right w:val="none" w:sz="0" w:space="0" w:color="auto"/>
                  </w:divBdr>
                  <w:divsChild>
                    <w:div w:id="997655156">
                      <w:marLeft w:val="0"/>
                      <w:marRight w:val="0"/>
                      <w:marTop w:val="0"/>
                      <w:marBottom w:val="0"/>
                      <w:divBdr>
                        <w:top w:val="none" w:sz="0" w:space="0" w:color="auto"/>
                        <w:left w:val="none" w:sz="0" w:space="0" w:color="auto"/>
                        <w:bottom w:val="none" w:sz="0" w:space="0" w:color="auto"/>
                        <w:right w:val="none" w:sz="0" w:space="0" w:color="auto"/>
                      </w:divBdr>
                      <w:divsChild>
                        <w:div w:id="997655178">
                          <w:marLeft w:val="0"/>
                          <w:marRight w:val="0"/>
                          <w:marTop w:val="0"/>
                          <w:marBottom w:val="0"/>
                          <w:divBdr>
                            <w:top w:val="none" w:sz="0" w:space="0" w:color="auto"/>
                            <w:left w:val="none" w:sz="0" w:space="0" w:color="auto"/>
                            <w:bottom w:val="none" w:sz="0" w:space="0" w:color="auto"/>
                            <w:right w:val="none" w:sz="0" w:space="0" w:color="auto"/>
                          </w:divBdr>
                          <w:divsChild>
                            <w:div w:id="997655163">
                              <w:marLeft w:val="0"/>
                              <w:marRight w:val="0"/>
                              <w:marTop w:val="0"/>
                              <w:marBottom w:val="0"/>
                              <w:divBdr>
                                <w:top w:val="none" w:sz="0" w:space="0" w:color="auto"/>
                                <w:left w:val="none" w:sz="0" w:space="0" w:color="auto"/>
                                <w:bottom w:val="none" w:sz="0" w:space="0" w:color="auto"/>
                                <w:right w:val="none" w:sz="0" w:space="0" w:color="auto"/>
                              </w:divBdr>
                              <w:divsChild>
                                <w:div w:id="997655170">
                                  <w:marLeft w:val="0"/>
                                  <w:marRight w:val="240"/>
                                  <w:marTop w:val="0"/>
                                  <w:marBottom w:val="0"/>
                                  <w:divBdr>
                                    <w:top w:val="none" w:sz="0" w:space="0" w:color="auto"/>
                                    <w:left w:val="none" w:sz="0" w:space="0" w:color="auto"/>
                                    <w:bottom w:val="none" w:sz="0" w:space="0" w:color="auto"/>
                                    <w:right w:val="none" w:sz="0" w:space="0" w:color="auto"/>
                                  </w:divBdr>
                                  <w:divsChild>
                                    <w:div w:id="99765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655177">
      <w:marLeft w:val="0"/>
      <w:marRight w:val="0"/>
      <w:marTop w:val="0"/>
      <w:marBottom w:val="0"/>
      <w:divBdr>
        <w:top w:val="none" w:sz="0" w:space="0" w:color="auto"/>
        <w:left w:val="none" w:sz="0" w:space="0" w:color="auto"/>
        <w:bottom w:val="none" w:sz="0" w:space="0" w:color="auto"/>
        <w:right w:val="none" w:sz="0" w:space="0" w:color="auto"/>
      </w:divBdr>
    </w:div>
    <w:div w:id="1573277572">
      <w:bodyDiv w:val="1"/>
      <w:marLeft w:val="0"/>
      <w:marRight w:val="0"/>
      <w:marTop w:val="0"/>
      <w:marBottom w:val="0"/>
      <w:divBdr>
        <w:top w:val="none" w:sz="0" w:space="0" w:color="auto"/>
        <w:left w:val="none" w:sz="0" w:space="0" w:color="auto"/>
        <w:bottom w:val="none" w:sz="0" w:space="0" w:color="auto"/>
        <w:right w:val="none" w:sz="0" w:space="0" w:color="auto"/>
      </w:divBdr>
    </w:div>
    <w:div w:id="178487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vn.medcom.dk/svn/releases/Standarder/Sundhedsjournal/Eksempler/" TargetMode="External"/><Relationship Id="rId18" Type="http://schemas.openxmlformats.org/officeDocument/2006/relationships/hyperlink" Target="https://svn.medcom.dk/svn/releases/Standarder/Sundhedsjournal/Schema/" TargetMode="External"/><Relationship Id="rId3" Type="http://schemas.openxmlformats.org/officeDocument/2006/relationships/customXml" Target="../customXml/item3.xml"/><Relationship Id="rId21" Type="http://schemas.openxmlformats.org/officeDocument/2006/relationships/hyperlink" Target="http://svn.medcom.dk/svn/qms/Offentlig/SOPer/SOP-7.2-MedComs%20test%20og%20certificering_godkendelse.docx"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svn.medcom.dk/svn/releases/Standarder/Sundhedsjournal/Dokumentation/" TargetMode="External"/><Relationship Id="rId2" Type="http://schemas.openxmlformats.org/officeDocument/2006/relationships/customXml" Target="../customXml/item2.xml"/><Relationship Id="rId16" Type="http://schemas.openxmlformats.org/officeDocument/2006/relationships/hyperlink" Target="http://svn.medcom.dk/svn/releases/Standarder/Syntaks%20og%20kommunikationsregler/XML/Dokumentation/synogkom.pdf" TargetMode="External"/><Relationship Id="rId20" Type="http://schemas.openxmlformats.org/officeDocument/2006/relationships/hyperlink" Target="https://svn.medcom.dk/svn/releases/Standarder/Sundhedsjournal/Baggrundsmaterial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vn.medcom.dk/svn/releases/Standarder/Sundhedsjournal/Eksempler/"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svn.medcom.dk/svn/releases/Standarder/Sundhedsjournal/Dokument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vn.medcom.dk/svn/releases/Standarder/Sundhedsjournal/Eksempler/"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Downloads\SKA-3.1.1-Den%20gode%20testprotokol%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F64338EE635486AB547736D5BC6CF72"/>
        <w:category>
          <w:name w:val="Generelt"/>
          <w:gallery w:val="placeholder"/>
        </w:category>
        <w:types>
          <w:type w:val="bbPlcHdr"/>
        </w:types>
        <w:behaviors>
          <w:behavior w:val="content"/>
        </w:behaviors>
        <w:guid w:val="{08563CC3-48CD-487E-ABF4-B36CFCDFC5C6}"/>
      </w:docPartPr>
      <w:docPartBody>
        <w:p w:rsidR="00BA585E" w:rsidRDefault="00CF23FB">
          <w:pPr>
            <w:pStyle w:val="1F64338EE635486AB547736D5BC6CF72"/>
          </w:pPr>
          <w:r>
            <w:rPr>
              <w:rStyle w:val="Pladsholdertekst"/>
              <w:rFonts w:eastAsia="Calibri"/>
            </w:rPr>
            <w:t xml:space="preserve">Indsæt </w:t>
          </w:r>
          <w:r w:rsidRPr="007F593B">
            <w:rPr>
              <w:rStyle w:val="Pladsholdertekst"/>
              <w:rFonts w:eastAsia="Calibri"/>
              <w:u w:val="single"/>
            </w:rPr>
            <w:t>her</w:t>
          </w:r>
          <w:r>
            <w:rPr>
              <w:rStyle w:val="Pladsholdertekst"/>
              <w:rFonts w:eastAsia="Calibri"/>
            </w:rPr>
            <w:t xml:space="preserve"> en kort beskrivelse af den standard som testprotokollen omfatter</w:t>
          </w:r>
          <w:r w:rsidRPr="008463E7">
            <w:rPr>
              <w:rStyle w:val="Pladsholdertekst"/>
              <w:rFonts w:eastAsia="Calibri"/>
            </w:rPr>
            <w:t>.</w:t>
          </w:r>
          <w:r>
            <w:rPr>
              <w:rFonts w:eastAsia="Calibri"/>
            </w:rPr>
            <w:br/>
          </w:r>
          <w:r w:rsidRPr="00CB7384">
            <w:rPr>
              <w:rStyle w:val="Pladsholdertekst"/>
              <w:rFonts w:eastAsia="Calibri"/>
              <w:b/>
              <w:bCs/>
            </w:rPr>
            <w:t xml:space="preserve">Eksempel: </w:t>
          </w:r>
          <w:r>
            <w:rPr>
              <w:rFonts w:eastAsia="Calibri"/>
            </w:rPr>
            <w:br/>
          </w:r>
          <w:r w:rsidRPr="007F593B">
            <w:rPr>
              <w:rStyle w:val="Pladsholdertekst"/>
              <w:rFonts w:eastAsia="Calibri"/>
              <w:i/>
              <w:iCs/>
            </w:rPr>
            <w:t>MedComs”EDI/XML hjemmepleje-sygehus standarder”, som omfatter indlæggelsesrapport, plejeforløbsplan, melding om færdigbehandling og udskrivningsrapport, samt de automatiserede advis meddelelser indlæggelsesadvis, indlæggelsessvar og udskrivningsadvis, bruges til at under den kommunikation, som finder sted mellem hjemmepleje og hospitalspersonale i forbindelse med indlæggelse og udskrivelse, når der er behov for at sende data fra enten hjemmepleje til sygehus eller fra sygehus til hjemmepleje</w:t>
          </w:r>
          <w:r w:rsidRPr="00376B48">
            <w:rPr>
              <w:rStyle w:val="Pladsholdertekst"/>
              <w:rFonts w:eastAsia="Calibri"/>
              <w:i/>
              <w:iCs/>
            </w:rPr>
            <w:t>.</w:t>
          </w:r>
        </w:p>
      </w:docPartBody>
    </w:docPart>
    <w:docPart>
      <w:docPartPr>
        <w:name w:val="940C1A7B82C444BEA62C6E0CA41C5657"/>
        <w:category>
          <w:name w:val="Generelt"/>
          <w:gallery w:val="placeholder"/>
        </w:category>
        <w:types>
          <w:type w:val="bbPlcHdr"/>
        </w:types>
        <w:behaviors>
          <w:behavior w:val="content"/>
        </w:behaviors>
        <w:guid w:val="{124D5642-26AC-4BFC-B81A-B7EF34844E62}"/>
      </w:docPartPr>
      <w:docPartBody>
        <w:p w:rsidR="00BA585E" w:rsidRDefault="00CF23FB">
          <w:pPr>
            <w:pStyle w:val="940C1A7B82C444BEA62C6E0CA41C5657"/>
          </w:pPr>
          <w:r>
            <w:rPr>
              <w:rStyle w:val="Pladsholdertekst"/>
              <w:rFonts w:eastAsia="Calibri"/>
            </w:rPr>
            <w:t>Testeksempel oversigt</w:t>
          </w:r>
        </w:p>
      </w:docPartBody>
    </w:docPart>
    <w:docPart>
      <w:docPartPr>
        <w:name w:val="A0567B6ADD834C51856A1C50F56C761C"/>
        <w:category>
          <w:name w:val="Generelt"/>
          <w:gallery w:val="placeholder"/>
        </w:category>
        <w:types>
          <w:type w:val="bbPlcHdr"/>
        </w:types>
        <w:behaviors>
          <w:behavior w:val="content"/>
        </w:behaviors>
        <w:guid w:val="{15001441-0C39-477A-8C7E-40E0F9190395}"/>
      </w:docPartPr>
      <w:docPartBody>
        <w:p w:rsidR="00BA585E" w:rsidRDefault="00F75742" w:rsidP="00F75742">
          <w:pPr>
            <w:pStyle w:val="A0567B6ADD834C51856A1C50F56C761C1"/>
          </w:pPr>
          <w:r>
            <w:rPr>
              <w:rStyle w:val="Pladsholdertekst"/>
              <w:rFonts w:eastAsia="Calibri"/>
            </w:rPr>
            <w:t>Udfyldes af leverandør</w:t>
          </w:r>
        </w:p>
      </w:docPartBody>
    </w:docPart>
    <w:docPart>
      <w:docPartPr>
        <w:name w:val="BF0AFF3AB00740E6A716F5A62ADE3DC9"/>
        <w:category>
          <w:name w:val="Generelt"/>
          <w:gallery w:val="placeholder"/>
        </w:category>
        <w:types>
          <w:type w:val="bbPlcHdr"/>
        </w:types>
        <w:behaviors>
          <w:behavior w:val="content"/>
        </w:behaviors>
        <w:guid w:val="{B6B2EBF4-7E95-4176-B94F-BBD2371EA970}"/>
      </w:docPartPr>
      <w:docPartBody>
        <w:p w:rsidR="00BA585E" w:rsidRDefault="00F75742" w:rsidP="00F75742">
          <w:pPr>
            <w:pStyle w:val="BF0AFF3AB00740E6A716F5A62ADE3DC91"/>
          </w:pPr>
          <w:r>
            <w:rPr>
              <w:rStyle w:val="Pladsholdertekst"/>
              <w:rFonts w:eastAsia="Calibri"/>
            </w:rPr>
            <w:t>Udfyldes af leverandør</w:t>
          </w:r>
        </w:p>
      </w:docPartBody>
    </w:docPart>
    <w:docPart>
      <w:docPartPr>
        <w:name w:val="B613E8D35B144F3F9231085A2C5140F1"/>
        <w:category>
          <w:name w:val="Generelt"/>
          <w:gallery w:val="placeholder"/>
        </w:category>
        <w:types>
          <w:type w:val="bbPlcHdr"/>
        </w:types>
        <w:behaviors>
          <w:behavior w:val="content"/>
        </w:behaviors>
        <w:guid w:val="{C83EDA44-819D-486F-8B44-0219A74FA856}"/>
      </w:docPartPr>
      <w:docPartBody>
        <w:p w:rsidR="00BA585E" w:rsidRDefault="00F75742" w:rsidP="00F75742">
          <w:pPr>
            <w:pStyle w:val="B613E8D35B144F3F9231085A2C5140F11"/>
          </w:pPr>
          <w:r>
            <w:rPr>
              <w:rStyle w:val="Pladsholdertekst"/>
              <w:rFonts w:eastAsia="Calibri"/>
            </w:rPr>
            <w:t>Udfyldes af leverandør</w:t>
          </w:r>
        </w:p>
      </w:docPartBody>
    </w:docPart>
    <w:docPart>
      <w:docPartPr>
        <w:name w:val="209E5F621289467CB307EDEE5CCF10BC"/>
        <w:category>
          <w:name w:val="Generelt"/>
          <w:gallery w:val="placeholder"/>
        </w:category>
        <w:types>
          <w:type w:val="bbPlcHdr"/>
        </w:types>
        <w:behaviors>
          <w:behavior w:val="content"/>
        </w:behaviors>
        <w:guid w:val="{C3A5EAA6-740A-4D05-B7EA-F3F719BB0FA3}"/>
      </w:docPartPr>
      <w:docPartBody>
        <w:p w:rsidR="00BA585E" w:rsidRDefault="00F75742" w:rsidP="00F75742">
          <w:pPr>
            <w:pStyle w:val="209E5F621289467CB307EDEE5CCF10BC1"/>
          </w:pPr>
          <w:r>
            <w:rPr>
              <w:rStyle w:val="Pladsholdertekst"/>
              <w:rFonts w:eastAsia="Calibri"/>
            </w:rPr>
            <w:t>Udfyldes af leverandør</w:t>
          </w:r>
        </w:p>
      </w:docPartBody>
    </w:docPart>
    <w:docPart>
      <w:docPartPr>
        <w:name w:val="CCEC908603994DE187808A752329B27E"/>
        <w:category>
          <w:name w:val="Generelt"/>
          <w:gallery w:val="placeholder"/>
        </w:category>
        <w:types>
          <w:type w:val="bbPlcHdr"/>
        </w:types>
        <w:behaviors>
          <w:behavior w:val="content"/>
        </w:behaviors>
        <w:guid w:val="{4BF271C4-C74D-4C3A-9C17-1205B956EE73}"/>
      </w:docPartPr>
      <w:docPartBody>
        <w:p w:rsidR="00BA585E" w:rsidRDefault="00F75742" w:rsidP="00F75742">
          <w:pPr>
            <w:pStyle w:val="CCEC908603994DE187808A752329B27E1"/>
          </w:pPr>
          <w:r>
            <w:rPr>
              <w:rStyle w:val="Pladsholdertekst"/>
              <w:rFonts w:eastAsia="Calibri"/>
            </w:rPr>
            <w:t>Udfyldes af leverandør</w:t>
          </w:r>
        </w:p>
      </w:docPartBody>
    </w:docPart>
    <w:docPart>
      <w:docPartPr>
        <w:name w:val="C789C362C9DD46C6943AB75835C52F38"/>
        <w:category>
          <w:name w:val="Generelt"/>
          <w:gallery w:val="placeholder"/>
        </w:category>
        <w:types>
          <w:type w:val="bbPlcHdr"/>
        </w:types>
        <w:behaviors>
          <w:behavior w:val="content"/>
        </w:behaviors>
        <w:guid w:val="{32927DAC-1758-4521-B259-F98DB6FD1791}"/>
      </w:docPartPr>
      <w:docPartBody>
        <w:p w:rsidR="00BA585E" w:rsidRDefault="00F75742" w:rsidP="00F75742">
          <w:pPr>
            <w:pStyle w:val="C789C362C9DD46C6943AB75835C52F381"/>
          </w:pPr>
          <w:r>
            <w:rPr>
              <w:rStyle w:val="Pladsholdertekst"/>
              <w:rFonts w:eastAsia="Calibri"/>
            </w:rPr>
            <w:t>Udfyldes af leverandør</w:t>
          </w:r>
        </w:p>
      </w:docPartBody>
    </w:docPart>
    <w:docPart>
      <w:docPartPr>
        <w:name w:val="307E9FF17C414D909BB6DA19D7AAE6B0"/>
        <w:category>
          <w:name w:val="Generelt"/>
          <w:gallery w:val="placeholder"/>
        </w:category>
        <w:types>
          <w:type w:val="bbPlcHdr"/>
        </w:types>
        <w:behaviors>
          <w:behavior w:val="content"/>
        </w:behaviors>
        <w:guid w:val="{39C5F7B6-C5D1-49D6-B64A-3AFFD6DDEDEB}"/>
      </w:docPartPr>
      <w:docPartBody>
        <w:p w:rsidR="00BA585E" w:rsidRDefault="00F75742" w:rsidP="00F75742">
          <w:pPr>
            <w:pStyle w:val="307E9FF17C414D909BB6DA19D7AAE6B01"/>
          </w:pPr>
          <w:r>
            <w:rPr>
              <w:rStyle w:val="Pladsholdertekst"/>
              <w:rFonts w:eastAsia="Calibri"/>
            </w:rPr>
            <w:t>Udfyldes af leverandør</w:t>
          </w:r>
        </w:p>
      </w:docPartBody>
    </w:docPart>
    <w:docPart>
      <w:docPartPr>
        <w:name w:val="D0144D1FF16D4D5483F0CCAD19DD8B62"/>
        <w:category>
          <w:name w:val="Generelt"/>
          <w:gallery w:val="placeholder"/>
        </w:category>
        <w:types>
          <w:type w:val="bbPlcHdr"/>
        </w:types>
        <w:behaviors>
          <w:behavior w:val="content"/>
        </w:behaviors>
        <w:guid w:val="{0DF1E8DE-9CF5-4CC5-B8AE-41B67A8F14A4}"/>
      </w:docPartPr>
      <w:docPartBody>
        <w:p w:rsidR="00BA585E" w:rsidRDefault="00F75742" w:rsidP="00F75742">
          <w:pPr>
            <w:pStyle w:val="D0144D1FF16D4D5483F0CCAD19DD8B621"/>
          </w:pPr>
          <w:r>
            <w:rPr>
              <w:rStyle w:val="Pladsholdertekst"/>
              <w:rFonts w:eastAsia="Calibri"/>
            </w:rPr>
            <w:t>Udfyldes af leverandør</w:t>
          </w:r>
        </w:p>
      </w:docPartBody>
    </w:docPart>
    <w:docPart>
      <w:docPartPr>
        <w:name w:val="6B427A36082E40328A18F00AE043F028"/>
        <w:category>
          <w:name w:val="Generelt"/>
          <w:gallery w:val="placeholder"/>
        </w:category>
        <w:types>
          <w:type w:val="bbPlcHdr"/>
        </w:types>
        <w:behaviors>
          <w:behavior w:val="content"/>
        </w:behaviors>
        <w:guid w:val="{622522B4-D730-458C-A9CE-6688AB5CB2BD}"/>
      </w:docPartPr>
      <w:docPartBody>
        <w:p w:rsidR="00BA585E" w:rsidRDefault="00CF23FB">
          <w:pPr>
            <w:pStyle w:val="6B427A36082E40328A18F00AE043F028"/>
          </w:pPr>
          <w:r w:rsidRPr="00687AC8">
            <w:rPr>
              <w:rStyle w:val="Pladsholdertekst"/>
            </w:rPr>
            <w:t>Klik eller tryk for at angive en dato.</w:t>
          </w:r>
        </w:p>
      </w:docPartBody>
    </w:docPart>
    <w:docPart>
      <w:docPartPr>
        <w:name w:val="E7C436BBE11B4CE18A4DA2AD39EC3514"/>
        <w:category>
          <w:name w:val="Generelt"/>
          <w:gallery w:val="placeholder"/>
        </w:category>
        <w:types>
          <w:type w:val="bbPlcHdr"/>
        </w:types>
        <w:behaviors>
          <w:behavior w:val="content"/>
        </w:behaviors>
        <w:guid w:val="{39BB465E-7092-46B6-BD43-3FC2618DA67A}"/>
      </w:docPartPr>
      <w:docPartBody>
        <w:p w:rsidR="00BA585E" w:rsidRDefault="00F75742" w:rsidP="00F75742">
          <w:pPr>
            <w:pStyle w:val="E7C436BBE11B4CE18A4DA2AD39EC35141"/>
          </w:pPr>
          <w:r>
            <w:rPr>
              <w:rStyle w:val="Pladsholdertekst"/>
              <w:rFonts w:eastAsia="Calibri"/>
            </w:rPr>
            <w:t>F.eks. hos MedCom</w:t>
          </w:r>
        </w:p>
      </w:docPartBody>
    </w:docPart>
    <w:docPart>
      <w:docPartPr>
        <w:name w:val="2DD48818BAFB41C6A33C0B39C421662A"/>
        <w:category>
          <w:name w:val="Generelt"/>
          <w:gallery w:val="placeholder"/>
        </w:category>
        <w:types>
          <w:type w:val="bbPlcHdr"/>
        </w:types>
        <w:behaviors>
          <w:behavior w:val="content"/>
        </w:behaviors>
        <w:guid w:val="{913890D1-36D1-4563-BD5E-7AD8A6EC37A9}"/>
      </w:docPartPr>
      <w:docPartBody>
        <w:p w:rsidR="00BA585E" w:rsidRDefault="00F75742" w:rsidP="00F75742">
          <w:pPr>
            <w:pStyle w:val="2DD48818BAFB41C6A33C0B39C421662A1"/>
          </w:pPr>
          <w:r w:rsidRPr="00DF591E">
            <w:rPr>
              <w:rFonts w:cstheme="minorHAnsi"/>
              <w:color w:val="808080" w:themeColor="background1" w:themeShade="80"/>
            </w:rPr>
            <w:t>Her kan MedCom skrive en bemærkning</w:t>
          </w:r>
          <w:r w:rsidRPr="008463E7">
            <w:rPr>
              <w:rStyle w:val="Pladsholdertekst"/>
              <w:rFonts w:eastAsia="Calibri"/>
            </w:rPr>
            <w:t>.</w:t>
          </w:r>
          <w:r>
            <w:rPr>
              <w:rStyle w:val="Pladsholdertekst"/>
              <w:rFonts w:eastAsia="Calibri"/>
            </w:rPr>
            <w:t xml:space="preserve"> Hvis testen ikke godkendes, er det vigtigt at skrive en anbefaling om leverandørens anvendelse, f.eks. at denne standard anbefaler MedCom ikke sat i daglig drift, da den testede løsning vil kunne give driftsforstyrrelser</w:t>
          </w:r>
          <w:r w:rsidRPr="000C28CA">
            <w:rPr>
              <w:rStyle w:val="Pladsholdertekst"/>
              <w:rFonts w:eastAsia="Calibri"/>
            </w:rPr>
            <w:t>.</w:t>
          </w:r>
        </w:p>
      </w:docPartBody>
    </w:docPart>
    <w:docPart>
      <w:docPartPr>
        <w:name w:val="35B490C7D17C404EBF6827D559235B86"/>
        <w:category>
          <w:name w:val="Generelt"/>
          <w:gallery w:val="placeholder"/>
        </w:category>
        <w:types>
          <w:type w:val="bbPlcHdr"/>
        </w:types>
        <w:behaviors>
          <w:behavior w:val="content"/>
        </w:behaviors>
        <w:guid w:val="{A383605F-0652-4BE0-BBBF-15813C174421}"/>
      </w:docPartPr>
      <w:docPartBody>
        <w:p w:rsidR="00BA585E" w:rsidRDefault="00F75742" w:rsidP="00F75742">
          <w:pPr>
            <w:pStyle w:val="35B490C7D17C404EBF6827D559235B861"/>
          </w:pPr>
          <w:r w:rsidRPr="00DF591E">
            <w:rPr>
              <w:rFonts w:cstheme="minorHAnsi"/>
              <w:color w:val="808080" w:themeColor="background1" w:themeShade="80"/>
            </w:rPr>
            <w:t xml:space="preserve">Navnet på MedCom’s ansvarlige </w:t>
          </w:r>
          <w:r>
            <w:rPr>
              <w:rFonts w:cstheme="minorHAnsi"/>
              <w:color w:val="808080" w:themeColor="background1" w:themeShade="80"/>
            </w:rPr>
            <w:t xml:space="preserve">(initialer) </w:t>
          </w:r>
          <w:r w:rsidRPr="00DF591E">
            <w:rPr>
              <w:rFonts w:cstheme="minorHAnsi"/>
              <w:color w:val="808080" w:themeColor="background1" w:themeShade="80"/>
            </w:rPr>
            <w:t>for denne test</w:t>
          </w:r>
          <w:r>
            <w:rPr>
              <w:rFonts w:cstheme="minorHAnsi"/>
              <w:color w:val="808080" w:themeColor="background1" w:themeShade="80"/>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00000000" w:usb1="5000A1FF" w:usb2="00000000" w:usb3="00000000" w:csb0="000001BF" w:csb1="00000000"/>
  </w:font>
  <w:font w:name="Gotham Light">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Roboto Light">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742"/>
    <w:rsid w:val="00062830"/>
    <w:rsid w:val="001934D1"/>
    <w:rsid w:val="00236F21"/>
    <w:rsid w:val="00254078"/>
    <w:rsid w:val="003B65A9"/>
    <w:rsid w:val="004A5D7E"/>
    <w:rsid w:val="004E49A5"/>
    <w:rsid w:val="005A75AC"/>
    <w:rsid w:val="00666BC2"/>
    <w:rsid w:val="006872DC"/>
    <w:rsid w:val="0090496F"/>
    <w:rsid w:val="009A3398"/>
    <w:rsid w:val="00AB71FB"/>
    <w:rsid w:val="00BA585E"/>
    <w:rsid w:val="00CD21B2"/>
    <w:rsid w:val="00CF23FB"/>
    <w:rsid w:val="00D9795A"/>
    <w:rsid w:val="00E95060"/>
    <w:rsid w:val="00F72A2A"/>
    <w:rsid w:val="00F7574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F75742"/>
    <w:rPr>
      <w:color w:val="808080"/>
    </w:rPr>
  </w:style>
  <w:style w:type="paragraph" w:customStyle="1" w:styleId="1F64338EE635486AB547736D5BC6CF72">
    <w:name w:val="1F64338EE635486AB547736D5BC6CF72"/>
  </w:style>
  <w:style w:type="paragraph" w:customStyle="1" w:styleId="940C1A7B82C444BEA62C6E0CA41C5657">
    <w:name w:val="940C1A7B82C444BEA62C6E0CA41C5657"/>
  </w:style>
  <w:style w:type="paragraph" w:customStyle="1" w:styleId="2651B48B961543198B9EB723F848EC1B">
    <w:name w:val="2651B48B961543198B9EB723F848EC1B"/>
  </w:style>
  <w:style w:type="paragraph" w:customStyle="1" w:styleId="661246BDCBE84F89AF301612C90C8DED">
    <w:name w:val="661246BDCBE84F89AF301612C90C8DED"/>
  </w:style>
  <w:style w:type="paragraph" w:customStyle="1" w:styleId="D21CB078AC3C44DD898E0275B779FA41">
    <w:name w:val="D21CB078AC3C44DD898E0275B779FA41"/>
  </w:style>
  <w:style w:type="paragraph" w:customStyle="1" w:styleId="2684260A23774B49B22E179D626001FC">
    <w:name w:val="2684260A23774B49B22E179D626001FC"/>
  </w:style>
  <w:style w:type="paragraph" w:customStyle="1" w:styleId="A5BFF554B1A3426587E79D222EE60C80">
    <w:name w:val="A5BFF554B1A3426587E79D222EE60C80"/>
  </w:style>
  <w:style w:type="paragraph" w:customStyle="1" w:styleId="8D547661C288416A95D18E104406C802">
    <w:name w:val="8D547661C288416A95D18E104406C802"/>
  </w:style>
  <w:style w:type="paragraph" w:customStyle="1" w:styleId="C0016EDFDA374DF9AE9B4214F64DE3D1">
    <w:name w:val="C0016EDFDA374DF9AE9B4214F64DE3D1"/>
  </w:style>
  <w:style w:type="paragraph" w:customStyle="1" w:styleId="556711CAFD9040F7BAC8AAED0AED7B0B">
    <w:name w:val="556711CAFD9040F7BAC8AAED0AED7B0B"/>
  </w:style>
  <w:style w:type="paragraph" w:customStyle="1" w:styleId="5DEDA5519B9A43EA91E216AC298C7F2F">
    <w:name w:val="5DEDA5519B9A43EA91E216AC298C7F2F"/>
  </w:style>
  <w:style w:type="paragraph" w:customStyle="1" w:styleId="A0567B6ADD834C51856A1C50F56C761C">
    <w:name w:val="A0567B6ADD834C51856A1C50F56C761C"/>
  </w:style>
  <w:style w:type="paragraph" w:customStyle="1" w:styleId="BF0AFF3AB00740E6A716F5A62ADE3DC9">
    <w:name w:val="BF0AFF3AB00740E6A716F5A62ADE3DC9"/>
  </w:style>
  <w:style w:type="paragraph" w:customStyle="1" w:styleId="B613E8D35B144F3F9231085A2C5140F1">
    <w:name w:val="B613E8D35B144F3F9231085A2C5140F1"/>
  </w:style>
  <w:style w:type="paragraph" w:customStyle="1" w:styleId="209E5F621289467CB307EDEE5CCF10BC">
    <w:name w:val="209E5F621289467CB307EDEE5CCF10BC"/>
  </w:style>
  <w:style w:type="paragraph" w:customStyle="1" w:styleId="CCEC908603994DE187808A752329B27E">
    <w:name w:val="CCEC908603994DE187808A752329B27E"/>
  </w:style>
  <w:style w:type="paragraph" w:customStyle="1" w:styleId="C789C362C9DD46C6943AB75835C52F38">
    <w:name w:val="C789C362C9DD46C6943AB75835C52F38"/>
  </w:style>
  <w:style w:type="paragraph" w:customStyle="1" w:styleId="307E9FF17C414D909BB6DA19D7AAE6B0">
    <w:name w:val="307E9FF17C414D909BB6DA19D7AAE6B0"/>
  </w:style>
  <w:style w:type="paragraph" w:customStyle="1" w:styleId="D0144D1FF16D4D5483F0CCAD19DD8B62">
    <w:name w:val="D0144D1FF16D4D5483F0CCAD19DD8B62"/>
  </w:style>
  <w:style w:type="paragraph" w:customStyle="1" w:styleId="6B427A36082E40328A18F00AE043F028">
    <w:name w:val="6B427A36082E40328A18F00AE043F028"/>
  </w:style>
  <w:style w:type="paragraph" w:customStyle="1" w:styleId="E7C436BBE11B4CE18A4DA2AD39EC3514">
    <w:name w:val="E7C436BBE11B4CE18A4DA2AD39EC3514"/>
  </w:style>
  <w:style w:type="paragraph" w:customStyle="1" w:styleId="2DD48818BAFB41C6A33C0B39C421662A">
    <w:name w:val="2DD48818BAFB41C6A33C0B39C421662A"/>
  </w:style>
  <w:style w:type="paragraph" w:customStyle="1" w:styleId="35B490C7D17C404EBF6827D559235B86">
    <w:name w:val="35B490C7D17C404EBF6827D559235B86"/>
  </w:style>
  <w:style w:type="paragraph" w:customStyle="1" w:styleId="E4B734DBCB12465385C50B111A404A16">
    <w:name w:val="E4B734DBCB12465385C50B111A404A16"/>
  </w:style>
  <w:style w:type="paragraph" w:customStyle="1" w:styleId="EB5595EBCFDB40728EA6C302098FB6BE">
    <w:name w:val="EB5595EBCFDB40728EA6C302098FB6BE"/>
  </w:style>
  <w:style w:type="paragraph" w:customStyle="1" w:styleId="A9B9DBED7D574C8780B70C04E1A447BC">
    <w:name w:val="A9B9DBED7D574C8780B70C04E1A447BC"/>
  </w:style>
  <w:style w:type="paragraph" w:customStyle="1" w:styleId="7015A9A95B6141C88FD3A4A02887097D">
    <w:name w:val="7015A9A95B6141C88FD3A4A02887097D"/>
  </w:style>
  <w:style w:type="paragraph" w:customStyle="1" w:styleId="C5A87B3B6C474E8486BAD7C2DF367FF5">
    <w:name w:val="C5A87B3B6C474E8486BAD7C2DF367FF5"/>
  </w:style>
  <w:style w:type="paragraph" w:customStyle="1" w:styleId="DC53112BB0E34F9CBBDF27CF571D28C4">
    <w:name w:val="DC53112BB0E34F9CBBDF27CF571D28C4"/>
  </w:style>
  <w:style w:type="paragraph" w:customStyle="1" w:styleId="EF05E6DF3D264BAFA216FC64BB916D15">
    <w:name w:val="EF05E6DF3D264BAFA216FC64BB916D15"/>
  </w:style>
  <w:style w:type="paragraph" w:customStyle="1" w:styleId="19E8871C96494BC19B224660A6611281">
    <w:name w:val="19E8871C96494BC19B224660A6611281"/>
  </w:style>
  <w:style w:type="paragraph" w:customStyle="1" w:styleId="3652E9C6CE0049E5AC99EE749798FFE4">
    <w:name w:val="3652E9C6CE0049E5AC99EE749798FFE4"/>
  </w:style>
  <w:style w:type="paragraph" w:customStyle="1" w:styleId="38D2ED149A694C0A9BC0A41C170A5E29">
    <w:name w:val="38D2ED149A694C0A9BC0A41C170A5E29"/>
  </w:style>
  <w:style w:type="paragraph" w:customStyle="1" w:styleId="2D649398141C4408A13418A101630C01">
    <w:name w:val="2D649398141C4408A13418A101630C01"/>
  </w:style>
  <w:style w:type="paragraph" w:customStyle="1" w:styleId="2B63E64340A446DA8EFAF100E27CA0F4">
    <w:name w:val="2B63E64340A446DA8EFAF100E27CA0F4"/>
  </w:style>
  <w:style w:type="paragraph" w:customStyle="1" w:styleId="A0567B6ADD834C51856A1C50F56C761C1">
    <w:name w:val="A0567B6ADD834C51856A1C50F56C761C1"/>
    <w:rsid w:val="00F75742"/>
    <w:pPr>
      <w:spacing w:before="60" w:after="120" w:line="240" w:lineRule="auto"/>
    </w:pPr>
    <w:rPr>
      <w:rFonts w:eastAsia="Times New Roman" w:cs="Times New Roman"/>
      <w:szCs w:val="24"/>
      <w:lang w:eastAsia="en-US"/>
    </w:rPr>
  </w:style>
  <w:style w:type="paragraph" w:customStyle="1" w:styleId="BF0AFF3AB00740E6A716F5A62ADE3DC91">
    <w:name w:val="BF0AFF3AB00740E6A716F5A62ADE3DC91"/>
    <w:rsid w:val="00F75742"/>
    <w:pPr>
      <w:spacing w:before="60" w:after="120" w:line="240" w:lineRule="auto"/>
    </w:pPr>
    <w:rPr>
      <w:rFonts w:eastAsia="Times New Roman" w:cs="Times New Roman"/>
      <w:szCs w:val="24"/>
      <w:lang w:eastAsia="en-US"/>
    </w:rPr>
  </w:style>
  <w:style w:type="paragraph" w:customStyle="1" w:styleId="B613E8D35B144F3F9231085A2C5140F11">
    <w:name w:val="B613E8D35B144F3F9231085A2C5140F11"/>
    <w:rsid w:val="00F75742"/>
    <w:pPr>
      <w:spacing w:before="60" w:after="120" w:line="240" w:lineRule="auto"/>
    </w:pPr>
    <w:rPr>
      <w:rFonts w:eastAsia="Times New Roman" w:cs="Times New Roman"/>
      <w:szCs w:val="24"/>
      <w:lang w:eastAsia="en-US"/>
    </w:rPr>
  </w:style>
  <w:style w:type="paragraph" w:customStyle="1" w:styleId="209E5F621289467CB307EDEE5CCF10BC1">
    <w:name w:val="209E5F621289467CB307EDEE5CCF10BC1"/>
    <w:rsid w:val="00F75742"/>
    <w:pPr>
      <w:spacing w:before="60" w:after="120" w:line="240" w:lineRule="auto"/>
    </w:pPr>
    <w:rPr>
      <w:rFonts w:eastAsia="Times New Roman" w:cs="Times New Roman"/>
      <w:szCs w:val="24"/>
      <w:lang w:eastAsia="en-US"/>
    </w:rPr>
  </w:style>
  <w:style w:type="paragraph" w:customStyle="1" w:styleId="CCEC908603994DE187808A752329B27E1">
    <w:name w:val="CCEC908603994DE187808A752329B27E1"/>
    <w:rsid w:val="00F75742"/>
    <w:pPr>
      <w:spacing w:before="60" w:after="120" w:line="240" w:lineRule="auto"/>
    </w:pPr>
    <w:rPr>
      <w:rFonts w:eastAsia="Times New Roman" w:cs="Times New Roman"/>
      <w:szCs w:val="24"/>
      <w:lang w:eastAsia="en-US"/>
    </w:rPr>
  </w:style>
  <w:style w:type="paragraph" w:customStyle="1" w:styleId="C789C362C9DD46C6943AB75835C52F381">
    <w:name w:val="C789C362C9DD46C6943AB75835C52F381"/>
    <w:rsid w:val="00F75742"/>
    <w:pPr>
      <w:spacing w:before="60" w:after="120" w:line="240" w:lineRule="auto"/>
    </w:pPr>
    <w:rPr>
      <w:rFonts w:eastAsia="Times New Roman" w:cs="Times New Roman"/>
      <w:szCs w:val="24"/>
      <w:lang w:eastAsia="en-US"/>
    </w:rPr>
  </w:style>
  <w:style w:type="paragraph" w:customStyle="1" w:styleId="307E9FF17C414D909BB6DA19D7AAE6B01">
    <w:name w:val="307E9FF17C414D909BB6DA19D7AAE6B01"/>
    <w:rsid w:val="00F75742"/>
    <w:pPr>
      <w:spacing w:before="60" w:after="120" w:line="240" w:lineRule="auto"/>
    </w:pPr>
    <w:rPr>
      <w:rFonts w:eastAsia="Times New Roman" w:cs="Times New Roman"/>
      <w:szCs w:val="24"/>
      <w:lang w:eastAsia="en-US"/>
    </w:rPr>
  </w:style>
  <w:style w:type="paragraph" w:customStyle="1" w:styleId="D0144D1FF16D4D5483F0CCAD19DD8B621">
    <w:name w:val="D0144D1FF16D4D5483F0CCAD19DD8B621"/>
    <w:rsid w:val="00F75742"/>
    <w:pPr>
      <w:spacing w:before="60" w:after="120" w:line="240" w:lineRule="auto"/>
    </w:pPr>
    <w:rPr>
      <w:rFonts w:eastAsia="Times New Roman" w:cs="Times New Roman"/>
      <w:szCs w:val="24"/>
      <w:lang w:eastAsia="en-US"/>
    </w:rPr>
  </w:style>
  <w:style w:type="paragraph" w:customStyle="1" w:styleId="E7C436BBE11B4CE18A4DA2AD39EC35141">
    <w:name w:val="E7C436BBE11B4CE18A4DA2AD39EC35141"/>
    <w:rsid w:val="00F75742"/>
    <w:pPr>
      <w:spacing w:before="60" w:after="120" w:line="240" w:lineRule="auto"/>
    </w:pPr>
    <w:rPr>
      <w:rFonts w:eastAsia="Times New Roman" w:cs="Times New Roman"/>
      <w:szCs w:val="24"/>
      <w:lang w:eastAsia="en-US"/>
    </w:rPr>
  </w:style>
  <w:style w:type="paragraph" w:customStyle="1" w:styleId="2DD48818BAFB41C6A33C0B39C421662A1">
    <w:name w:val="2DD48818BAFB41C6A33C0B39C421662A1"/>
    <w:rsid w:val="00F75742"/>
    <w:pPr>
      <w:spacing w:before="60" w:after="120" w:line="240" w:lineRule="auto"/>
    </w:pPr>
    <w:rPr>
      <w:rFonts w:eastAsia="Times New Roman" w:cs="Times New Roman"/>
      <w:szCs w:val="24"/>
      <w:lang w:eastAsia="en-US"/>
    </w:rPr>
  </w:style>
  <w:style w:type="paragraph" w:customStyle="1" w:styleId="35B490C7D17C404EBF6827D559235B861">
    <w:name w:val="35B490C7D17C404EBF6827D559235B861"/>
    <w:rsid w:val="00F75742"/>
    <w:pPr>
      <w:spacing w:before="60" w:after="120" w:line="240" w:lineRule="auto"/>
    </w:pPr>
    <w:rPr>
      <w:rFonts w:eastAsia="Times New Roman" w:cs="Times New Roman"/>
      <w:szCs w:val="24"/>
      <w:lang w:eastAsia="en-US"/>
    </w:rPr>
  </w:style>
  <w:style w:type="paragraph" w:customStyle="1" w:styleId="E4B734DBCB12465385C50B111A404A161">
    <w:name w:val="E4B734DBCB12465385C50B111A404A161"/>
    <w:rsid w:val="00F75742"/>
    <w:pPr>
      <w:spacing w:before="60" w:after="120" w:line="240" w:lineRule="auto"/>
    </w:pPr>
    <w:rPr>
      <w:rFonts w:eastAsia="Times New Roman" w:cs="Times New Roman"/>
      <w:szCs w:val="24"/>
      <w:lang w:eastAsia="en-US"/>
    </w:rPr>
  </w:style>
  <w:style w:type="paragraph" w:customStyle="1" w:styleId="EB5595EBCFDB40728EA6C302098FB6BE1">
    <w:name w:val="EB5595EBCFDB40728EA6C302098FB6BE1"/>
    <w:rsid w:val="00F75742"/>
    <w:pPr>
      <w:spacing w:before="60" w:after="120" w:line="240" w:lineRule="auto"/>
    </w:pPr>
    <w:rPr>
      <w:rFonts w:eastAsia="Times New Roman" w:cs="Times New Roman"/>
      <w:szCs w:val="24"/>
      <w:lang w:eastAsia="en-US"/>
    </w:rPr>
  </w:style>
  <w:style w:type="paragraph" w:customStyle="1" w:styleId="A9B9DBED7D574C8780B70C04E1A447BC1">
    <w:name w:val="A9B9DBED7D574C8780B70C04E1A447BC1"/>
    <w:rsid w:val="00F75742"/>
    <w:pPr>
      <w:spacing w:before="60" w:after="120" w:line="240" w:lineRule="auto"/>
    </w:pPr>
    <w:rPr>
      <w:rFonts w:eastAsia="Times New Roman" w:cs="Times New Roman"/>
      <w:szCs w:val="24"/>
      <w:lang w:eastAsia="en-US"/>
    </w:rPr>
  </w:style>
  <w:style w:type="paragraph" w:customStyle="1" w:styleId="7015A9A95B6141C88FD3A4A02887097D1">
    <w:name w:val="7015A9A95B6141C88FD3A4A02887097D1"/>
    <w:rsid w:val="00F75742"/>
    <w:pPr>
      <w:spacing w:before="60" w:after="120" w:line="240" w:lineRule="auto"/>
    </w:pPr>
    <w:rPr>
      <w:rFonts w:eastAsia="Times New Roman" w:cs="Times New Roman"/>
      <w:szCs w:val="24"/>
      <w:lang w:eastAsia="en-US"/>
    </w:rPr>
  </w:style>
  <w:style w:type="paragraph" w:customStyle="1" w:styleId="C5A87B3B6C474E8486BAD7C2DF367FF51">
    <w:name w:val="C5A87B3B6C474E8486BAD7C2DF367FF51"/>
    <w:rsid w:val="00F75742"/>
    <w:pPr>
      <w:spacing w:before="60" w:after="120" w:line="240" w:lineRule="auto"/>
    </w:pPr>
    <w:rPr>
      <w:rFonts w:eastAsia="Times New Roman" w:cs="Times New Roman"/>
      <w:szCs w:val="24"/>
      <w:lang w:eastAsia="en-US"/>
    </w:rPr>
  </w:style>
  <w:style w:type="paragraph" w:customStyle="1" w:styleId="DC53112BB0E34F9CBBDF27CF571D28C41">
    <w:name w:val="DC53112BB0E34F9CBBDF27CF571D28C41"/>
    <w:rsid w:val="00F75742"/>
    <w:pPr>
      <w:spacing w:before="60" w:after="120" w:line="240" w:lineRule="auto"/>
    </w:pPr>
    <w:rPr>
      <w:rFonts w:eastAsia="Times New Roman" w:cs="Times New Roman"/>
      <w:szCs w:val="24"/>
      <w:lang w:eastAsia="en-US"/>
    </w:rPr>
  </w:style>
  <w:style w:type="paragraph" w:customStyle="1" w:styleId="EF05E6DF3D264BAFA216FC64BB916D151">
    <w:name w:val="EF05E6DF3D264BAFA216FC64BB916D151"/>
    <w:rsid w:val="00F75742"/>
    <w:pPr>
      <w:spacing w:before="60" w:after="120" w:line="240" w:lineRule="auto"/>
    </w:pPr>
    <w:rPr>
      <w:rFonts w:eastAsia="Times New Roman" w:cs="Times New Roman"/>
      <w:szCs w:val="24"/>
      <w:lang w:eastAsia="en-US"/>
    </w:rPr>
  </w:style>
  <w:style w:type="paragraph" w:customStyle="1" w:styleId="19E8871C96494BC19B224660A66112811">
    <w:name w:val="19E8871C96494BC19B224660A66112811"/>
    <w:rsid w:val="00F75742"/>
    <w:pPr>
      <w:spacing w:before="60" w:after="120" w:line="240" w:lineRule="auto"/>
    </w:pPr>
    <w:rPr>
      <w:rFonts w:eastAsia="Times New Roman" w:cs="Times New Roman"/>
      <w:szCs w:val="24"/>
      <w:lang w:eastAsia="en-US"/>
    </w:rPr>
  </w:style>
  <w:style w:type="paragraph" w:customStyle="1" w:styleId="3652E9C6CE0049E5AC99EE749798FFE41">
    <w:name w:val="3652E9C6CE0049E5AC99EE749798FFE41"/>
    <w:rsid w:val="00F75742"/>
    <w:pPr>
      <w:spacing w:before="60" w:after="120" w:line="240" w:lineRule="auto"/>
    </w:pPr>
    <w:rPr>
      <w:rFonts w:eastAsia="Times New Roman" w:cs="Times New Roman"/>
      <w:szCs w:val="24"/>
      <w:lang w:eastAsia="en-US"/>
    </w:rPr>
  </w:style>
  <w:style w:type="paragraph" w:customStyle="1" w:styleId="38D2ED149A694C0A9BC0A41C170A5E291">
    <w:name w:val="38D2ED149A694C0A9BC0A41C170A5E291"/>
    <w:rsid w:val="00F75742"/>
    <w:pPr>
      <w:spacing w:before="60" w:after="120" w:line="240" w:lineRule="auto"/>
    </w:pPr>
    <w:rPr>
      <w:rFonts w:eastAsia="Times New Roman" w:cs="Times New Roman"/>
      <w:szCs w:val="24"/>
      <w:lang w:eastAsia="en-US"/>
    </w:rPr>
  </w:style>
  <w:style w:type="paragraph" w:customStyle="1" w:styleId="2D649398141C4408A13418A101630C011">
    <w:name w:val="2D649398141C4408A13418A101630C011"/>
    <w:rsid w:val="00F75742"/>
    <w:pPr>
      <w:spacing w:before="60" w:after="120" w:line="240" w:lineRule="auto"/>
    </w:pPr>
    <w:rPr>
      <w:rFonts w:eastAsia="Times New Roman" w:cs="Times New Roman"/>
      <w:szCs w:val="24"/>
      <w:lang w:eastAsia="en-US"/>
    </w:rPr>
  </w:style>
  <w:style w:type="paragraph" w:customStyle="1" w:styleId="2B63E64340A446DA8EFAF100E27CA0F41">
    <w:name w:val="2B63E64340A446DA8EFAF100E27CA0F41"/>
    <w:rsid w:val="00F75742"/>
    <w:pPr>
      <w:spacing w:before="60" w:after="120" w:line="240" w:lineRule="auto"/>
    </w:pPr>
    <w:rPr>
      <w:rFonts w:eastAsia="Times New Roman" w:cs="Times New Roman"/>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b:Source>
    <b:Tag>Pladsholder1</b:Tag>
    <b:SourceType>Misc</b:SourceType>
    <b:Guid>{37915A7A-3174-4373-9E3F-6F4332013203}</b:Guid>
    <b:RefOrder>1</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E3475DDB9FC3374A86797EFF5A4D223A" ma:contentTypeVersion="2" ma:contentTypeDescription="Opret et nyt dokument." ma:contentTypeScope="" ma:versionID="8002c92eff6bab536971a693cc45aa4a">
  <xsd:schema xmlns:xsd="http://www.w3.org/2001/XMLSchema" xmlns:xs="http://www.w3.org/2001/XMLSchema" xmlns:p="http://schemas.microsoft.com/office/2006/metadata/properties" xmlns:ns2="20672346-d0d6-43d6-a402-885c2624d620" targetNamespace="http://schemas.microsoft.com/office/2006/metadata/properties" ma:root="true" ma:fieldsID="15e3bb03a7e40381eb7caddd6ce4b036" ns2:_="">
    <xsd:import namespace="20672346-d0d6-43d6-a402-885c2624d62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672346-d0d6-43d6-a402-885c2624d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4F1E69-E604-46FA-9BF3-6444360AB7A5}">
  <ds:schemaRefs>
    <ds:schemaRef ds:uri="20672346-d0d6-43d6-a402-885c2624d620"/>
    <ds:schemaRef ds:uri="http://purl.org/dc/terms/"/>
    <ds:schemaRef ds:uri="http://www.w3.org/XML/1998/namespace"/>
    <ds:schemaRef ds:uri="http://schemas.microsoft.com/office/2006/metadata/properties"/>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191ED0B2-9F9D-4AE3-A2B5-513EC633B352}">
  <ds:schemaRefs>
    <ds:schemaRef ds:uri="http://schemas.openxmlformats.org/officeDocument/2006/bibliography"/>
  </ds:schemaRefs>
</ds:datastoreItem>
</file>

<file path=customXml/itemProps3.xml><?xml version="1.0" encoding="utf-8"?>
<ds:datastoreItem xmlns:ds="http://schemas.openxmlformats.org/officeDocument/2006/customXml" ds:itemID="{EA330951-2145-4A74-9D04-877987BEAA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672346-d0d6-43d6-a402-885c2624d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109A08-8EAD-4286-A9C7-2562B8A4C0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SKA-3.1.1-Den gode testprotokol (25)</Template>
  <TotalTime>5</TotalTime>
  <Pages>43</Pages>
  <Words>5180</Words>
  <Characters>31605</Characters>
  <Application>Microsoft Office Word</Application>
  <DocSecurity>0</DocSecurity>
  <Lines>263</Lines>
  <Paragraphs>73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MedCom</vt:lpstr>
      <vt:lpstr>MedCom</vt:lpstr>
    </vt:vector>
  </TitlesOfParts>
  <Company/>
  <LinksUpToDate>false</LinksUpToDate>
  <CharactersWithSpaces>36712</CharactersWithSpaces>
  <SharedDoc>false</SharedDoc>
  <HLinks>
    <vt:vector size="114" baseType="variant">
      <vt:variant>
        <vt:i4>3276864</vt:i4>
      </vt:variant>
      <vt:variant>
        <vt:i4>150</vt:i4>
      </vt:variant>
      <vt:variant>
        <vt:i4>0</vt:i4>
      </vt:variant>
      <vt:variant>
        <vt:i4>5</vt:i4>
      </vt:variant>
      <vt:variant>
        <vt:lpwstr>http://svn.medcom.dk/svn/qms/Offentlig/SOPer/SOP-7.2-MedComs test og certificering_godkendelse.docx</vt:lpwstr>
      </vt:variant>
      <vt:variant>
        <vt:lpwstr/>
      </vt:variant>
      <vt:variant>
        <vt:i4>3735608</vt:i4>
      </vt:variant>
      <vt:variant>
        <vt:i4>147</vt:i4>
      </vt:variant>
      <vt:variant>
        <vt:i4>0</vt:i4>
      </vt:variant>
      <vt:variant>
        <vt:i4>5</vt:i4>
      </vt:variant>
      <vt:variant>
        <vt:lpwstr>http://testtool.medcom.dk/</vt:lpwstr>
      </vt:variant>
      <vt:variant>
        <vt:lpwstr/>
      </vt:variant>
      <vt:variant>
        <vt:i4>6750266</vt:i4>
      </vt:variant>
      <vt:variant>
        <vt:i4>144</vt:i4>
      </vt:variant>
      <vt:variant>
        <vt:i4>0</vt:i4>
      </vt:variant>
      <vt:variant>
        <vt:i4>5</vt:i4>
      </vt:variant>
      <vt:variant>
        <vt:lpwstr>http://testtools.medcom.dk/</vt:lpwstr>
      </vt:variant>
      <vt:variant>
        <vt:lpwstr/>
      </vt:variant>
      <vt:variant>
        <vt:i4>1835077</vt:i4>
      </vt:variant>
      <vt:variant>
        <vt:i4>141</vt:i4>
      </vt:variant>
      <vt:variant>
        <vt:i4>0</vt:i4>
      </vt:variant>
      <vt:variant>
        <vt:i4>5</vt:i4>
      </vt:variant>
      <vt:variant>
        <vt:lpwstr>http://xml.medcom.dk/</vt:lpwstr>
      </vt:variant>
      <vt:variant>
        <vt:lpwstr/>
      </vt:variant>
      <vt:variant>
        <vt:i4>1245234</vt:i4>
      </vt:variant>
      <vt:variant>
        <vt:i4>134</vt:i4>
      </vt:variant>
      <vt:variant>
        <vt:i4>0</vt:i4>
      </vt:variant>
      <vt:variant>
        <vt:i4>5</vt:i4>
      </vt:variant>
      <vt:variant>
        <vt:lpwstr/>
      </vt:variant>
      <vt:variant>
        <vt:lpwstr>_Toc49741900</vt:lpwstr>
      </vt:variant>
      <vt:variant>
        <vt:i4>1769531</vt:i4>
      </vt:variant>
      <vt:variant>
        <vt:i4>128</vt:i4>
      </vt:variant>
      <vt:variant>
        <vt:i4>0</vt:i4>
      </vt:variant>
      <vt:variant>
        <vt:i4>5</vt:i4>
      </vt:variant>
      <vt:variant>
        <vt:lpwstr/>
      </vt:variant>
      <vt:variant>
        <vt:lpwstr>_Toc49741899</vt:lpwstr>
      </vt:variant>
      <vt:variant>
        <vt:i4>1703995</vt:i4>
      </vt:variant>
      <vt:variant>
        <vt:i4>122</vt:i4>
      </vt:variant>
      <vt:variant>
        <vt:i4>0</vt:i4>
      </vt:variant>
      <vt:variant>
        <vt:i4>5</vt:i4>
      </vt:variant>
      <vt:variant>
        <vt:lpwstr/>
      </vt:variant>
      <vt:variant>
        <vt:lpwstr>_Toc49741898</vt:lpwstr>
      </vt:variant>
      <vt:variant>
        <vt:i4>1376315</vt:i4>
      </vt:variant>
      <vt:variant>
        <vt:i4>116</vt:i4>
      </vt:variant>
      <vt:variant>
        <vt:i4>0</vt:i4>
      </vt:variant>
      <vt:variant>
        <vt:i4>5</vt:i4>
      </vt:variant>
      <vt:variant>
        <vt:lpwstr/>
      </vt:variant>
      <vt:variant>
        <vt:lpwstr>_Toc49741897</vt:lpwstr>
      </vt:variant>
      <vt:variant>
        <vt:i4>1310779</vt:i4>
      </vt:variant>
      <vt:variant>
        <vt:i4>110</vt:i4>
      </vt:variant>
      <vt:variant>
        <vt:i4>0</vt:i4>
      </vt:variant>
      <vt:variant>
        <vt:i4>5</vt:i4>
      </vt:variant>
      <vt:variant>
        <vt:lpwstr/>
      </vt:variant>
      <vt:variant>
        <vt:lpwstr>_Toc49741896</vt:lpwstr>
      </vt:variant>
      <vt:variant>
        <vt:i4>1507387</vt:i4>
      </vt:variant>
      <vt:variant>
        <vt:i4>104</vt:i4>
      </vt:variant>
      <vt:variant>
        <vt:i4>0</vt:i4>
      </vt:variant>
      <vt:variant>
        <vt:i4>5</vt:i4>
      </vt:variant>
      <vt:variant>
        <vt:lpwstr/>
      </vt:variant>
      <vt:variant>
        <vt:lpwstr>_Toc49741895</vt:lpwstr>
      </vt:variant>
      <vt:variant>
        <vt:i4>1441851</vt:i4>
      </vt:variant>
      <vt:variant>
        <vt:i4>98</vt:i4>
      </vt:variant>
      <vt:variant>
        <vt:i4>0</vt:i4>
      </vt:variant>
      <vt:variant>
        <vt:i4>5</vt:i4>
      </vt:variant>
      <vt:variant>
        <vt:lpwstr/>
      </vt:variant>
      <vt:variant>
        <vt:lpwstr>_Toc49741894</vt:lpwstr>
      </vt:variant>
      <vt:variant>
        <vt:i4>1114171</vt:i4>
      </vt:variant>
      <vt:variant>
        <vt:i4>92</vt:i4>
      </vt:variant>
      <vt:variant>
        <vt:i4>0</vt:i4>
      </vt:variant>
      <vt:variant>
        <vt:i4>5</vt:i4>
      </vt:variant>
      <vt:variant>
        <vt:lpwstr/>
      </vt:variant>
      <vt:variant>
        <vt:lpwstr>_Toc49741893</vt:lpwstr>
      </vt:variant>
      <vt:variant>
        <vt:i4>1048635</vt:i4>
      </vt:variant>
      <vt:variant>
        <vt:i4>86</vt:i4>
      </vt:variant>
      <vt:variant>
        <vt:i4>0</vt:i4>
      </vt:variant>
      <vt:variant>
        <vt:i4>5</vt:i4>
      </vt:variant>
      <vt:variant>
        <vt:lpwstr/>
      </vt:variant>
      <vt:variant>
        <vt:lpwstr>_Toc49741892</vt:lpwstr>
      </vt:variant>
      <vt:variant>
        <vt:i4>1245243</vt:i4>
      </vt:variant>
      <vt:variant>
        <vt:i4>80</vt:i4>
      </vt:variant>
      <vt:variant>
        <vt:i4>0</vt:i4>
      </vt:variant>
      <vt:variant>
        <vt:i4>5</vt:i4>
      </vt:variant>
      <vt:variant>
        <vt:lpwstr/>
      </vt:variant>
      <vt:variant>
        <vt:lpwstr>_Toc49741891</vt:lpwstr>
      </vt:variant>
      <vt:variant>
        <vt:i4>1179707</vt:i4>
      </vt:variant>
      <vt:variant>
        <vt:i4>74</vt:i4>
      </vt:variant>
      <vt:variant>
        <vt:i4>0</vt:i4>
      </vt:variant>
      <vt:variant>
        <vt:i4>5</vt:i4>
      </vt:variant>
      <vt:variant>
        <vt:lpwstr/>
      </vt:variant>
      <vt:variant>
        <vt:lpwstr>_Toc49741890</vt:lpwstr>
      </vt:variant>
      <vt:variant>
        <vt:i4>1769530</vt:i4>
      </vt:variant>
      <vt:variant>
        <vt:i4>68</vt:i4>
      </vt:variant>
      <vt:variant>
        <vt:i4>0</vt:i4>
      </vt:variant>
      <vt:variant>
        <vt:i4>5</vt:i4>
      </vt:variant>
      <vt:variant>
        <vt:lpwstr/>
      </vt:variant>
      <vt:variant>
        <vt:lpwstr>_Toc49741889</vt:lpwstr>
      </vt:variant>
      <vt:variant>
        <vt:i4>1703994</vt:i4>
      </vt:variant>
      <vt:variant>
        <vt:i4>62</vt:i4>
      </vt:variant>
      <vt:variant>
        <vt:i4>0</vt:i4>
      </vt:variant>
      <vt:variant>
        <vt:i4>5</vt:i4>
      </vt:variant>
      <vt:variant>
        <vt:lpwstr/>
      </vt:variant>
      <vt:variant>
        <vt:lpwstr>_Toc49741888</vt:lpwstr>
      </vt:variant>
      <vt:variant>
        <vt:i4>1376314</vt:i4>
      </vt:variant>
      <vt:variant>
        <vt:i4>56</vt:i4>
      </vt:variant>
      <vt:variant>
        <vt:i4>0</vt:i4>
      </vt:variant>
      <vt:variant>
        <vt:i4>5</vt:i4>
      </vt:variant>
      <vt:variant>
        <vt:lpwstr/>
      </vt:variant>
      <vt:variant>
        <vt:lpwstr>_Toc49741887</vt:lpwstr>
      </vt:variant>
      <vt:variant>
        <vt:i4>1310778</vt:i4>
      </vt:variant>
      <vt:variant>
        <vt:i4>50</vt:i4>
      </vt:variant>
      <vt:variant>
        <vt:i4>0</vt:i4>
      </vt:variant>
      <vt:variant>
        <vt:i4>5</vt:i4>
      </vt:variant>
      <vt:variant>
        <vt:lpwstr/>
      </vt:variant>
      <vt:variant>
        <vt:lpwstr>_Toc49741886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MedCom</dc:title>
  <dc:subject>Projektplan</dc:subject>
  <dc:creator>Huy Song Michelsen Ho Le</dc:creator>
  <cp:keywords/>
  <cp:lastModifiedBy>Huy Song Michelsen Ho Le</cp:lastModifiedBy>
  <cp:revision>6</cp:revision>
  <cp:lastPrinted>2015-02-23T10:31:00Z</cp:lastPrinted>
  <dcterms:created xsi:type="dcterms:W3CDTF">2024-06-07T14:06:00Z</dcterms:created>
  <dcterms:modified xsi:type="dcterms:W3CDTF">2024-06-11T09:44:00Z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o for revision">
    <vt:lpwstr>10-06-2024</vt:lpwstr>
  </property>
  <property fmtid="{D5CDD505-2E9C-101B-9397-08002B2CF9AE}" pid="3" name="Editor">
    <vt:lpwstr>HSM</vt:lpwstr>
  </property>
  <property fmtid="{D5CDD505-2E9C-101B-9397-08002B2CF9AE}" pid="4" name="Namespace">
    <vt:lpwstr>http://www.medcom.dk/SUP_30</vt:lpwstr>
  </property>
  <property fmtid="{D5CDD505-2E9C-101B-9397-08002B2CF9AE}" pid="5" name="Version">
    <vt:lpwstr>1.5</vt:lpwstr>
  </property>
  <property fmtid="{D5CDD505-2E9C-101B-9397-08002B2CF9AE}" pid="6" name="ContentTypeId">
    <vt:lpwstr>0x010100E3475DDB9FC3374A86797EFF5A4D223A</vt:lpwstr>
  </property>
</Properties>
</file>